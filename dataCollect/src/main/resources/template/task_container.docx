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page" w:horzAnchor="page" w:tblpX="5950" w:tblpY="768"/>
        <w:tblOverlap w:val="never"/>
        <w:tblW w:w="473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2662"/>
        <w:gridCol w:w="389"/>
      </w:tblGrid>
      <w:tr w14:paraId="17275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3" w:hRule="atLeast"/>
        </w:trPr>
        <w:tc>
          <w:tcPr>
            <w:tcW w:w="1683" w:type="dxa"/>
            <w:noWrap w:val="0"/>
            <w:vAlign w:val="center"/>
          </w:tcPr>
          <w:p w14:paraId="1E6AD6A5">
            <w:pPr>
              <w:ind w:left="-233" w:leftChars="-111" w:firstLine="204" w:firstLineChars="73"/>
              <w:rPr>
                <w:rFonts w:hint="eastAsia"/>
                <w:sz w:val="28"/>
                <w:szCs w:val="28"/>
                <w:highlight w:val="none"/>
              </w:rPr>
            </w:pPr>
            <w:r>
              <w:rPr>
                <w:rFonts w:hint="eastAsia" w:hAnsi="宋体"/>
                <w:sz w:val="28"/>
                <w:szCs w:val="28"/>
                <w:highlight w:val="none"/>
              </w:rPr>
              <w:t>记录</w:t>
            </w:r>
            <w:r>
              <w:rPr>
                <w:rFonts w:hAnsi="宋体"/>
                <w:sz w:val="28"/>
                <w:szCs w:val="28"/>
                <w:highlight w:val="none"/>
              </w:rPr>
              <w:t>编号：</w:t>
            </w:r>
            <w:r>
              <w:rPr>
                <w:rFonts w:hint="eastAsia"/>
                <w:b/>
                <w:sz w:val="28"/>
                <w:szCs w:val="28"/>
                <w:highlight w:val="none"/>
              </w:rPr>
              <w:t xml:space="preserve"> </w:t>
            </w:r>
          </w:p>
        </w:tc>
        <w:tc>
          <w:tcPr>
            <w:tcW w:w="2662" w:type="dxa"/>
            <w:tcBorders>
              <w:bottom w:val="single" w:color="auto" w:sz="4" w:space="0"/>
            </w:tcBorders>
            <w:noWrap w:val="0"/>
            <w:vAlign w:val="center"/>
          </w:tcPr>
          <w:p w14:paraId="61AE11D3">
            <w:pPr>
              <w:ind w:left="-233" w:leftChars="-111" w:firstLine="204" w:firstLineChars="73"/>
              <w:rPr>
                <w:rFonts w:hint="default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CI-</w:t>
            </w:r>
          </w:p>
        </w:tc>
        <w:tc>
          <w:tcPr>
            <w:tcW w:w="389" w:type="dxa"/>
            <w:tcBorders>
              <w:bottom w:val="single" w:color="auto" w:sz="4" w:space="0"/>
            </w:tcBorders>
            <w:noWrap w:val="0"/>
            <w:vAlign w:val="center"/>
          </w:tcPr>
          <w:p w14:paraId="326B9750">
            <w:pPr>
              <w:ind w:left="-233" w:leftChars="-111" w:firstLine="204" w:firstLineChars="73"/>
              <w:jc w:val="center"/>
              <w:rPr>
                <w:rFonts w:hint="eastAsia" w:eastAsia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J</w:t>
            </w:r>
          </w:p>
        </w:tc>
      </w:tr>
    </w:tbl>
    <w:p w14:paraId="4CD3B3E1">
      <w:pPr>
        <w:ind w:left="-233" w:leftChars="-111" w:firstLine="204" w:firstLineChars="73"/>
        <w:rPr>
          <w:rFonts w:hint="eastAsia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 xml:space="preserve">      </w:t>
      </w:r>
    </w:p>
    <w:p w14:paraId="3D57D06C">
      <w:pPr>
        <w:ind w:left="-233" w:leftChars="-111" w:firstLine="204" w:firstLineChars="73"/>
        <w:rPr>
          <w:rFonts w:hint="eastAsia" w:hAnsi="宋体"/>
          <w:sz w:val="28"/>
          <w:szCs w:val="28"/>
        </w:rPr>
      </w:pPr>
    </w:p>
    <w:p w14:paraId="429BC586">
      <w:pPr>
        <w:ind w:left="-233" w:leftChars="-111" w:firstLine="204" w:firstLineChars="73"/>
        <w:rPr>
          <w:rFonts w:hAnsi="宋体"/>
          <w:sz w:val="28"/>
          <w:szCs w:val="28"/>
        </w:rPr>
      </w:pPr>
    </w:p>
    <w:p w14:paraId="44344BD8">
      <w:pPr>
        <w:pStyle w:val="2"/>
        <w:spacing w:before="1248" w:beforeLines="400" w:after="2496" w:afterLines="800" w:line="480" w:lineRule="auto"/>
        <w:jc w:val="center"/>
        <w:rPr>
          <w:rFonts w:hint="eastAsia" w:ascii="黑体" w:eastAsia="黑体"/>
          <w:b/>
          <w:color w:val="000000"/>
          <w:spacing w:val="20"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压力容器定期检验原始记录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6734"/>
      </w:tblGrid>
      <w:tr w14:paraId="7EC5B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00706AA9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设备品种：</w:t>
            </w:r>
          </w:p>
        </w:tc>
        <w:tc>
          <w:tcPr>
            <w:tcW w:w="6734" w:type="dxa"/>
            <w:tcBorders>
              <w:bottom w:val="single" w:color="auto" w:sz="4" w:space="0"/>
            </w:tcBorders>
            <w:noWrap w:val="0"/>
            <w:vAlign w:val="center"/>
          </w:tcPr>
          <w:p w14:paraId="67E0A65E">
            <w:pPr>
              <w:spacing w:line="360" w:lineRule="exact"/>
              <w:jc w:val="center"/>
              <w:rPr>
                <w:rFonts w:eastAsia="楷体"/>
                <w:bCs/>
                <w:sz w:val="28"/>
                <w:szCs w:val="28"/>
              </w:rPr>
            </w:pPr>
          </w:p>
        </w:tc>
      </w:tr>
      <w:tr w14:paraId="2AD9D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311490B0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设备名称：</w:t>
            </w:r>
          </w:p>
        </w:tc>
        <w:tc>
          <w:tcPr>
            <w:tcW w:w="6734" w:type="dxa"/>
            <w:tcBorders>
              <w:bottom w:val="single" w:color="auto" w:sz="4" w:space="0"/>
            </w:tcBorders>
            <w:noWrap w:val="0"/>
            <w:vAlign w:val="center"/>
          </w:tcPr>
          <w:p w14:paraId="42C81A34">
            <w:pPr>
              <w:spacing w:line="360" w:lineRule="exact"/>
              <w:jc w:val="center"/>
              <w:rPr>
                <w:rFonts w:eastAsia="楷体"/>
                <w:bCs/>
                <w:sz w:val="28"/>
                <w:szCs w:val="28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{{task.review?.equipName?: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</w:tr>
      <w:tr w14:paraId="0CA09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11C09249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设备代码：</w:t>
            </w:r>
          </w:p>
        </w:tc>
        <w:tc>
          <w:tcPr>
            <w:tcW w:w="67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EF2216">
            <w:pPr>
              <w:spacing w:line="360" w:lineRule="exact"/>
              <w:jc w:val="center"/>
              <w:rPr>
                <w:rFonts w:eastAsia="楷体"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.equipCode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  <w:r>
              <w:rPr>
                <w:rFonts w:hint="eastAsia" w:ascii="楷体" w:hAnsi="楷体" w:eastAsia="楷体" w:cs="楷体"/>
                <w:bCs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楷体" w:hAnsi="楷体" w:eastAsia="楷体" w:cs="楷体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bCs/>
                <w:sz w:val="28"/>
                <w:szCs w:val="28"/>
              </w:rPr>
              <w:t>注册代码</w:t>
            </w:r>
          </w:p>
        </w:tc>
      </w:tr>
      <w:tr w14:paraId="06C66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1E2C3108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使用单位：</w:t>
            </w:r>
          </w:p>
        </w:tc>
        <w:tc>
          <w:tcPr>
            <w:tcW w:w="67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751924">
            <w:pPr>
              <w:spacing w:line="360" w:lineRule="exact"/>
              <w:jc w:val="center"/>
              <w:rPr>
                <w:rFonts w:eastAsia="楷体"/>
                <w:bCs/>
                <w:sz w:val="28"/>
                <w:szCs w:val="28"/>
              </w:rPr>
            </w:pPr>
          </w:p>
        </w:tc>
      </w:tr>
      <w:tr w14:paraId="64EE0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3454B1CF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单位内编号：</w:t>
            </w:r>
          </w:p>
        </w:tc>
        <w:tc>
          <w:tcPr>
            <w:tcW w:w="67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A31B84">
            <w:pPr>
              <w:spacing w:line="360" w:lineRule="exact"/>
              <w:jc w:val="center"/>
              <w:rPr>
                <w:rFonts w:hint="eastAsia" w:ascii="楷体" w:hAnsi="楷体" w:eastAsia="楷体" w:cs="楷体"/>
                <w:bCs/>
                <w:sz w:val="28"/>
                <w:szCs w:val="28"/>
              </w:rPr>
            </w:pP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686A9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6C17E9EF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检验类别：</w:t>
            </w:r>
          </w:p>
        </w:tc>
        <w:tc>
          <w:tcPr>
            <w:tcW w:w="67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B6EB3F">
            <w:pPr>
              <w:spacing w:line="360" w:lineRule="exact"/>
              <w:jc w:val="center"/>
              <w:rPr>
                <w:rFonts w:hint="eastAsia" w:ascii="楷体" w:hAnsi="楷体" w:eastAsia="楷体" w:cs="楷体"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Cs/>
                <w:sz w:val="28"/>
                <w:szCs w:val="28"/>
              </w:rPr>
              <w:t xml:space="preserve">                         </w:t>
            </w:r>
          </w:p>
        </w:tc>
      </w:tr>
      <w:tr w14:paraId="4B7A1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5C4600D3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  <w:lang w:val="en-US" w:eastAsia="zh-CN"/>
              </w:rPr>
              <w:t>使用地点</w:t>
            </w: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：</w:t>
            </w:r>
          </w:p>
        </w:tc>
        <w:tc>
          <w:tcPr>
            <w:tcW w:w="673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BEA46B6">
            <w:pPr>
              <w:spacing w:line="360" w:lineRule="exact"/>
              <w:jc w:val="center"/>
              <w:rPr>
                <w:rFonts w:hint="eastAsia" w:eastAsia="楷体_GB2312"/>
                <w:b/>
                <w:color w:val="333333"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楷体" w:hAnsi="楷体" w:eastAsia="楷体" w:cs="楷体"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楷体" w:hAnsi="楷体" w:eastAsia="楷体" w:cs="楷体"/>
                <w:bCs/>
                <w:sz w:val="28"/>
                <w:szCs w:val="28"/>
              </w:rPr>
              <w:fldChar w:fldCharType="end"/>
            </w:r>
          </w:p>
        </w:tc>
      </w:tr>
      <w:tr w14:paraId="66D50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025" w:type="dxa"/>
            <w:noWrap w:val="0"/>
            <w:vAlign w:val="center"/>
          </w:tcPr>
          <w:p w14:paraId="7871C5DB">
            <w:pPr>
              <w:spacing w:line="360" w:lineRule="exact"/>
              <w:ind w:left="-105" w:leftChars="-50" w:right="-315" w:rightChars="-150"/>
              <w:jc w:val="distribute"/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spacing w:val="10"/>
                <w:sz w:val="28"/>
                <w:szCs w:val="28"/>
              </w:rPr>
              <w:t>检 验 日期：</w:t>
            </w:r>
          </w:p>
        </w:tc>
        <w:tc>
          <w:tcPr>
            <w:tcW w:w="673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80000EC">
            <w:pPr>
              <w:spacing w:line="360" w:lineRule="exact"/>
              <w:jc w:val="center"/>
              <w:rPr>
                <w:rFonts w:hint="eastAsia"/>
                <w:b/>
                <w:color w:val="333333"/>
                <w:sz w:val="32"/>
                <w:szCs w:val="32"/>
              </w:rPr>
            </w:pPr>
            <w:r>
              <w:rPr>
                <w:sz w:val="24"/>
              </w:rPr>
              <w:t xml:space="preserve">    20   </w:t>
            </w:r>
            <w:r>
              <w:rPr>
                <w:rFonts w:hint="eastAsia" w:ascii="楷体" w:hAnsi="楷体" w:eastAsia="楷体" w:cs="楷体"/>
                <w:sz w:val="24"/>
              </w:rPr>
              <w:t xml:space="preserve">年      月 </w:t>
            </w:r>
            <w:r>
              <w:rPr>
                <w:rFonts w:hint="eastAsia"/>
                <w:sz w:val="28"/>
              </w:rPr>
              <w:t xml:space="preserve"> </w:t>
            </w:r>
          </w:p>
        </w:tc>
      </w:tr>
    </w:tbl>
    <w:p w14:paraId="12DE541F">
      <w:pPr>
        <w:jc w:val="center"/>
        <w:rPr>
          <w:rFonts w:hint="eastAsia"/>
          <w:b/>
          <w:sz w:val="28"/>
          <w:szCs w:val="28"/>
        </w:rPr>
      </w:pPr>
    </w:p>
    <w:p w14:paraId="10AD5ECD">
      <w:pPr>
        <w:jc w:val="center"/>
        <w:rPr>
          <w:rFonts w:hint="eastAsia"/>
          <w:b/>
          <w:sz w:val="28"/>
          <w:szCs w:val="28"/>
        </w:rPr>
      </w:pPr>
    </w:p>
    <w:p w14:paraId="1AA28700">
      <w:pPr>
        <w:jc w:val="center"/>
        <w:rPr>
          <w:rFonts w:hint="eastAsia"/>
          <w:b/>
          <w:sz w:val="28"/>
          <w:szCs w:val="28"/>
        </w:rPr>
      </w:pPr>
    </w:p>
    <w:p w14:paraId="754F5D21">
      <w:pPr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化学工业设备质量监督检验中心</w:t>
      </w:r>
    </w:p>
    <w:p w14:paraId="589CE941">
      <w:pPr>
        <w:rPr>
          <w:rFonts w:hint="eastAsia"/>
        </w:rPr>
      </w:pPr>
    </w:p>
    <w:p w14:paraId="6DDDDA56"/>
    <w:p w14:paraId="740F566C">
      <w:pPr>
        <w:pStyle w:val="2"/>
        <w:jc w:val="center"/>
        <w:rPr>
          <w:rFonts w:hint="eastAsia" w:ascii="黑体" w:hAnsi="黑体" w:eastAsia="黑体"/>
          <w:b/>
          <w:bCs/>
        </w:rPr>
      </w:pPr>
      <w:r>
        <w:rPr>
          <w:rFonts w:ascii="宋体" w:hAnsi="宋体" w:eastAsia="宋体" w:cs="宋体"/>
          <w:sz w:val="24"/>
          <w:szCs w:val="24"/>
        </w:rPr>
        <w:t>{{?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evaluate</w:t>
      </w:r>
      <w:r>
        <w:rPr>
          <w:rFonts w:ascii="宋体" w:hAnsi="宋体" w:eastAsia="宋体" w:cs="宋体"/>
          <w:sz w:val="24"/>
          <w:szCs w:val="24"/>
        </w:rPr>
        <w:t>}}</w:t>
      </w:r>
      <w:r>
        <w:rPr>
          <w:rFonts w:ascii="黑体" w:hAnsi="黑体" w:eastAsia="黑体"/>
          <w:b/>
          <w:bCs/>
        </w:rPr>
        <w:t>压力容器定期检验</w:t>
      </w:r>
      <w:r>
        <w:rPr>
          <w:rFonts w:hint="eastAsia" w:ascii="黑体" w:hAnsi="黑体" w:eastAsia="黑体"/>
          <w:b/>
          <w:bCs/>
        </w:rPr>
        <w:t>结果评定记录</w:t>
      </w:r>
    </w:p>
    <w:tbl>
      <w:tblPr>
        <w:tblStyle w:val="12"/>
        <w:tblW w:w="100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886"/>
        <w:gridCol w:w="867"/>
        <w:gridCol w:w="978"/>
        <w:gridCol w:w="76"/>
        <w:gridCol w:w="876"/>
        <w:gridCol w:w="323"/>
        <w:gridCol w:w="370"/>
        <w:gridCol w:w="537"/>
        <w:gridCol w:w="320"/>
        <w:gridCol w:w="1900"/>
        <w:gridCol w:w="733"/>
      </w:tblGrid>
      <w:tr w14:paraId="62AE0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6233" w:type="dxa"/>
            <w:gridSpan w:val="7"/>
            <w:noWrap w:val="0"/>
            <w:vAlign w:val="center"/>
          </w:tcPr>
          <w:p w14:paraId="33C186FB">
            <w:pPr>
              <w:jc w:val="center"/>
              <w:rPr>
                <w:sz w:val="24"/>
              </w:rPr>
            </w:pPr>
          </w:p>
        </w:tc>
        <w:tc>
          <w:tcPr>
            <w:tcW w:w="3860" w:type="dxa"/>
            <w:gridSpan w:val="5"/>
            <w:noWrap w:val="0"/>
            <w:vAlign w:val="center"/>
          </w:tcPr>
          <w:p w14:paraId="04064B3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</w:rPr>
              <w:t>单位内</w:t>
            </w:r>
            <w:r>
              <w:rPr>
                <w:sz w:val="24"/>
              </w:rPr>
              <w:t>编号：</w:t>
            </w: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17B48A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22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196B0DF9"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设备名称</w:t>
            </w:r>
          </w:p>
        </w:tc>
        <w:tc>
          <w:tcPr>
            <w:tcW w:w="3731" w:type="dxa"/>
            <w:gridSpan w:val="3"/>
            <w:tcBorders>
              <w:top w:val="single" w:color="auto" w:sz="8" w:space="0"/>
              <w:bottom w:val="single" w:color="auto" w:sz="4" w:space="0"/>
            </w:tcBorders>
            <w:noWrap w:val="0"/>
            <w:vAlign w:val="center"/>
          </w:tcPr>
          <w:p w14:paraId="16CCB36B">
            <w:pPr>
              <w:pStyle w:val="10"/>
              <w:tabs>
                <w:tab w:val="clear" w:pos="4153"/>
                <w:tab w:val="clear" w:pos="8306"/>
              </w:tabs>
              <w:snapToGrid/>
              <w:rPr>
                <w:rFonts w:hint="eastAsia" w:eastAsia="楷体_GB2312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tcBorders>
              <w:top w:val="single" w:color="auto" w:sz="8" w:space="0"/>
              <w:bottom w:val="single" w:color="auto" w:sz="4" w:space="0"/>
            </w:tcBorders>
            <w:noWrap w:val="0"/>
            <w:vAlign w:val="center"/>
          </w:tcPr>
          <w:p w14:paraId="2C2CBE83">
            <w:pPr>
              <w:pStyle w:val="10"/>
              <w:tabs>
                <w:tab w:val="clear" w:pos="4153"/>
                <w:tab w:val="clear" w:pos="8306"/>
              </w:tabs>
              <w:snapToGrid/>
              <w:rPr>
                <w:rFonts w:hint="eastAsia" w:eastAsia="楷体_GB2312"/>
                <w:sz w:val="24"/>
                <w:szCs w:val="24"/>
              </w:rPr>
            </w:pPr>
            <w:r>
              <w:rPr>
                <w:rFonts w:hint="eastAsia" w:hAnsi="宋体"/>
                <w:sz w:val="24"/>
              </w:rPr>
              <w:t>容器类别</w:t>
            </w:r>
          </w:p>
        </w:tc>
        <w:tc>
          <w:tcPr>
            <w:tcW w:w="3860" w:type="dxa"/>
            <w:gridSpan w:val="5"/>
            <w:tcBorders>
              <w:top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C1F14CE">
            <w:pPr>
              <w:pStyle w:val="10"/>
              <w:rPr>
                <w:rFonts w:hint="eastAsia" w:eastAsia="楷体_GB2312"/>
                <w:sz w:val="24"/>
                <w:szCs w:val="24"/>
                <w:lang w:eastAsia="zh-CN"/>
              </w:rPr>
            </w:pP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7E9DCB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518174BC"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Ansi="宋体"/>
                <w:sz w:val="24"/>
              </w:rPr>
              <w:t>检验</w:t>
            </w:r>
          </w:p>
          <w:p w14:paraId="57657D93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依据</w:t>
            </w:r>
          </w:p>
        </w:tc>
        <w:tc>
          <w:tcPr>
            <w:tcW w:w="8866" w:type="dxa"/>
            <w:gridSpan w:val="11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E79621B">
            <w:pPr>
              <w:rPr>
                <w:rFonts w:hint="eastAsia" w:hAnsi="宋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《固定式压力容器安全技术监察规程》</w:t>
            </w:r>
            <w:r>
              <w:rPr>
                <w:rFonts w:hint="eastAsia" w:hAnsi="宋体"/>
                <w:sz w:val="24"/>
              </w:rPr>
              <w:t>（TSG 21-2016）</w:t>
            </w:r>
          </w:p>
        </w:tc>
      </w:tr>
      <w:tr w14:paraId="3FC3E8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61" w:hRule="exac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0D744F2E"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问题</w:t>
            </w:r>
          </w:p>
          <w:p w14:paraId="56637BA9"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及其</w:t>
            </w:r>
          </w:p>
          <w:p w14:paraId="52AA4895"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处理</w:t>
            </w:r>
          </w:p>
        </w:tc>
        <w:tc>
          <w:tcPr>
            <w:tcW w:w="8866" w:type="dxa"/>
            <w:gridSpan w:val="11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15813227">
            <w:pPr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sym w:font="Wingdings 2" w:char="00A3"/>
            </w:r>
            <w:r>
              <w:rPr>
                <w:rFonts w:hint="eastAsia" w:eastAsia="楷体_GB2312"/>
                <w:sz w:val="24"/>
              </w:rPr>
              <w:t>本次检验未发现影响定级的缺陷。</w:t>
            </w:r>
          </w:p>
          <w:p w14:paraId="08CDE54C">
            <w:pPr>
              <w:spacing w:line="360" w:lineRule="exact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sym w:font="Wingdings 2" w:char="00A3"/>
            </w:r>
            <w:r>
              <w:rPr>
                <w:rFonts w:hint="eastAsia" w:eastAsia="楷体_GB2312"/>
                <w:szCs w:val="21"/>
                <w:u w:val="single"/>
              </w:rPr>
              <w:t xml:space="preserve">                        </w:t>
            </w:r>
            <w:r>
              <w:rPr>
                <w:rFonts w:hint="eastAsia" w:eastAsia="楷体_GB2312"/>
                <w:sz w:val="24"/>
              </w:rPr>
              <w:t>减薄，经强度校核满足使用条件。</w:t>
            </w:r>
          </w:p>
          <w:p w14:paraId="094F49EA">
            <w:pPr>
              <w:spacing w:line="360" w:lineRule="exact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sym w:font="Wingdings 2" w:char="00A3"/>
            </w:r>
          </w:p>
          <w:p w14:paraId="68943046">
            <w:pPr>
              <w:rPr>
                <w:rFonts w:eastAsia="楷体_GB2312"/>
                <w:sz w:val="24"/>
              </w:rPr>
            </w:pPr>
          </w:p>
        </w:tc>
      </w:tr>
      <w:tr w14:paraId="1B72B4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exact"/>
        </w:trPr>
        <w:tc>
          <w:tcPr>
            <w:tcW w:w="1227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953F96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</w:p>
          <w:p w14:paraId="03F2A1EE">
            <w:pPr>
              <w:widowControl/>
              <w:jc w:val="center"/>
              <w:rPr>
                <w:rFonts w:hAnsi="宋体"/>
                <w:sz w:val="24"/>
              </w:rPr>
            </w:pPr>
            <w:r>
              <w:rPr>
                <w:rFonts w:hint="eastAsia"/>
                <w:sz w:val="24"/>
              </w:rPr>
              <w:t>结论</w:t>
            </w:r>
          </w:p>
        </w:tc>
        <w:tc>
          <w:tcPr>
            <w:tcW w:w="38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B15E186">
            <w:pPr>
              <w:rPr>
                <w:rFonts w:hint="eastAsia"/>
                <w:sz w:val="24"/>
              </w:rPr>
            </w:pPr>
            <w:r>
              <w:rPr>
                <w:rFonts w:hAnsi="宋体"/>
                <w:sz w:val="24"/>
              </w:rPr>
              <w:t>压力容器的安全状况等级评</w:t>
            </w:r>
            <w:r>
              <w:rPr>
                <w:rFonts w:hint="eastAsia" w:hAnsi="宋体"/>
                <w:sz w:val="24"/>
              </w:rPr>
              <w:t>定</w:t>
            </w:r>
            <w:r>
              <w:rPr>
                <w:rFonts w:hAnsi="宋体"/>
                <w:sz w:val="24"/>
              </w:rPr>
              <w:t>为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6314E6">
            <w:pPr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418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6AE86FA">
            <w:pPr>
              <w:ind w:left="28"/>
              <w:rPr>
                <w:rFonts w:hint="eastAsia"/>
                <w:sz w:val="24"/>
              </w:rPr>
            </w:pPr>
            <w:r>
              <w:rPr>
                <w:rFonts w:hAnsi="宋体"/>
                <w:sz w:val="24"/>
              </w:rPr>
              <w:t>级</w:t>
            </w:r>
            <w:r>
              <w:rPr>
                <w:rFonts w:hint="eastAsia" w:hAnsi="宋体"/>
                <w:sz w:val="24"/>
              </w:rPr>
              <w:t xml:space="preserve"> </w:t>
            </w:r>
          </w:p>
        </w:tc>
      </w:tr>
      <w:tr w14:paraId="139B51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exact"/>
        </w:trPr>
        <w:tc>
          <w:tcPr>
            <w:tcW w:w="1227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BDCA2E7">
            <w:pPr>
              <w:ind w:left="28"/>
              <w:rPr>
                <w:rFonts w:hAnsi="宋体"/>
                <w:sz w:val="24"/>
              </w:rPr>
            </w:pPr>
          </w:p>
        </w:tc>
        <w:tc>
          <w:tcPr>
            <w:tcW w:w="188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2" w:space="0"/>
            </w:tcBorders>
            <w:noWrap w:val="0"/>
            <w:vAlign w:val="center"/>
          </w:tcPr>
          <w:p w14:paraId="636D2C6E">
            <w:pPr>
              <w:ind w:left="28"/>
              <w:rPr>
                <w:rFonts w:hAnsi="宋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52"/>
            </w:r>
            <w:r>
              <w:rPr>
                <w:rFonts w:hAnsi="宋体"/>
                <w:sz w:val="24"/>
              </w:rPr>
              <w:t>符合要求</w:t>
            </w:r>
          </w:p>
          <w:p w14:paraId="6A5FA1B3">
            <w:pPr>
              <w:ind w:left="28"/>
              <w:rPr>
                <w:rFonts w:hint="eastAsia" w:hAnsi="宋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A3"/>
            </w:r>
            <w:r>
              <w:rPr>
                <w:rFonts w:hAnsi="宋体"/>
                <w:spacing w:val="-20"/>
                <w:sz w:val="24"/>
              </w:rPr>
              <w:t>基本符合要求</w:t>
            </w:r>
            <w:r>
              <w:rPr>
                <w:rFonts w:hint="eastAsia" w:hAnsi="宋体"/>
                <w:sz w:val="24"/>
              </w:rPr>
              <w:t xml:space="preserve"> </w:t>
            </w:r>
          </w:p>
          <w:p w14:paraId="72F59B9E">
            <w:pPr>
              <w:ind w:left="28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A3"/>
            </w:r>
            <w:r>
              <w:rPr>
                <w:rFonts w:hAnsi="宋体"/>
                <w:sz w:val="24"/>
              </w:rPr>
              <w:t>不符合要求</w:t>
            </w:r>
          </w:p>
        </w:tc>
        <w:tc>
          <w:tcPr>
            <w:tcW w:w="6980" w:type="dxa"/>
            <w:gridSpan w:val="10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noWrap w:val="0"/>
            <w:vAlign w:val="center"/>
          </w:tcPr>
          <w:p w14:paraId="37A221CD">
            <w:pPr>
              <w:widowControl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</w:rPr>
              <w:t xml:space="preserve">允许使用参数   </w:t>
            </w:r>
            <w:r>
              <w:rPr>
                <w:rFonts w:hint="eastAsia" w:ascii="宋体" w:hAnsi="宋体" w:cs="宋体"/>
                <w:bCs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</w:rPr>
              <w:t>监控使用参数</w:t>
            </w:r>
          </w:p>
          <w:p w14:paraId="33F94416">
            <w:pPr>
              <w:ind w:left="28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（</w:t>
            </w:r>
            <w:r>
              <w:rPr>
                <w:rFonts w:hint="eastAsia" w:ascii="宋体" w:hAnsi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</w:rPr>
              <w:t xml:space="preserve">单腔    </w:t>
            </w:r>
            <w:r>
              <w:rPr>
                <w:rFonts w:hint="eastAsia" w:ascii="宋体" w:hAnsi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</w:rPr>
              <w:t xml:space="preserve">壳程/管程    </w:t>
            </w:r>
            <w:r>
              <w:rPr>
                <w:rFonts w:hint="eastAsia" w:ascii="宋体" w:hAnsi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</w:rPr>
              <w:t xml:space="preserve">内筒/夹套   </w:t>
            </w:r>
            <w:r>
              <w:rPr>
                <w:rFonts w:hint="eastAsia" w:ascii="宋体" w:hAnsi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cs="宋体"/>
                <w:sz w:val="24"/>
              </w:rPr>
              <w:t xml:space="preserve">         ） </w:t>
            </w:r>
          </w:p>
        </w:tc>
      </w:tr>
      <w:tr w14:paraId="623D0C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exact"/>
        </w:trPr>
        <w:tc>
          <w:tcPr>
            <w:tcW w:w="1227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F30846E">
            <w:pPr>
              <w:ind w:left="28"/>
              <w:rPr>
                <w:rFonts w:hAnsi="宋体"/>
                <w:sz w:val="24"/>
              </w:rPr>
            </w:pPr>
          </w:p>
        </w:tc>
        <w:tc>
          <w:tcPr>
            <w:tcW w:w="1886" w:type="dxa"/>
            <w:vMerge w:val="continue"/>
            <w:tcBorders>
              <w:left w:val="single" w:color="auto" w:sz="4" w:space="0"/>
              <w:right w:val="single" w:color="auto" w:sz="2" w:space="0"/>
            </w:tcBorders>
            <w:noWrap w:val="0"/>
            <w:vAlign w:val="center"/>
          </w:tcPr>
          <w:p w14:paraId="17BD9C69">
            <w:pPr>
              <w:ind w:left="28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8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6D197EA1">
            <w:pPr>
              <w:ind w:left="28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压 力</w:t>
            </w:r>
          </w:p>
        </w:tc>
        <w:tc>
          <w:tcPr>
            <w:tcW w:w="193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1B2639C7">
            <w:pPr>
              <w:ind w:left="28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93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4159B61C">
            <w:pPr>
              <w:ind w:left="28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MPa</w:t>
            </w:r>
          </w:p>
        </w:tc>
        <w:tc>
          <w:tcPr>
            <w:tcW w:w="85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220ECA65">
            <w:pPr>
              <w:widowControl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温 度</w:t>
            </w:r>
          </w:p>
        </w:tc>
        <w:tc>
          <w:tcPr>
            <w:tcW w:w="19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584EC846">
            <w:pPr>
              <w:tabs>
                <w:tab w:val="center" w:pos="842"/>
              </w:tabs>
              <w:ind w:left="28" w:firstLine="960" w:firstLineChars="400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73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6" w:space="0"/>
            </w:tcBorders>
            <w:noWrap w:val="0"/>
            <w:vAlign w:val="center"/>
          </w:tcPr>
          <w:p w14:paraId="586DC1A0">
            <w:pPr>
              <w:ind w:left="28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℃</w:t>
            </w:r>
          </w:p>
        </w:tc>
      </w:tr>
      <w:tr w14:paraId="6D8FD4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exact"/>
        </w:trPr>
        <w:tc>
          <w:tcPr>
            <w:tcW w:w="1227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F7E83DC">
            <w:pPr>
              <w:ind w:left="28"/>
              <w:rPr>
                <w:rFonts w:hAnsi="宋体"/>
                <w:sz w:val="24"/>
              </w:rPr>
            </w:pPr>
          </w:p>
        </w:tc>
        <w:tc>
          <w:tcPr>
            <w:tcW w:w="1886" w:type="dxa"/>
            <w:vMerge w:val="continue"/>
            <w:tcBorders>
              <w:left w:val="single" w:color="auto" w:sz="4" w:space="0"/>
              <w:bottom w:val="nil"/>
              <w:right w:val="single" w:color="auto" w:sz="2" w:space="0"/>
            </w:tcBorders>
            <w:noWrap w:val="0"/>
            <w:vAlign w:val="center"/>
          </w:tcPr>
          <w:p w14:paraId="46A03F47">
            <w:pPr>
              <w:ind w:left="28"/>
              <w:rPr>
                <w:rFonts w:hint="eastAsia" w:ascii="楷体" w:hAnsi="楷体" w:eastAsia="楷体" w:cs="楷体"/>
                <w:sz w:val="24"/>
              </w:rPr>
            </w:pPr>
          </w:p>
        </w:tc>
        <w:tc>
          <w:tcPr>
            <w:tcW w:w="8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75B35F6D">
            <w:pPr>
              <w:ind w:left="28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介 质</w:t>
            </w:r>
          </w:p>
        </w:tc>
        <w:tc>
          <w:tcPr>
            <w:tcW w:w="262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49CEEEBB">
            <w:pPr>
              <w:ind w:left="28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     水蒸气</w:t>
            </w:r>
          </w:p>
        </w:tc>
        <w:tc>
          <w:tcPr>
            <w:tcW w:w="85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2AE878F9">
            <w:pPr>
              <w:ind w:left="28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其 他</w:t>
            </w:r>
          </w:p>
        </w:tc>
        <w:tc>
          <w:tcPr>
            <w:tcW w:w="263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noWrap w:val="0"/>
            <w:vAlign w:val="center"/>
          </w:tcPr>
          <w:p w14:paraId="5D509604">
            <w:pPr>
              <w:widowControl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      无</w:t>
            </w:r>
          </w:p>
        </w:tc>
      </w:tr>
      <w:tr w14:paraId="3EF781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2" w:hRule="atLeast"/>
        </w:trPr>
        <w:tc>
          <w:tcPr>
            <w:tcW w:w="1009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E7922E9">
            <w:pPr>
              <w:widowControl/>
              <w:ind w:left="-147" w:leftChars="-70" w:firstLine="146" w:firstLineChars="61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下次定期检验日期：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 xml:space="preserve">20 </w:t>
            </w:r>
            <w:r>
              <w:rPr>
                <w:sz w:val="24"/>
              </w:rPr>
              <w:t xml:space="preserve">   </w:t>
            </w:r>
            <w:r>
              <w:rPr>
                <w:rFonts w:hAnsi="宋体"/>
                <w:sz w:val="24"/>
              </w:rPr>
              <w:t>年</w:t>
            </w:r>
            <w:r>
              <w:rPr>
                <w:sz w:val="24"/>
              </w:rPr>
              <w:t xml:space="preserve">     </w:t>
            </w:r>
            <w:r>
              <w:rPr>
                <w:rFonts w:hAnsi="宋体"/>
                <w:sz w:val="24"/>
              </w:rPr>
              <w:t>月</w:t>
            </w:r>
          </w:p>
        </w:tc>
      </w:tr>
      <w:tr w14:paraId="2914DB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34" w:hRule="exac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3E13349A">
            <w:pPr>
              <w:jc w:val="center"/>
              <w:rPr>
                <w:rFonts w:hint="eastAsia"/>
                <w:color w:val="000000"/>
                <w:sz w:val="24"/>
              </w:rPr>
            </w:pPr>
            <w:r>
              <w:rPr>
                <w:rFonts w:hint="eastAsia" w:hAnsi="宋体"/>
                <w:color w:val="000000"/>
                <w:sz w:val="24"/>
              </w:rPr>
              <w:t>说明</w:t>
            </w:r>
          </w:p>
        </w:tc>
        <w:tc>
          <w:tcPr>
            <w:tcW w:w="8866" w:type="dxa"/>
            <w:gridSpan w:val="11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42185D47">
            <w:pPr>
              <w:spacing w:line="360" w:lineRule="exact"/>
              <w:rPr>
                <w:rFonts w:eastAsia="楷体"/>
                <w:szCs w:val="21"/>
              </w:rPr>
            </w:pPr>
            <w:r>
              <w:rPr>
                <w:rFonts w:eastAsia="楷体"/>
                <w:sz w:val="24"/>
              </w:rPr>
              <w:sym w:font="Wingdings 2" w:char="00A3"/>
            </w:r>
            <w:r>
              <w:rPr>
                <w:rFonts w:eastAsia="楷体"/>
                <w:szCs w:val="21"/>
              </w:rPr>
              <w:t>该设备使用已超过20年/设计使用年限，根据TSG21-2016第7.1.7条规定，该设备须经使用单位主要负责人批准后，办理使用登记证书变更，方可继续使用。</w:t>
            </w:r>
          </w:p>
          <w:p w14:paraId="5206EBAD">
            <w:pPr>
              <w:spacing w:line="360" w:lineRule="exact"/>
              <w:rPr>
                <w:rFonts w:eastAsia="楷体"/>
                <w:szCs w:val="21"/>
              </w:rPr>
            </w:pPr>
            <w:r>
              <w:rPr>
                <w:rFonts w:eastAsia="楷体"/>
                <w:sz w:val="24"/>
              </w:rPr>
              <w:sym w:font="Wingdings 2" w:char="00A3"/>
            </w:r>
            <w:r>
              <w:rPr>
                <w:rFonts w:eastAsia="楷体"/>
                <w:szCs w:val="21"/>
              </w:rPr>
              <w:t>安全阀必须定期校验合格后，</w:t>
            </w:r>
            <w:r>
              <w:rPr>
                <w:rFonts w:hint="eastAsia" w:eastAsia="楷体"/>
                <w:szCs w:val="21"/>
              </w:rPr>
              <w:t>该设备</w:t>
            </w:r>
            <w:r>
              <w:rPr>
                <w:rFonts w:eastAsia="楷体"/>
                <w:szCs w:val="21"/>
              </w:rPr>
              <w:t>方可继续使用。</w:t>
            </w:r>
          </w:p>
          <w:p w14:paraId="6F077FC7">
            <w:pPr>
              <w:spacing w:line="360" w:lineRule="exact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A3"/>
            </w:r>
            <w:r>
              <w:rPr>
                <w:rFonts w:hint="eastAsia" w:ascii="楷体" w:hAnsi="楷体" w:eastAsia="楷体" w:cs="楷体"/>
                <w:szCs w:val="21"/>
              </w:rPr>
              <w:t>压力表应定期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检定</w:t>
            </w:r>
            <w:r>
              <w:rPr>
                <w:rFonts w:hint="eastAsia" w:ascii="楷体" w:hAnsi="楷体" w:eastAsia="楷体" w:cs="楷体"/>
                <w:szCs w:val="21"/>
              </w:rPr>
              <w:t>合格。</w:t>
            </w:r>
          </w:p>
          <w:p w14:paraId="5E308327">
            <w:pPr>
              <w:spacing w:line="360" w:lineRule="exac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A3"/>
            </w:r>
            <w:r>
              <w:rPr>
                <w:rFonts w:hint="eastAsia" w:ascii="楷体" w:hAnsi="楷体" w:eastAsia="楷体" w:cs="楷体"/>
                <w:szCs w:val="21"/>
              </w:rPr>
              <w:t xml:space="preserve">无    </w:t>
            </w:r>
          </w:p>
          <w:p w14:paraId="68C5993F">
            <w:pPr>
              <w:spacing w:line="360" w:lineRule="exact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A3"/>
            </w:r>
            <w:r>
              <w:rPr>
                <w:rFonts w:hint="eastAsia" w:ascii="楷体" w:hAnsi="楷体" w:eastAsia="楷体" w:cs="楷体"/>
                <w:szCs w:val="21"/>
              </w:rPr>
              <w:t xml:space="preserve">   </w:t>
            </w:r>
          </w:p>
          <w:p w14:paraId="5F65775A">
            <w:pPr>
              <w:spacing w:line="360" w:lineRule="exact"/>
              <w:rPr>
                <w:rFonts w:ascii="楷体" w:hAnsi="楷体" w:eastAsia="楷体" w:cs="楷体"/>
                <w:szCs w:val="21"/>
              </w:rPr>
            </w:pPr>
          </w:p>
          <w:p w14:paraId="2A414147">
            <w:pPr>
              <w:spacing w:line="360" w:lineRule="exact"/>
              <w:rPr>
                <w:rFonts w:hint="eastAsia" w:ascii="楷体" w:hAnsi="楷体" w:eastAsia="楷体" w:cs="楷体"/>
                <w:szCs w:val="21"/>
              </w:rPr>
            </w:pPr>
          </w:p>
        </w:tc>
      </w:tr>
      <w:tr w14:paraId="2D472C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exact"/>
        </w:trPr>
        <w:tc>
          <w:tcPr>
            <w:tcW w:w="1009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A61801F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检验环境记录</w:t>
            </w:r>
          </w:p>
        </w:tc>
      </w:tr>
      <w:tr w14:paraId="55E15E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2BF7B7FC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序号</w:t>
            </w:r>
          </w:p>
        </w:tc>
        <w:tc>
          <w:tcPr>
            <w:tcW w:w="3731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571572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检验环境要求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917461">
            <w:pPr>
              <w:spacing w:line="360" w:lineRule="atLeast"/>
              <w:jc w:val="center"/>
              <w:rPr>
                <w:sz w:val="24"/>
              </w:rPr>
            </w:pPr>
          </w:p>
        </w:tc>
        <w:tc>
          <w:tcPr>
            <w:tcW w:w="295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65FA6F4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说    明</w:t>
            </w:r>
          </w:p>
        </w:tc>
      </w:tr>
      <w:tr w14:paraId="287CA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04CC840D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731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1A1DD4">
            <w:pPr>
              <w:spacing w:line="360" w:lineRule="atLeast"/>
              <w:rPr>
                <w:sz w:val="24"/>
              </w:rPr>
            </w:pPr>
            <w:r>
              <w:rPr>
                <w:rFonts w:hAnsi="宋体"/>
                <w:sz w:val="24"/>
              </w:rPr>
              <w:t>环境温度及湿度符合检验规定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B57B49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sym w:font="Wingdings 2" w:char="00A3"/>
            </w:r>
            <w:r>
              <w:rPr>
                <w:rFonts w:hint="eastAsia"/>
                <w:bCs/>
              </w:rPr>
              <w:t xml:space="preserve">符合  </w:t>
            </w:r>
            <w:r>
              <w:rPr>
                <w:rFonts w:hint="eastAsia"/>
                <w:bCs/>
              </w:rPr>
              <w:sym w:font="Wingdings 2" w:char="00A3"/>
            </w:r>
            <w:r>
              <w:rPr>
                <w:rFonts w:hint="eastAsia"/>
                <w:bCs/>
              </w:rPr>
              <w:t>不符合</w:t>
            </w:r>
          </w:p>
        </w:tc>
        <w:tc>
          <w:tcPr>
            <w:tcW w:w="295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EA09354">
            <w:pPr>
              <w:spacing w:line="3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温度：   ℃；湿度：   </w:t>
            </w:r>
            <w:r>
              <w:rPr>
                <w:bCs/>
                <w:szCs w:val="21"/>
              </w:rPr>
              <w:t>%RH</w:t>
            </w:r>
            <w:r>
              <w:rPr>
                <w:rFonts w:hint="eastAsia"/>
                <w:szCs w:val="21"/>
              </w:rPr>
              <w:t xml:space="preserve">       </w:t>
            </w:r>
          </w:p>
        </w:tc>
      </w:tr>
      <w:tr w14:paraId="7F9FFD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0A20FCEC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731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905D45">
            <w:pPr>
              <w:spacing w:line="360" w:lineRule="atLeast"/>
              <w:rPr>
                <w:sz w:val="24"/>
              </w:rPr>
            </w:pPr>
            <w:r>
              <w:rPr>
                <w:rFonts w:hAnsi="宋体"/>
                <w:sz w:val="24"/>
              </w:rPr>
              <w:t>环境安全条件符合检验规定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FEB151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t>□符合  □不符合</w:t>
            </w:r>
          </w:p>
        </w:tc>
        <w:tc>
          <w:tcPr>
            <w:tcW w:w="295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02B42C0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3F148D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122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3F5A81B7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731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6A1BC9">
            <w:pPr>
              <w:spacing w:line="360" w:lineRule="atLeast"/>
              <w:rPr>
                <w:sz w:val="24"/>
              </w:rPr>
            </w:pPr>
            <w:r>
              <w:rPr>
                <w:rFonts w:hAnsi="宋体"/>
                <w:sz w:val="24"/>
              </w:rPr>
              <w:t>环境卫生条件符合检验规定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D81DAB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t>□符合  □不符合</w:t>
            </w:r>
          </w:p>
        </w:tc>
        <w:tc>
          <w:tcPr>
            <w:tcW w:w="295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332934F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780F4D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5" w:hRule="exact"/>
        </w:trPr>
        <w:tc>
          <w:tcPr>
            <w:tcW w:w="1009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566EC1">
            <w:pPr>
              <w:spacing w:line="360" w:lineRule="atLeast"/>
              <w:jc w:val="both"/>
              <w:rPr>
                <w:color w:val="000000"/>
                <w:kern w:val="0"/>
                <w:sz w:val="24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6A6DE6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3040089A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{{/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evaluate</w:t>
      </w:r>
      <w:r>
        <w:rPr>
          <w:rFonts w:ascii="宋体" w:hAnsi="宋体" w:eastAsia="宋体" w:cs="宋体"/>
          <w:sz w:val="24"/>
          <w:szCs w:val="24"/>
        </w:rPr>
        <w:t>}}</w:t>
      </w:r>
    </w:p>
    <w:p w14:paraId="24E6A73D">
      <w:pPr>
        <w:pStyle w:val="2"/>
        <w:jc w:val="center"/>
        <w:rPr>
          <w:rFonts w:hint="default"/>
          <w:sz w:val="28"/>
          <w:szCs w:val="28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{{?review}}</w:t>
      </w:r>
    </w:p>
    <w:p w14:paraId="1CF4D9E6">
      <w:pPr>
        <w:pStyle w:val="2"/>
        <w:jc w:val="center"/>
        <w:rPr>
          <w:rFonts w:hint="eastAsia" w:eastAsia="黑体"/>
          <w:b/>
          <w:bCs/>
          <w:spacing w:val="20"/>
          <w:sz w:val="15"/>
          <w:szCs w:val="15"/>
        </w:rPr>
      </w:pPr>
      <w:r>
        <w:rPr>
          <w:rFonts w:ascii="黑体" w:hAnsi="黑体" w:eastAsia="黑体"/>
          <w:b/>
          <w:bCs/>
          <w:color w:val="000000"/>
        </w:rPr>
        <w:t>压力容器资料审查</w:t>
      </w:r>
      <w:r>
        <w:rPr>
          <w:rFonts w:hint="eastAsia" w:ascii="黑体" w:hAnsi="黑体" w:eastAsia="黑体"/>
          <w:b/>
          <w:bCs/>
          <w:color w:val="000000"/>
        </w:rPr>
        <w:t>记录</w:t>
      </w:r>
    </w:p>
    <w:tbl>
      <w:tblPr>
        <w:tblStyle w:val="12"/>
        <w:tblW w:w="10082" w:type="dxa"/>
        <w:tblInd w:w="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450"/>
        <w:gridCol w:w="630"/>
        <w:gridCol w:w="2145"/>
        <w:gridCol w:w="745"/>
        <w:gridCol w:w="1025"/>
        <w:gridCol w:w="930"/>
        <w:gridCol w:w="1560"/>
        <w:gridCol w:w="615"/>
        <w:gridCol w:w="990"/>
      </w:tblGrid>
      <w:tr w14:paraId="6A059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1442" w:type="dxa"/>
            <w:gridSpan w:val="2"/>
            <w:tcBorders>
              <w:right w:val="nil"/>
            </w:tcBorders>
            <w:noWrap w:val="0"/>
            <w:vAlign w:val="center"/>
          </w:tcPr>
          <w:p w14:paraId="24C2D36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设备名称：</w:t>
            </w:r>
          </w:p>
        </w:tc>
        <w:tc>
          <w:tcPr>
            <w:tcW w:w="5475" w:type="dxa"/>
            <w:gridSpan w:val="5"/>
            <w:tcBorders>
              <w:left w:val="nil"/>
            </w:tcBorders>
            <w:noWrap w:val="0"/>
            <w:vAlign w:val="center"/>
          </w:tcPr>
          <w:p w14:paraId="18071637">
            <w:pPr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{{task.review?.equipName?: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560" w:type="dxa"/>
            <w:tcBorders>
              <w:right w:val="nil"/>
            </w:tcBorders>
            <w:noWrap w:val="0"/>
            <w:vAlign w:val="center"/>
          </w:tcPr>
          <w:p w14:paraId="7E82EC8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单位内编号：</w:t>
            </w:r>
          </w:p>
        </w:tc>
        <w:tc>
          <w:tcPr>
            <w:tcW w:w="1605" w:type="dxa"/>
            <w:gridSpan w:val="2"/>
            <w:tcBorders>
              <w:left w:val="nil"/>
            </w:tcBorders>
            <w:shd w:val="clear" w:color="auto" w:fill="auto"/>
            <w:noWrap w:val="0"/>
            <w:vAlign w:val="center"/>
          </w:tcPr>
          <w:p w14:paraId="00061D86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360D5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5972C8B0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ascii="宋体" w:hAnsi="宋体"/>
                <w:szCs w:val="21"/>
              </w:rPr>
              <w:t>设计单位</w:t>
            </w:r>
          </w:p>
        </w:tc>
        <w:tc>
          <w:tcPr>
            <w:tcW w:w="289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C547B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.designUnit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55546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Ansi="宋体"/>
                <w:szCs w:val="21"/>
              </w:rPr>
              <w:t>容器图号</w:t>
            </w:r>
          </w:p>
        </w:tc>
        <w:tc>
          <w:tcPr>
            <w:tcW w:w="316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21D319F2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.vesselDrawingNo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14DE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F03525C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ascii="宋体" w:hAnsi="宋体"/>
                <w:szCs w:val="21"/>
              </w:rPr>
              <w:t>设计</w:t>
            </w:r>
            <w:r>
              <w:rPr>
                <w:rFonts w:hint="eastAsia" w:ascii="宋体" w:hAnsi="宋体"/>
                <w:szCs w:val="21"/>
              </w:rPr>
              <w:t>日期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4103F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.designDate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674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hAnsi="宋体"/>
                <w:szCs w:val="21"/>
              </w:rPr>
              <w:t>设计使用年限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7A49156C">
            <w:pPr>
              <w:jc w:val="center"/>
              <w:rPr>
                <w:rFonts w:hint="eastAsia" w:eastAsia="楷体_GB2312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  <w:lang w:val="en-US" w:eastAsia="zh-CN"/>
              </w:rPr>
              <w:t>{{task.review?.designServiceLife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  <w:lang w:val="en-US" w:eastAsia="zh-CN"/>
              </w:rPr>
              <w:t>}}</w:t>
            </w:r>
            <w:r>
              <w:rPr>
                <w:rFonts w:hint="eastAsia" w:eastAsia="楷体_GB2312"/>
                <w:bCs/>
                <w:szCs w:val="21"/>
              </w:rPr>
              <w:t>年</w:t>
            </w:r>
          </w:p>
        </w:tc>
      </w:tr>
      <w:tr w14:paraId="383E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D7F700E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ascii="宋体" w:hAnsi="宋体"/>
                <w:szCs w:val="21"/>
              </w:rPr>
              <w:t>制造</w:t>
            </w:r>
            <w:r>
              <w:rPr>
                <w:rFonts w:hint="eastAsia" w:ascii="宋体" w:hAnsi="宋体"/>
                <w:szCs w:val="21"/>
              </w:rPr>
              <w:t>单位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A0FC48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.manufacturer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3D00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产品标准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2A471532">
            <w:pPr>
              <w:ind w:firstLine="210" w:firstLineChars="100"/>
              <w:jc w:val="center"/>
              <w:rPr>
                <w:rFonts w:eastAsia="楷体_GB2312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.productStandard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</w:tr>
      <w:tr w14:paraId="51439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DA99A40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Ansi="宋体"/>
                <w:szCs w:val="21"/>
              </w:rPr>
              <w:t>制造日期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4DABF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.manufactureDate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18D6E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hAnsi="宋体"/>
                <w:szCs w:val="21"/>
              </w:rPr>
              <w:t>产品编号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0338C113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.productNo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78D2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5744A9F8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Cs w:val="21"/>
              </w:rPr>
              <w:t>投入使用日期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D5A54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.putIntoUseDate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A24E9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上次检验日期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44CEFF4C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.lastInspectionDate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2C0C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983734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设备代码  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26914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.equipCode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E1D4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设备注册代码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3F8534F3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.equipRegisterCode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6C55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87998C3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 w:hAnsi="宋体"/>
                <w:szCs w:val="21"/>
              </w:rPr>
              <w:t>使用登记证编号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F9974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.useRegisterCode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B848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容器类别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070A9132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.vesselCategory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3D52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A7FADA5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Cs w:val="21"/>
              </w:rPr>
              <w:t>主体结构型式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05716A6">
            <w:pPr>
              <w:spacing w:line="240" w:lineRule="exact"/>
              <w:jc w:val="center"/>
              <w:rPr>
                <w:rFonts w:eastAsia="楷体_GB2312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.mainStructureType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9673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安装型式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5E14B40A">
            <w:pPr>
              <w:spacing w:line="280" w:lineRule="exact"/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.installationType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70B0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9B8F77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支座型式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55F5A6">
            <w:pPr>
              <w:spacing w:line="240" w:lineRule="exact"/>
              <w:jc w:val="center"/>
              <w:rPr>
                <w:rFonts w:hint="eastAsia" w:eastAsia="楷体_GB2312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.supportType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2BD0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安装单位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3A2A3C4C">
            <w:pPr>
              <w:jc w:val="center"/>
              <w:rPr>
                <w:rFonts w:hint="eastAsia" w:ascii="楷体" w:hAnsi="楷体" w:eastAsia="楷体" w:cs="楷体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.installationUnit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</w:tr>
      <w:tr w14:paraId="1FE7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0EBABC8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/>
                <w:szCs w:val="21"/>
              </w:rPr>
              <w:t>封头型式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0E8F3">
            <w:pPr>
              <w:spacing w:line="240" w:lineRule="exact"/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.headType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6523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保温绝热方式</w:t>
            </w:r>
          </w:p>
        </w:tc>
        <w:tc>
          <w:tcPr>
            <w:tcW w:w="3165" w:type="dxa"/>
            <w:gridSpan w:val="3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70A3EF8F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.insulationMethod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552F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exact"/>
        </w:trPr>
        <w:tc>
          <w:tcPr>
            <w:tcW w:w="10082" w:type="dxa"/>
            <w:gridSpan w:val="10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73DD121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           性 能 参 数</w:t>
            </w:r>
            <w:r>
              <w:rPr>
                <w:rFonts w:hint="eastAsia" w:ascii="宋体" w:hAnsi="宋体" w:cs="宋体"/>
                <w:szCs w:val="21"/>
              </w:rPr>
              <w:t xml:space="preserve">  （ {{ 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(task.review != null and task.review.paramType != null ? task.review.paramType : "")</w:t>
            </w:r>
            <w:r>
              <w:rPr>
                <w:rFonts w:hint="eastAsia" w:ascii="宋体" w:hAnsi="宋体" w:cs="宋体"/>
                <w:szCs w:val="21"/>
              </w:rPr>
              <w:t>.contains('单腔') ? '☑' : '☐' }} 单腔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(task.review != null and task.review.paramType != null ? task.review.paramType : "")</w:t>
            </w:r>
            <w:r>
              <w:rPr>
                <w:rFonts w:hint="eastAsia" w:ascii="宋体" w:hAnsi="宋体" w:cs="宋体"/>
                <w:szCs w:val="21"/>
              </w:rPr>
              <w:t>.contains('壳程/管程') ? '☑' : '☐' }} 壳程/管程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(task.review != null and task.review.paramType != null ? task.review.paramType : "")</w:t>
            </w:r>
            <w:r>
              <w:rPr>
                <w:rFonts w:hint="eastAsia" w:ascii="宋体" w:hAnsi="宋体" w:cs="宋体"/>
                <w:szCs w:val="21"/>
              </w:rPr>
              <w:t>.contains('内筒/夹套') ? '☑' : '☐' }} 内筒/夹套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eastAsia="zh-CN"/>
              </w:rPr>
              <w:t>(task.review != null and task.review.paramType != null ? task.review.paramType : "")</w:t>
            </w:r>
            <w:r>
              <w:rPr>
                <w:rFonts w:hint="eastAsia" w:ascii="宋体" w:hAnsi="宋体" w:cs="宋体"/>
                <w:szCs w:val="21"/>
              </w:rPr>
              <w:t>.contains('其他') ? '☑' : '☐' }} 其他 ）</w:t>
            </w:r>
          </w:p>
        </w:tc>
      </w:tr>
      <w:tr w14:paraId="66F8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exact"/>
        </w:trPr>
        <w:tc>
          <w:tcPr>
            <w:tcW w:w="2072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DD066B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容    积</w:t>
            </w:r>
          </w:p>
        </w:tc>
        <w:tc>
          <w:tcPr>
            <w:tcW w:w="214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787247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{{task.review?.volume?: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4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F5E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</w:p>
        </w:tc>
        <w:tc>
          <w:tcPr>
            <w:tcW w:w="195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828F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换热面积</w:t>
            </w:r>
          </w:p>
        </w:tc>
        <w:tc>
          <w:tcPr>
            <w:tcW w:w="217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2F3F2FC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{{task.review?.heatExchangeArea?: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5892735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</w:p>
        </w:tc>
      </w:tr>
      <w:tr w14:paraId="1446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57A126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长    度</w:t>
            </w:r>
          </w:p>
        </w:tc>
        <w:tc>
          <w:tcPr>
            <w:tcW w:w="2145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28C54A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{{task.review?.length?: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45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8A21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vertAlign w:val="superscript"/>
              </w:rPr>
              <w:t xml:space="preserve"> 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EDEE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    度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5706EE2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{{task.review?.height?: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DCA6F0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vertAlign w:val="superscript"/>
              </w:rPr>
              <w:t xml:space="preserve"> </w:t>
            </w:r>
          </w:p>
        </w:tc>
      </w:tr>
      <w:tr w14:paraId="0406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6D6AA1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容器内径</w:t>
            </w:r>
          </w:p>
        </w:tc>
        <w:tc>
          <w:tcPr>
            <w:tcW w:w="2145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C6704A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{{task.review?.innerDiameter?: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45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FD6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vertAlign w:val="superscript"/>
              </w:rPr>
              <w:t xml:space="preserve"> 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D05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最大允许充装量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AA70DE5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{{task.review?.maxChargingAmount?: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BABFDF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eastAsia="楷体_GB2312"/>
                <w:szCs w:val="21"/>
              </w:rPr>
              <w:t>kg</w:t>
            </w:r>
          </w:p>
        </w:tc>
      </w:tr>
      <w:tr w14:paraId="78F9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554A403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Ansi="宋体"/>
                <w:szCs w:val="21"/>
              </w:rPr>
              <w:t>设计压力</w:t>
            </w:r>
          </w:p>
        </w:tc>
        <w:tc>
          <w:tcPr>
            <w:tcW w:w="2145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FCCC70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{{task.review?.designPressure?: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45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E9B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eastAsia="楷体_GB2312"/>
                <w:szCs w:val="21"/>
              </w:rPr>
              <w:t>MPa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441C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Ansi="宋体"/>
                <w:szCs w:val="21"/>
              </w:rPr>
              <w:t>设计</w:t>
            </w:r>
            <w:r>
              <w:rPr>
                <w:rFonts w:hint="eastAsia" w:hAnsi="宋体"/>
                <w:szCs w:val="21"/>
              </w:rPr>
              <w:t>温度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C3F4A0A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{{task.review?.designTemperature?: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19A5CFA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ascii="宋体" w:hAnsi="宋体"/>
                <w:szCs w:val="21"/>
              </w:rPr>
              <w:t>℃</w:t>
            </w:r>
          </w:p>
        </w:tc>
      </w:tr>
      <w:tr w14:paraId="18B2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708164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pacing w:val="-6"/>
                <w:szCs w:val="21"/>
              </w:rPr>
              <w:t>使用</w:t>
            </w:r>
            <w:r>
              <w:rPr>
                <w:rFonts w:hAnsi="宋体"/>
                <w:spacing w:val="-6"/>
                <w:szCs w:val="21"/>
              </w:rPr>
              <w:t>压力</w:t>
            </w:r>
          </w:p>
        </w:tc>
        <w:tc>
          <w:tcPr>
            <w:tcW w:w="2145" w:type="dxa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AFFFEB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{{task.review?.workingPressure?: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45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B40ED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MPa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A6CAD">
            <w:pPr>
              <w:jc w:val="center"/>
              <w:rPr>
                <w:rFonts w:hint="eastAsia" w:hAnsi="宋体"/>
                <w:spacing w:val="-6"/>
                <w:szCs w:val="21"/>
              </w:rPr>
            </w:pPr>
            <w:r>
              <w:rPr>
                <w:rFonts w:hint="eastAsia" w:hAnsi="宋体"/>
                <w:spacing w:val="-6"/>
                <w:szCs w:val="21"/>
              </w:rPr>
              <w:t>使用</w:t>
            </w:r>
            <w:r>
              <w:rPr>
                <w:rFonts w:hAnsi="宋体"/>
                <w:spacing w:val="-6"/>
                <w:szCs w:val="21"/>
              </w:rPr>
              <w:t>温度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22178EA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{{task.review?.workingTemperature?: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1EC0F58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ascii="宋体" w:hAnsi="宋体"/>
                <w:szCs w:val="21"/>
              </w:rPr>
              <w:t>℃</w:t>
            </w:r>
          </w:p>
        </w:tc>
      </w:tr>
      <w:tr w14:paraId="3C7D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7" w:hRule="exact"/>
        </w:trPr>
        <w:tc>
          <w:tcPr>
            <w:tcW w:w="2072" w:type="dxa"/>
            <w:gridSpan w:val="3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82BB33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pacing w:val="-6"/>
                <w:szCs w:val="21"/>
              </w:rPr>
              <w:t>介     质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584C9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{{task.review?.medium?: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95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20580">
            <w:pPr>
              <w:jc w:val="center"/>
              <w:rPr>
                <w:rFonts w:hint="eastAsia" w:hAnsi="宋体"/>
                <w:spacing w:val="-6"/>
                <w:szCs w:val="21"/>
              </w:rPr>
            </w:pPr>
            <w:r>
              <w:rPr>
                <w:rFonts w:hAnsi="宋体"/>
                <w:szCs w:val="21"/>
              </w:rPr>
              <w:t>腐蚀裕度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012B29E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{{task.review?.corrosionAllowance?: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E41FF83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mm</w:t>
            </w:r>
          </w:p>
        </w:tc>
      </w:tr>
      <w:tr w14:paraId="36CF4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 w:hRule="exact"/>
        </w:trPr>
        <w:tc>
          <w:tcPr>
            <w:tcW w:w="992" w:type="dxa"/>
            <w:vMerge w:val="restart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75BB42FC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材</w:t>
            </w:r>
          </w:p>
          <w:p w14:paraId="59853F4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质</w:t>
            </w:r>
          </w:p>
        </w:tc>
        <w:tc>
          <w:tcPr>
            <w:tcW w:w="1080" w:type="dxa"/>
            <w:gridSpan w:val="2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CC4771B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筒体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B7698CB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{{task.review?.mCylinder?: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25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46D14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厚</w:t>
            </w:r>
          </w:p>
          <w:p w14:paraId="21EF827F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度</w:t>
            </w:r>
          </w:p>
        </w:tc>
        <w:tc>
          <w:tcPr>
            <w:tcW w:w="930" w:type="dxa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7C69EAA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筒体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6" w:space="0"/>
              <w:right w:val="nil"/>
            </w:tcBorders>
            <w:noWrap w:val="0"/>
            <w:vAlign w:val="center"/>
          </w:tcPr>
          <w:p w14:paraId="259FD1F6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{{task.review?.tCylinder?: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6" w:space="0"/>
              <w:right w:val="single" w:color="auto" w:sz="8" w:space="0"/>
            </w:tcBorders>
            <w:noWrap w:val="0"/>
            <w:vAlign w:val="center"/>
          </w:tcPr>
          <w:p w14:paraId="084CE78C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color w:val="000000"/>
                <w:szCs w:val="21"/>
              </w:rPr>
              <w:t>mm</w:t>
            </w:r>
          </w:p>
        </w:tc>
      </w:tr>
      <w:tr w14:paraId="32D7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exact"/>
        </w:trPr>
        <w:tc>
          <w:tcPr>
            <w:tcW w:w="992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10F88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80" w:type="dxa"/>
            <w:gridSpan w:val="2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A918F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封头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AF8BAB0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{{task.review?.mHead?: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B4E641">
            <w:pPr>
              <w:jc w:val="center"/>
              <w:rPr>
                <w:rFonts w:hint="eastAsia" w:hAnsi="宋体"/>
                <w:szCs w:val="21"/>
              </w:rPr>
            </w:pPr>
          </w:p>
        </w:tc>
        <w:tc>
          <w:tcPr>
            <w:tcW w:w="930" w:type="dxa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B0940AF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封头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6" w:space="0"/>
              <w:right w:val="nil"/>
            </w:tcBorders>
            <w:noWrap w:val="0"/>
            <w:vAlign w:val="center"/>
          </w:tcPr>
          <w:p w14:paraId="6A27D009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{{task.review?.tHead?: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6" w:space="0"/>
              <w:right w:val="single" w:color="auto" w:sz="8" w:space="0"/>
            </w:tcBorders>
            <w:noWrap w:val="0"/>
            <w:vAlign w:val="center"/>
          </w:tcPr>
          <w:p w14:paraId="291FF204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color w:val="000000"/>
                <w:szCs w:val="21"/>
              </w:rPr>
              <w:t>mm</w:t>
            </w:r>
          </w:p>
        </w:tc>
      </w:tr>
      <w:tr w14:paraId="74458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" w:hRule="exact"/>
        </w:trPr>
        <w:tc>
          <w:tcPr>
            <w:tcW w:w="992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CA2CBB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80" w:type="dxa"/>
            <w:gridSpan w:val="2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11C7123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pacing w:val="-6"/>
                <w:szCs w:val="21"/>
              </w:rPr>
              <w:t>换热管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FD8FAD3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{{task.review?.mHeatPipe?: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2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2BFD8">
            <w:pPr>
              <w:jc w:val="center"/>
              <w:rPr>
                <w:rFonts w:hint="eastAsia" w:hAnsi="宋体"/>
                <w:szCs w:val="21"/>
              </w:rPr>
            </w:pPr>
          </w:p>
        </w:tc>
        <w:tc>
          <w:tcPr>
            <w:tcW w:w="930" w:type="dxa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5C51BA0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pacing w:val="-6"/>
                <w:szCs w:val="21"/>
              </w:rPr>
              <w:t>换热管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6" w:space="0"/>
              <w:right w:val="nil"/>
            </w:tcBorders>
            <w:noWrap w:val="0"/>
            <w:vAlign w:val="center"/>
          </w:tcPr>
          <w:p w14:paraId="27598085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{{task.review?.tHeatPipe?: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6" w:space="0"/>
              <w:right w:val="single" w:color="auto" w:sz="8" w:space="0"/>
            </w:tcBorders>
            <w:noWrap w:val="0"/>
            <w:vAlign w:val="center"/>
          </w:tcPr>
          <w:p w14:paraId="5B3BD013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color w:val="000000"/>
                <w:szCs w:val="21"/>
              </w:rPr>
              <w:t>mm</w:t>
            </w:r>
          </w:p>
        </w:tc>
      </w:tr>
      <w:tr w14:paraId="5385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exact"/>
        </w:trPr>
        <w:tc>
          <w:tcPr>
            <w:tcW w:w="992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4AB2CD1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8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54ED5202">
            <w:pPr>
              <w:jc w:val="center"/>
              <w:rPr>
                <w:rFonts w:hAnsi="宋体"/>
                <w:spacing w:val="-6"/>
                <w:szCs w:val="21"/>
              </w:rPr>
            </w:pPr>
            <w:r>
              <w:rPr>
                <w:rFonts w:hAnsi="宋体"/>
                <w:szCs w:val="21"/>
              </w:rPr>
              <w:t>衬里</w:t>
            </w:r>
          </w:p>
        </w:tc>
        <w:tc>
          <w:tcPr>
            <w:tcW w:w="289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79CBF2DE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{{task.review?.mLining?: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25" w:type="dxa"/>
            <w:vMerge w:val="continue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70C1F83A">
            <w:pPr>
              <w:jc w:val="center"/>
              <w:rPr>
                <w:rFonts w:hint="eastAsia" w:hAnsi="宋体"/>
                <w:szCs w:val="21"/>
              </w:rPr>
            </w:pPr>
          </w:p>
        </w:tc>
        <w:tc>
          <w:tcPr>
            <w:tcW w:w="930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77FE5DA2">
            <w:pPr>
              <w:jc w:val="center"/>
              <w:rPr>
                <w:rFonts w:hint="eastAsia" w:hAnsi="宋体"/>
                <w:spacing w:val="-6"/>
                <w:szCs w:val="21"/>
              </w:rPr>
            </w:pPr>
            <w:r>
              <w:rPr>
                <w:rFonts w:hAnsi="宋体"/>
                <w:szCs w:val="21"/>
              </w:rPr>
              <w:t>衬里</w:t>
            </w:r>
          </w:p>
        </w:tc>
        <w:tc>
          <w:tcPr>
            <w:tcW w:w="2175" w:type="dxa"/>
            <w:gridSpan w:val="2"/>
            <w:tcBorders>
              <w:left w:val="single" w:color="auto" w:sz="4" w:space="0"/>
              <w:bottom w:val="single" w:color="auto" w:sz="8" w:space="0"/>
              <w:right w:val="nil"/>
            </w:tcBorders>
            <w:noWrap w:val="0"/>
            <w:vAlign w:val="center"/>
          </w:tcPr>
          <w:p w14:paraId="4D1F6FEB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{{task.review?.tLining?: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990" w:type="dxa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22A9C20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color w:val="000000"/>
                <w:szCs w:val="21"/>
              </w:rPr>
              <w:t>mm</w:t>
            </w:r>
          </w:p>
        </w:tc>
      </w:tr>
      <w:tr w14:paraId="7A90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1" w:hRule="exac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1C2999A9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资料</w:t>
            </w:r>
          </w:p>
          <w:p w14:paraId="5AEEA683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审查</w:t>
            </w:r>
          </w:p>
          <w:p w14:paraId="1C647E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hAnsi="宋体"/>
                <w:szCs w:val="21"/>
              </w:rPr>
              <w:t>情况</w:t>
            </w:r>
          </w:p>
        </w:tc>
        <w:tc>
          <w:tcPr>
            <w:tcW w:w="9090" w:type="dxa"/>
            <w:gridSpan w:val="9"/>
            <w:tcBorders>
              <w:top w:val="single" w:color="auto" w:sz="8" w:space="0"/>
              <w:left w:val="single" w:color="auto" w:sz="4" w:space="0"/>
              <w:right w:val="single" w:color="auto" w:sz="8" w:space="0"/>
            </w:tcBorders>
            <w:noWrap w:val="0"/>
            <w:vAlign w:val="top"/>
          </w:tcPr>
          <w:p w14:paraId="7DCC6BA9">
            <w:pPr>
              <w:spacing w:line="240" w:lineRule="exact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</w:rPr>
              <w:t xml:space="preserve">task.review != null and task.review.docItems != null ? task.review.docItems : "").contains('竣工图') ? '☑' : '☐' }} 竣工图{{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.contains('产品合格证和质量证明书') ? '☑' : '☐' }} 产品合格证和质量证明书{{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.contains('大型容器现场组装资') ? '☑' : '☐' }} 大型容器现场组装资{{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.contains('制造、安装监督检验证书') ? '☑' : '☐' }} 制造、安装监督检验证书{{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.contains('使用登记证') ? '☑' : '☐' }} 使用登记证{{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.contains('年度检查报告') ? '☑' : '☐' }} 年度检查报告{{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>.contains('历次全面检验报告') ? '☑' : '☐' }} 历次全面检验报告{{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</w:rPr>
              <w:t xml:space="preserve"> 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.contains('运行记录') ? '☑' : '☐' }} 运行记录{{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>.contains('维修改造记录') ? '☑' : '☐' }} 维修改造记录{{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</w:rPr>
              <w:t xml:space="preserve"> 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.contains('铭牌') ? '☑' : '☐' }} 铭牌{{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 xml:space="preserve">.contains('原始资料齐全') ? '☑' : '☐' }} 原始资料齐全{{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(</w:t>
            </w:r>
            <w:r>
              <w:rPr>
                <w:rFonts w:hint="eastAsia" w:eastAsia="楷体_GB2312"/>
                <w:lang w:eastAsia="zh-CN"/>
              </w:rPr>
              <w:t>task.review != null and task.review.docItems != null ? task.review.docItems : "")</w:t>
            </w:r>
            <w:r>
              <w:rPr>
                <w:rFonts w:hint="eastAsia" w:eastAsia="楷体_GB2312"/>
              </w:rPr>
              <w:t>.contains('other') ? '☑' : '☐' }}其他：{{</w:t>
            </w:r>
            <w:r>
              <w:rPr>
                <w:rFonts w:hint="eastAsia" w:eastAsia="楷体_GB2312"/>
                <w:lang w:eastAsia="zh-CN"/>
              </w:rPr>
              <w:t>task.review?</w:t>
            </w:r>
            <w:r>
              <w:rPr>
                <w:rFonts w:hint="eastAsia" w:eastAsia="楷体_GB2312"/>
              </w:rPr>
              <w:t>.otherDoc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</w:rPr>
              <w:t xml:space="preserve">}} </w:t>
            </w:r>
          </w:p>
          <w:p w14:paraId="0533FCCE">
            <w:pPr>
              <w:spacing w:line="240" w:lineRule="exact"/>
              <w:rPr>
                <w:rFonts w:eastAsia="楷体_GB2312"/>
                <w:color w:val="FF0000"/>
                <w:szCs w:val="21"/>
              </w:rPr>
            </w:pPr>
            <w:r>
              <w:rPr>
                <w:rFonts w:hint="eastAsia" w:eastAsia="楷体_GB2312"/>
              </w:rPr>
              <w:t xml:space="preserve">问题记载：{{ (task.review != null and task.review.noProblem != null ? task.review.noProblem : "") == </w:t>
            </w:r>
            <w:r>
              <w:rPr>
                <w:rFonts w:hint="eastAsia" w:eastAsia="楷体_GB2312"/>
                <w:lang w:val="en-US" w:eastAsia="zh-CN"/>
              </w:rPr>
              <w:t>true</w:t>
            </w:r>
            <w:r>
              <w:rPr>
                <w:rFonts w:hint="eastAsia" w:eastAsia="楷体_GB2312"/>
              </w:rPr>
              <w:t xml:space="preserve"> ? '☑' : '☐' }}无 {{</w:t>
            </w:r>
            <w:r>
              <w:rPr>
                <w:rFonts w:hint="eastAsia" w:eastAsia="楷体_GB2312"/>
                <w:lang w:eastAsia="zh-CN"/>
              </w:rPr>
              <w:t>task.review?</w:t>
            </w:r>
            <w:r>
              <w:rPr>
                <w:rFonts w:hint="eastAsia" w:eastAsia="楷体_GB2312"/>
              </w:rPr>
              <w:t>.problemDesc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</w:rPr>
              <w:t>}}</w:t>
            </w:r>
          </w:p>
        </w:tc>
      </w:tr>
      <w:tr w14:paraId="7C37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9" w:hRule="exact"/>
        </w:trPr>
        <w:tc>
          <w:tcPr>
            <w:tcW w:w="992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5A8D5324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上次</w:t>
            </w:r>
          </w:p>
          <w:p w14:paraId="2105E3F8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hAnsi="宋体"/>
                <w:szCs w:val="21"/>
              </w:rPr>
              <w:t>定期</w:t>
            </w:r>
          </w:p>
          <w:p w14:paraId="6FED119B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检验</w:t>
            </w:r>
          </w:p>
          <w:p w14:paraId="4D911E7A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问题</w:t>
            </w:r>
          </w:p>
          <w:p w14:paraId="2939F55C">
            <w:pPr>
              <w:spacing w:line="280" w:lineRule="exact"/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记载</w:t>
            </w:r>
          </w:p>
        </w:tc>
        <w:tc>
          <w:tcPr>
            <w:tcW w:w="9090" w:type="dxa"/>
            <w:gridSpan w:val="9"/>
            <w:tcBorders>
              <w:left w:val="single" w:color="auto" w:sz="4" w:space="0"/>
              <w:right w:val="single" w:color="auto" w:sz="8" w:space="0"/>
            </w:tcBorders>
            <w:noWrap w:val="0"/>
            <w:vAlign w:val="top"/>
          </w:tcPr>
          <w:p w14:paraId="21D24CF0">
            <w:pPr>
              <w:spacing w:line="280" w:lineRule="exact"/>
              <w:rPr>
                <w:rFonts w:eastAsia="楷体_GB2312"/>
              </w:rPr>
            </w:pPr>
            <w:r>
              <w:rPr>
                <w:rFonts w:hint="eastAsia" w:eastAsia="楷体_GB2312"/>
              </w:rPr>
              <w:t xml:space="preserve">{{ </w:t>
            </w:r>
            <w:r>
              <w:rPr>
                <w:rFonts w:hint="eastAsia" w:eastAsia="楷体_GB2312"/>
                <w:lang w:eastAsia="zh-CN"/>
              </w:rPr>
              <w:t>(task.review != null and task.review.isFirst != null ? task.review.isFirst : "")</w:t>
            </w:r>
            <w:r>
              <w:rPr>
                <w:rFonts w:hint="eastAsia" w:eastAsia="楷体_GB2312"/>
              </w:rPr>
              <w:t xml:space="preserve"> == true ? '☑' : '☐'}}本次检验为首次定期检验。</w:t>
            </w:r>
          </w:p>
          <w:p w14:paraId="756E6CE3">
            <w:pPr>
              <w:spacing w:line="280" w:lineRule="exact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□安全状况等级为：</w:t>
            </w:r>
            <w:r>
              <w:rPr>
                <w:rFonts w:hint="eastAsia"/>
                <w:sz w:val="24"/>
                <w:lang w:val="en-US" w:eastAsia="zh-CN"/>
              </w:rPr>
              <w:t>{{task.review?.safetyLevel?: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  <w:r>
              <w:rPr>
                <w:rFonts w:hint="eastAsia" w:eastAsia="楷体_GB2312"/>
              </w:rPr>
              <w:t xml:space="preserve">级；检验单位：{{(task.review != null and task.review.isOurOrg != null ? task.review.isOurOrg : "") == </w:t>
            </w:r>
            <w:r>
              <w:rPr>
                <w:rFonts w:hint="eastAsia" w:eastAsia="楷体_GB2312"/>
                <w:lang w:val="en-US" w:eastAsia="zh-CN"/>
              </w:rPr>
              <w:t>true</w:t>
            </w:r>
            <w:r>
              <w:rPr>
                <w:rFonts w:hint="eastAsia" w:eastAsia="楷体_GB2312"/>
              </w:rPr>
              <w:t xml:space="preserve"> ? '☑' : '☐'}}本机构 {{(task.review != null and task.review.isOurOrg != null ? task.review.isOurOrg : "") == '其它' ? '☑' : '☐'}}</w:t>
            </w:r>
            <w:r>
              <w:rPr>
                <w:rFonts w:hint="eastAsia"/>
                <w:sz w:val="24"/>
                <w:lang w:val="en-US" w:eastAsia="zh-CN"/>
              </w:rPr>
              <w:t>{{task.review?.inspectionUnit?: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  <w:p w14:paraId="5061E497">
            <w:pPr>
              <w:spacing w:line="280" w:lineRule="exact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实测最小壁厚：筒体</w:t>
            </w:r>
            <w:r>
              <w:rPr>
                <w:rFonts w:hint="eastAsia"/>
                <w:sz w:val="24"/>
                <w:lang w:val="en-US" w:eastAsia="zh-CN"/>
              </w:rPr>
              <w:t>{{task.review?.minCylinder?: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  <w:r>
              <w:rPr>
                <w:rFonts w:hint="eastAsia" w:eastAsia="楷体_GB2312"/>
                <w:u w:val="single"/>
              </w:rPr>
              <w:t xml:space="preserve"> </w:t>
            </w:r>
            <w:r>
              <w:rPr>
                <w:rFonts w:hint="eastAsia" w:eastAsia="楷体_GB2312"/>
              </w:rPr>
              <w:t>mm； 封头</w:t>
            </w:r>
            <w:r>
              <w:rPr>
                <w:rFonts w:hint="eastAsia" w:eastAsia="楷体_GB2312"/>
                <w:u w:val="single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>{{task.review?.minHead?: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  <w:r>
              <w:rPr>
                <w:rFonts w:hint="eastAsia" w:eastAsia="楷体_GB2312"/>
              </w:rPr>
              <w:t xml:space="preserve"> mm。</w:t>
            </w:r>
          </w:p>
          <w:p w14:paraId="6084CAAA">
            <w:pPr>
              <w:spacing w:line="280" w:lineRule="exact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定级依据（问题记录）：</w:t>
            </w:r>
            <w:r>
              <w:rPr>
                <w:rFonts w:hint="eastAsia"/>
                <w:sz w:val="24"/>
                <w:lang w:val="en-US" w:eastAsia="zh-CN"/>
              </w:rPr>
              <w:t>{{task.review?.gradeBasis?: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  <w:p w14:paraId="7A42FFF8">
            <w:pPr>
              <w:spacing w:line="280" w:lineRule="exact"/>
              <w:rPr>
                <w:rFonts w:eastAsia="楷体_GB2312"/>
                <w:szCs w:val="21"/>
              </w:rPr>
            </w:pPr>
          </w:p>
        </w:tc>
      </w:tr>
      <w:tr w14:paraId="6FF8C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8" w:hRule="exact"/>
        </w:trPr>
        <w:tc>
          <w:tcPr>
            <w:tcW w:w="10082" w:type="dxa"/>
            <w:gridSpan w:val="10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0660BE4">
            <w:pPr>
              <w:wordWrap w:val="0"/>
              <w:spacing w:line="360" w:lineRule="atLeast"/>
              <w:jc w:val="both"/>
              <w:rPr>
                <w:rFonts w:hint="eastAsia"/>
                <w:szCs w:val="21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70E354AA"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page"/>
      </w:r>
    </w:p>
    <w:p w14:paraId="0E519D32"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{{/review}}</w:t>
      </w:r>
    </w:p>
    <w:p w14:paraId="45FA21BA">
      <w:pPr>
        <w:pStyle w:val="2"/>
        <w:spacing w:after="163"/>
        <w:jc w:val="center"/>
        <w:rPr>
          <w:rFonts w:hint="default" w:eastAsia="黑体"/>
          <w:spacing w:val="0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{{?macro}}</w:t>
      </w:r>
      <w:r>
        <w:rPr>
          <w:rFonts w:hint="eastAsia" w:eastAsia="黑体"/>
          <w:spacing w:val="0"/>
        </w:rPr>
        <w:t>压力容器宏观</w:t>
      </w:r>
      <w:r>
        <w:rPr>
          <w:rFonts w:hint="eastAsia" w:eastAsia="黑体"/>
          <w:spacing w:val="0"/>
          <w:lang w:val="en-US" w:eastAsia="zh-CN"/>
        </w:rPr>
        <w:t>检验记录</w:t>
      </w:r>
    </w:p>
    <w:tbl>
      <w:tblPr>
        <w:tblStyle w:val="12"/>
        <w:tblW w:w="100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1336"/>
        <w:gridCol w:w="877"/>
        <w:gridCol w:w="3574"/>
        <w:gridCol w:w="182"/>
        <w:gridCol w:w="1478"/>
        <w:gridCol w:w="611"/>
        <w:gridCol w:w="980"/>
        <w:gridCol w:w="266"/>
      </w:tblGrid>
      <w:tr w14:paraId="484D57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66" w:type="dxa"/>
          <w:trHeight w:val="402" w:hRule="exact"/>
        </w:trPr>
        <w:tc>
          <w:tcPr>
            <w:tcW w:w="2948" w:type="dxa"/>
            <w:gridSpan w:val="3"/>
            <w:noWrap w:val="0"/>
            <w:vAlign w:val="center"/>
          </w:tcPr>
          <w:p w14:paraId="446B10B2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3574" w:type="dxa"/>
            <w:noWrap w:val="0"/>
            <w:vAlign w:val="center"/>
          </w:tcPr>
          <w:p w14:paraId="099D7C04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3251" w:type="dxa"/>
            <w:gridSpan w:val="4"/>
            <w:noWrap w:val="0"/>
            <w:vAlign w:val="center"/>
          </w:tcPr>
          <w:p w14:paraId="46624272">
            <w:pPr>
              <w:spacing w:line="400" w:lineRule="atLeas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单位内</w:t>
            </w:r>
            <w:r>
              <w:rPr>
                <w:rFonts w:hint="eastAsia"/>
                <w:sz w:val="24"/>
              </w:rPr>
              <w:t>编号：</w:t>
            </w:r>
            <w:r>
              <w:rPr>
                <w:rFonts w:hint="eastAsia"/>
                <w:sz w:val="24"/>
                <w:lang w:val="en-US" w:eastAsia="zh-CN"/>
              </w:rPr>
              <w:t xml:space="preserve"> {{task.unitNo}}</w:t>
            </w:r>
          </w:p>
        </w:tc>
      </w:tr>
      <w:tr w14:paraId="63EB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7" w:hRule="exact"/>
        </w:trPr>
        <w:tc>
          <w:tcPr>
            <w:tcW w:w="735" w:type="dxa"/>
            <w:noWrap w:val="0"/>
            <w:vAlign w:val="center"/>
          </w:tcPr>
          <w:p w14:paraId="48B4DFA6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5969" w:type="dxa"/>
            <w:gridSpan w:val="4"/>
            <w:noWrap w:val="0"/>
            <w:vAlign w:val="center"/>
          </w:tcPr>
          <w:p w14:paraId="0206761C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  验  项  目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0134C1CA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检查结果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51B7B22C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525B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exact"/>
        </w:trPr>
        <w:tc>
          <w:tcPr>
            <w:tcW w:w="735" w:type="dxa"/>
            <w:noWrap w:val="0"/>
            <w:vAlign w:val="center"/>
          </w:tcPr>
          <w:p w14:paraId="7292C15A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36" w:type="dxa"/>
            <w:vMerge w:val="restart"/>
            <w:noWrap w:val="0"/>
            <w:vAlign w:val="center"/>
          </w:tcPr>
          <w:p w14:paraId="5B0D0A8B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结构</w:t>
            </w:r>
          </w:p>
          <w:p w14:paraId="253292BF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</w:p>
          <w:p w14:paraId="74BBA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eastAsia="楷体"/>
                <w:bCs/>
                <w:highlight w:val="none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highlight w:val="none"/>
              </w:rPr>
              <w:t>非首次定期检验，且无疲劳载荷，</w:t>
            </w:r>
          </w:p>
          <w:p w14:paraId="51151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highlight w:val="none"/>
              </w:rPr>
              <w:t>本栏内容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highlight w:val="none"/>
                <w:lang w:val="en-US" w:eastAsia="zh-CN"/>
              </w:rPr>
              <w:t>可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highlight w:val="none"/>
              </w:rPr>
              <w:t>不填写。</w:t>
            </w:r>
          </w:p>
        </w:tc>
        <w:tc>
          <w:tcPr>
            <w:tcW w:w="4633" w:type="dxa"/>
            <w:gridSpan w:val="3"/>
            <w:noWrap w:val="0"/>
            <w:vAlign w:val="center"/>
          </w:tcPr>
          <w:p w14:paraId="5A206352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封头型式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1F1179D1">
            <w:pPr>
              <w:spacing w:line="30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default" w:eastAsia="楷体_GB2312"/>
                <w:sz w:val="24"/>
                <w:lang w:val="en-US" w:eastAsia="zh-CN"/>
              </w:rPr>
              <w:t>{{</w:t>
            </w:r>
            <w:r>
              <w:rPr>
                <w:rFonts w:hint="eastAsia" w:eastAsia="楷体_GB2312"/>
                <w:sz w:val="24"/>
                <w:lang w:val="en-US" w:eastAsia="zh-CN"/>
              </w:rPr>
              <w:t>task.macro?</w:t>
            </w:r>
            <w:r>
              <w:rPr>
                <w:rFonts w:hint="default" w:eastAsia="楷体_GB2312"/>
                <w:sz w:val="24"/>
                <w:lang w:val="en-US" w:eastAsia="zh-CN"/>
              </w:rPr>
              <w:t>.structure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default" w:eastAsia="楷体_GB2312"/>
                <w:sz w:val="24"/>
                <w:lang w:val="en-US" w:eastAsia="zh-CN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headType?.</w:t>
            </w:r>
            <w:r>
              <w:rPr>
                <w:rFonts w:hint="default" w:eastAsia="楷体_GB2312"/>
                <w:sz w:val="24"/>
                <w:lang w:val="en-US" w:eastAsia="zh-CN"/>
              </w:rPr>
              <w:t>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5AE704B2">
            <w:pPr>
              <w:spacing w:line="30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default" w:eastAsia="楷体_GB2312"/>
                <w:sz w:val="24"/>
                <w:lang w:val="en-US" w:eastAsia="zh-CN"/>
              </w:rPr>
              <w:t>{{</w:t>
            </w:r>
            <w:r>
              <w:rPr>
                <w:rFonts w:hint="eastAsia" w:eastAsia="楷体_GB2312"/>
                <w:sz w:val="24"/>
                <w:lang w:val="en-US" w:eastAsia="zh-CN"/>
              </w:rPr>
              <w:t>task.macro?</w:t>
            </w:r>
            <w:r>
              <w:rPr>
                <w:rFonts w:hint="default" w:eastAsia="楷体_GB2312"/>
                <w:sz w:val="24"/>
                <w:lang w:val="en-US" w:eastAsia="zh-CN"/>
              </w:rPr>
              <w:t>.structure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default" w:eastAsia="楷体_GB2312"/>
                <w:sz w:val="24"/>
                <w:lang w:val="en-US" w:eastAsia="zh-CN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headType?.</w:t>
            </w:r>
            <w:r>
              <w:rPr>
                <w:rFonts w:hint="default" w:eastAsia="楷体_GB2312"/>
                <w:sz w:val="24"/>
                <w:lang w:val="en-US" w:eastAsia="zh-CN"/>
              </w:rPr>
              <w:t>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_GB2312"/>
                <w:sz w:val="24"/>
                <w:lang w:val="en-US" w:eastAsia="zh-CN"/>
              </w:rPr>
              <w:t>}}</w:t>
            </w:r>
          </w:p>
        </w:tc>
      </w:tr>
      <w:tr w14:paraId="3FC4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exact"/>
        </w:trPr>
        <w:tc>
          <w:tcPr>
            <w:tcW w:w="735" w:type="dxa"/>
            <w:noWrap w:val="0"/>
            <w:vAlign w:val="center"/>
          </w:tcPr>
          <w:p w14:paraId="3B05468C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173FEEFF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160DF138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封头与筒体的连接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717A2CE5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headShellConnect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573FBE6E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headShellConnect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3F90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exact"/>
        </w:trPr>
        <w:tc>
          <w:tcPr>
            <w:tcW w:w="735" w:type="dxa"/>
            <w:noWrap w:val="0"/>
            <w:vAlign w:val="center"/>
          </w:tcPr>
          <w:p w14:paraId="417569F7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168C7C41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4C8CB1A2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开孔位置及补强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781E5DEF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openHolePos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2CF3A756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openHolePos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0AAF0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exact"/>
        </w:trPr>
        <w:tc>
          <w:tcPr>
            <w:tcW w:w="735" w:type="dxa"/>
            <w:noWrap w:val="0"/>
            <w:vAlign w:val="center"/>
          </w:tcPr>
          <w:p w14:paraId="1D155EC8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28DAF89F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0DDEEEDC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纵</w:t>
            </w:r>
            <w:r>
              <w:rPr>
                <w:sz w:val="24"/>
              </w:rPr>
              <w:t>/</w:t>
            </w:r>
            <w:r>
              <w:rPr>
                <w:rFonts w:hAnsi="宋体"/>
                <w:sz w:val="24"/>
              </w:rPr>
              <w:t>环</w:t>
            </w:r>
            <w:r>
              <w:rPr>
                <w:rFonts w:hint="eastAsia"/>
                <w:sz w:val="24"/>
              </w:rPr>
              <w:t>焊缝的布置及型式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01F8CE7C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weldLayoutType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7AEB772F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weldLayoutType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3DEC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exact"/>
        </w:trPr>
        <w:tc>
          <w:tcPr>
            <w:tcW w:w="735" w:type="dxa"/>
            <w:noWrap w:val="0"/>
            <w:vAlign w:val="center"/>
          </w:tcPr>
          <w:p w14:paraId="4511D189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46101239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38A8AD38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支承或者支座的型式与布置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65970D85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supportLayoutType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3E698128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supportLayoutType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28DD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exact"/>
        </w:trPr>
        <w:tc>
          <w:tcPr>
            <w:tcW w:w="735" w:type="dxa"/>
            <w:noWrap w:val="0"/>
            <w:vAlign w:val="center"/>
          </w:tcPr>
          <w:p w14:paraId="029EDBE0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1B1B30ED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5D56828D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排放（疏水、排污）装置的设置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15A40FE0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dischargeDevice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786C0B0B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dischargeDevice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0078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2" w:hRule="exact"/>
        </w:trPr>
        <w:tc>
          <w:tcPr>
            <w:tcW w:w="735" w:type="dxa"/>
            <w:noWrap w:val="0"/>
            <w:vAlign w:val="center"/>
          </w:tcPr>
          <w:p w14:paraId="360EE796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336" w:type="dxa"/>
            <w:vMerge w:val="restart"/>
            <w:noWrap w:val="0"/>
            <w:vAlign w:val="center"/>
          </w:tcPr>
          <w:p w14:paraId="59602526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几何尺寸</w:t>
            </w:r>
          </w:p>
          <w:p w14:paraId="271B3951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</w:p>
          <w:p w14:paraId="0A90E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</w:pPr>
            <w:r>
              <w:rPr>
                <w:rFonts w:hint="eastAsia" w:eastAsia="楷体"/>
                <w:bCs/>
                <w:sz w:val="20"/>
                <w:szCs w:val="22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  <w:t>非首次定期检验，且无疲劳载荷，</w:t>
            </w:r>
          </w:p>
          <w:p w14:paraId="02EC0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eastAsia="楷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  <w:t>本栏内容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/>
              </w:rPr>
              <w:t>可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  <w:t>不填写</w:t>
            </w: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  <w:lang w:eastAsia="zh-CN"/>
              </w:rPr>
              <w:t>。</w:t>
            </w:r>
          </w:p>
        </w:tc>
        <w:tc>
          <w:tcPr>
            <w:tcW w:w="4633" w:type="dxa"/>
            <w:gridSpan w:val="3"/>
            <w:noWrap w:val="0"/>
            <w:vAlign w:val="center"/>
          </w:tcPr>
          <w:p w14:paraId="75062DCB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筒体同一断面上最大内径与最小内径之差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1A17F84A">
            <w:pPr>
              <w:jc w:val="center"/>
              <w:rPr>
                <w:rFonts w:eastAsia="楷体_GB2312"/>
                <w:sz w:val="24"/>
                <w:highlight w:val="yellow"/>
              </w:rPr>
            </w:pPr>
            <w:r>
              <w:rPr>
                <w:rFonts w:hint="eastAsia" w:eastAsia="楷体_GB2312"/>
                <w:sz w:val="24"/>
                <w:highlight w:val="none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  <w:highlight w:val="none"/>
              </w:rPr>
              <w:t>.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  <w:highlight w:val="none"/>
              </w:rPr>
              <w:t>insideDiamete</w:t>
            </w:r>
            <w:r>
              <w:rPr>
                <w:rFonts w:hint="eastAsia" w:eastAsia="楷体_GB2312"/>
                <w:sz w:val="24"/>
                <w:highlight w:val="yellow"/>
              </w:rPr>
              <w:t>r</w:t>
            </w:r>
            <w:r>
              <w:rPr>
                <w:rFonts w:hint="eastAsia" w:eastAsia="楷体_GB2312"/>
                <w:sz w:val="24"/>
                <w:highlight w:val="yellow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yellow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highlight w:val="yellow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2A1D64EB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insideDiameter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5353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exact"/>
        </w:trPr>
        <w:tc>
          <w:tcPr>
            <w:tcW w:w="735" w:type="dxa"/>
            <w:noWrap w:val="0"/>
            <w:vAlign w:val="center"/>
          </w:tcPr>
          <w:p w14:paraId="559EA17C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639F6CC2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2D324AFC">
            <w:pPr>
              <w:spacing w:line="300" w:lineRule="atLeas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纵/环焊缝最大对口错边量</w:t>
            </w:r>
          </w:p>
        </w:tc>
        <w:tc>
          <w:tcPr>
            <w:tcW w:w="1478" w:type="dxa"/>
            <w:tcBorders>
              <w:right w:val="nil"/>
            </w:tcBorders>
            <w:noWrap w:val="0"/>
            <w:vAlign w:val="center"/>
          </w:tcPr>
          <w:p w14:paraId="18283F2B">
            <w:pPr>
              <w:jc w:val="center"/>
              <w:rPr>
                <w:rFonts w:hint="default" w:eastAsia="楷体_GB2312"/>
                <w:sz w:val="24"/>
                <w:highlight w:val="yellow"/>
                <w:lang w:val="en-US" w:eastAsia="zh-CN"/>
              </w:rPr>
            </w:pPr>
            <w:r>
              <w:rPr>
                <w:rFonts w:hint="default" w:eastAsia="楷体_GB2312"/>
                <w:sz w:val="24"/>
                <w:lang w:val="en-US" w:eastAsia="zh-CN"/>
              </w:rPr>
              <w:t>{{</w:t>
            </w:r>
            <w:r>
              <w:rPr>
                <w:rFonts w:hint="eastAsia" w:eastAsia="楷体_GB2312"/>
                <w:sz w:val="24"/>
                <w:lang w:val="en-US" w:eastAsia="zh-CN"/>
              </w:rPr>
              <w:t>task.macro?</w:t>
            </w:r>
            <w:r>
              <w:rPr>
                <w:rFonts w:hint="default" w:eastAsia="楷体_GB2312"/>
                <w:sz w:val="24"/>
                <w:lang w:val="en-US" w:eastAsia="zh-CN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geometric?.</w:t>
            </w:r>
            <w:r>
              <w:rPr>
                <w:rFonts w:hint="default" w:eastAsia="楷体_GB2312"/>
                <w:sz w:val="24"/>
                <w:lang w:val="en-US" w:eastAsia="zh-CN"/>
              </w:rPr>
              <w:t>wrongSize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default" w:eastAsia="楷体_GB2312"/>
                <w:sz w:val="24"/>
                <w:lang w:val="en-US" w:eastAsia="zh-CN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611" w:type="dxa"/>
            <w:tcBorders>
              <w:left w:val="nil"/>
            </w:tcBorders>
            <w:noWrap w:val="0"/>
            <w:vAlign w:val="center"/>
          </w:tcPr>
          <w:p w14:paraId="76A2247F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264BEFC7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wrongSize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73ED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735" w:type="dxa"/>
            <w:noWrap w:val="0"/>
            <w:vAlign w:val="center"/>
          </w:tcPr>
          <w:p w14:paraId="7BEB6E64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6C0B4B00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06D48186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纵/环焊缝最大棱角度</w:t>
            </w:r>
          </w:p>
        </w:tc>
        <w:tc>
          <w:tcPr>
            <w:tcW w:w="1478" w:type="dxa"/>
            <w:tcBorders>
              <w:right w:val="nil"/>
            </w:tcBorders>
            <w:noWrap w:val="0"/>
            <w:vAlign w:val="center"/>
          </w:tcPr>
          <w:p w14:paraId="0DEFCA7A">
            <w:pPr>
              <w:jc w:val="center"/>
              <w:rPr>
                <w:rFonts w:hint="default" w:eastAsia="楷体_GB2312"/>
                <w:sz w:val="24"/>
                <w:highlight w:val="yellow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{{task.macro?.geometric?.maxAngle?.result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611" w:type="dxa"/>
            <w:tcBorders>
              <w:left w:val="nil"/>
            </w:tcBorders>
            <w:noWrap w:val="0"/>
            <w:vAlign w:val="center"/>
          </w:tcPr>
          <w:p w14:paraId="1C95C729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5F5F8E37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maxAngle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817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exact"/>
        </w:trPr>
        <w:tc>
          <w:tcPr>
            <w:tcW w:w="735" w:type="dxa"/>
            <w:noWrap w:val="0"/>
            <w:vAlign w:val="center"/>
          </w:tcPr>
          <w:p w14:paraId="3CE27CF7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10F0D0CE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5AB08075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纵/环焊缝最大咬边</w:t>
            </w:r>
          </w:p>
        </w:tc>
        <w:tc>
          <w:tcPr>
            <w:tcW w:w="1478" w:type="dxa"/>
            <w:tcBorders>
              <w:right w:val="nil"/>
            </w:tcBorders>
            <w:noWrap w:val="0"/>
            <w:vAlign w:val="center"/>
          </w:tcPr>
          <w:p w14:paraId="3C35121E">
            <w:pPr>
              <w:jc w:val="center"/>
              <w:rPr>
                <w:rFonts w:hint="eastAsia" w:eastAsia="楷体_GB2312"/>
                <w:sz w:val="24"/>
                <w:highlight w:val="yellow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{{task.macro?.geometric?.maxUndercut?.result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611" w:type="dxa"/>
            <w:tcBorders>
              <w:left w:val="nil"/>
            </w:tcBorders>
            <w:noWrap w:val="0"/>
            <w:vAlign w:val="center"/>
          </w:tcPr>
          <w:p w14:paraId="5FA7CBC8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5F0BD965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maxUndercut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77CD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exact"/>
        </w:trPr>
        <w:tc>
          <w:tcPr>
            <w:tcW w:w="735" w:type="dxa"/>
            <w:noWrap w:val="0"/>
            <w:vAlign w:val="center"/>
          </w:tcPr>
          <w:p w14:paraId="76103637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0A05A520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58410391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纵/环焊缝最大余高</w:t>
            </w:r>
          </w:p>
        </w:tc>
        <w:tc>
          <w:tcPr>
            <w:tcW w:w="1478" w:type="dxa"/>
            <w:tcBorders>
              <w:right w:val="nil"/>
            </w:tcBorders>
            <w:noWrap w:val="0"/>
            <w:vAlign w:val="center"/>
          </w:tcPr>
          <w:p w14:paraId="191A6AC1">
            <w:pPr>
              <w:jc w:val="center"/>
              <w:rPr>
                <w:rFonts w:eastAsia="楷体_GB2312"/>
                <w:sz w:val="24"/>
                <w:highlight w:val="yellow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maxExcessHeight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611" w:type="dxa"/>
            <w:tcBorders>
              <w:left w:val="nil"/>
            </w:tcBorders>
            <w:noWrap w:val="0"/>
            <w:vAlign w:val="center"/>
          </w:tcPr>
          <w:p w14:paraId="709DC472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733AE226">
            <w:pPr>
              <w:spacing w:line="300" w:lineRule="atLeast"/>
              <w:jc w:val="center"/>
              <w:rPr>
                <w:rFonts w:eastAsia="楷体_GB2312"/>
                <w:color w:val="FF0000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maxE</w:t>
            </w:r>
            <w:r>
              <w:rPr>
                <w:rFonts w:hint="eastAsia" w:eastAsia="楷体_GB2312"/>
                <w:color w:val="FF0000"/>
                <w:sz w:val="24"/>
              </w:rPr>
              <w:t>xcessHeight</w:t>
            </w:r>
            <w:r>
              <w:rPr>
                <w:rFonts w:hint="eastAsia" w:eastAsia="楷体_GB2312"/>
                <w:color w:val="FF0000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color w:val="FF0000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color w:val="FF0000"/>
                <w:sz w:val="24"/>
              </w:rPr>
              <w:t>}}</w:t>
            </w:r>
          </w:p>
        </w:tc>
      </w:tr>
      <w:tr w14:paraId="2045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6" w:hRule="exact"/>
        </w:trPr>
        <w:tc>
          <w:tcPr>
            <w:tcW w:w="735" w:type="dxa"/>
            <w:noWrap w:val="0"/>
            <w:vAlign w:val="center"/>
          </w:tcPr>
          <w:p w14:paraId="231FEF45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336" w:type="dxa"/>
            <w:vMerge w:val="restart"/>
            <w:noWrap w:val="0"/>
            <w:vAlign w:val="center"/>
          </w:tcPr>
          <w:p w14:paraId="3B68CC30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壳体</w:t>
            </w:r>
          </w:p>
          <w:p w14:paraId="35914D7C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外观</w:t>
            </w:r>
          </w:p>
          <w:p w14:paraId="62BCCC84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检验</w:t>
            </w:r>
          </w:p>
        </w:tc>
        <w:tc>
          <w:tcPr>
            <w:tcW w:w="4633" w:type="dxa"/>
            <w:gridSpan w:val="3"/>
            <w:noWrap w:val="0"/>
            <w:vAlign w:val="center"/>
          </w:tcPr>
          <w:p w14:paraId="2A5E8BEA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铭牌和标志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39E1614A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nameplate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418ECFCA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nameplate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77DE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735" w:type="dxa"/>
            <w:noWrap w:val="0"/>
            <w:vAlign w:val="center"/>
          </w:tcPr>
          <w:p w14:paraId="6211C7FC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15460115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1383A4BF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内外表面的腐蚀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60CAA543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surface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406D875D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surface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265B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4" w:hRule="exact"/>
        </w:trPr>
        <w:tc>
          <w:tcPr>
            <w:tcW w:w="735" w:type="dxa"/>
            <w:noWrap w:val="0"/>
            <w:vAlign w:val="center"/>
          </w:tcPr>
          <w:p w14:paraId="03781080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5B25412B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726B8F52">
            <w:pPr>
              <w:spacing w:line="300" w:lineRule="atLeast"/>
              <w:rPr>
                <w:spacing w:val="-16"/>
                <w:sz w:val="24"/>
              </w:rPr>
            </w:pPr>
            <w:r>
              <w:rPr>
                <w:rFonts w:hint="eastAsia"/>
                <w:spacing w:val="-16"/>
                <w:sz w:val="24"/>
              </w:rPr>
              <w:t>裂纹、泄漏、鼓包、变形、机械接触损伤、过热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4142653F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shellIssue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2ECDD590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shellIssue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0D84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exact"/>
        </w:trPr>
        <w:tc>
          <w:tcPr>
            <w:tcW w:w="735" w:type="dxa"/>
            <w:noWrap w:val="0"/>
            <w:vAlign w:val="center"/>
          </w:tcPr>
          <w:p w14:paraId="3096C500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55DBFF64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01EFCC41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工卡具焊迹、电弧灼伤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57BD314D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weldCrack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09DACF19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weldCrack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5BDF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1" w:hRule="exact"/>
        </w:trPr>
        <w:tc>
          <w:tcPr>
            <w:tcW w:w="735" w:type="dxa"/>
            <w:noWrap w:val="0"/>
            <w:vAlign w:val="center"/>
          </w:tcPr>
          <w:p w14:paraId="6387B066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09A0FBA0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67F745B8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法兰、密封面及其紧固螺栓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1BB45462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falang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64B01D97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falang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65B4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exact"/>
        </w:trPr>
        <w:tc>
          <w:tcPr>
            <w:tcW w:w="735" w:type="dxa"/>
            <w:noWrap w:val="0"/>
            <w:vAlign w:val="center"/>
          </w:tcPr>
          <w:p w14:paraId="0697BAA7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57C03C18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53C51059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支承、支座或者基础的下沉、倾斜、开裂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3DD4B187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support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25CED5E2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support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1E5B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exact"/>
        </w:trPr>
        <w:tc>
          <w:tcPr>
            <w:tcW w:w="735" w:type="dxa"/>
            <w:noWrap w:val="0"/>
            <w:vAlign w:val="center"/>
          </w:tcPr>
          <w:p w14:paraId="5984852D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11D74922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6D33B724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地脚螺栓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04004966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verticality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172479C5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verticality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78DC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0" w:hRule="exact"/>
        </w:trPr>
        <w:tc>
          <w:tcPr>
            <w:tcW w:w="735" w:type="dxa"/>
            <w:noWrap w:val="0"/>
            <w:vAlign w:val="center"/>
          </w:tcPr>
          <w:p w14:paraId="0E893E35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621AC0D5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7EFBABA7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直立容器和球形容器支柱的铅垂度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2814DDA6">
            <w:pPr>
              <w:jc w:val="center"/>
              <w:rPr>
                <w:rFonts w:hint="default" w:eastAsia="楷体"/>
                <w:sz w:val="24"/>
                <w:highlight w:val="none"/>
                <w:lang w:val="en-US" w:eastAsia="zh-CN"/>
              </w:rPr>
            </w:pP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{{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task.macro?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.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shellBody?.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expansion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6C04D692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expansion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2804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6" w:hRule="exact"/>
        </w:trPr>
        <w:tc>
          <w:tcPr>
            <w:tcW w:w="735" w:type="dxa"/>
            <w:noWrap w:val="0"/>
            <w:vAlign w:val="center"/>
          </w:tcPr>
          <w:p w14:paraId="387F779F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0ACDD63D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5056A04B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多支座卧式容器的支座膨胀孔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0C43033F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emission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436860E5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emission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05AD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exact"/>
        </w:trPr>
        <w:tc>
          <w:tcPr>
            <w:tcW w:w="735" w:type="dxa"/>
            <w:noWrap w:val="0"/>
            <w:vAlign w:val="center"/>
          </w:tcPr>
          <w:p w14:paraId="578BA981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2220D06B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6046350B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排放(疏水、排污)装置和泄漏信号指示孔的堵塞、腐蚀、沉积物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437B0BF5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foundationBolt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1FB7913E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foundationBolt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5BF6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" w:hRule="exact"/>
        </w:trPr>
        <w:tc>
          <w:tcPr>
            <w:tcW w:w="735" w:type="dxa"/>
            <w:noWrap w:val="0"/>
            <w:vAlign w:val="center"/>
          </w:tcPr>
          <w:p w14:paraId="6C33984D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336" w:type="dxa"/>
            <w:vMerge w:val="restart"/>
            <w:noWrap w:val="0"/>
            <w:vAlign w:val="center"/>
          </w:tcPr>
          <w:p w14:paraId="1135AA0D">
            <w:pPr>
              <w:spacing w:line="30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隔热层、</w:t>
            </w:r>
          </w:p>
          <w:p w14:paraId="4AD9F7AF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衬里检验</w:t>
            </w:r>
          </w:p>
        </w:tc>
        <w:tc>
          <w:tcPr>
            <w:tcW w:w="4633" w:type="dxa"/>
            <w:gridSpan w:val="3"/>
            <w:noWrap w:val="0"/>
            <w:vAlign w:val="center"/>
          </w:tcPr>
          <w:p w14:paraId="1249ADE0">
            <w:pPr>
              <w:spacing w:line="300" w:lineRule="atLeast"/>
              <w:rPr>
                <w:spacing w:val="-16"/>
                <w:sz w:val="24"/>
              </w:rPr>
            </w:pPr>
            <w:r>
              <w:rPr>
                <w:rFonts w:hint="eastAsia"/>
                <w:spacing w:val="-16"/>
                <w:sz w:val="24"/>
              </w:rPr>
              <w:t>隔热层破损、脱落、潮湿及层下腐蚀、裂纹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17997AA5">
            <w:pPr>
              <w:jc w:val="center"/>
              <w:rPr>
                <w:rFonts w:hint="default" w:eastAsia="楷体"/>
                <w:sz w:val="24"/>
                <w:highlight w:val="none"/>
                <w:lang w:val="en-US" w:eastAsia="zh-CN"/>
              </w:rPr>
            </w:pP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{{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task.macro?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.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heat?.heat?.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1D1DF236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heat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lang w:eastAsia="zh-CN"/>
              </w:rPr>
              <w:t>.heat?.</w:t>
            </w:r>
            <w:r>
              <w:rPr>
                <w:rFonts w:hint="eastAsia" w:eastAsia="楷体_GB2312"/>
                <w:sz w:val="24"/>
              </w:rPr>
              <w:t>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295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exact"/>
        </w:trPr>
        <w:tc>
          <w:tcPr>
            <w:tcW w:w="735" w:type="dxa"/>
            <w:noWrap w:val="0"/>
            <w:vAlign w:val="center"/>
          </w:tcPr>
          <w:p w14:paraId="3CDBBE3F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4BA504AF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36D60AE9">
            <w:pPr>
              <w:spacing w:line="300" w:lineRule="atLeast"/>
              <w:rPr>
                <w:spacing w:val="-16"/>
                <w:sz w:val="24"/>
              </w:rPr>
            </w:pPr>
            <w:r>
              <w:rPr>
                <w:rFonts w:hint="eastAsia"/>
                <w:spacing w:val="-16"/>
                <w:sz w:val="24"/>
              </w:rPr>
              <w:t>衬里层的破损、</w:t>
            </w:r>
            <w:r>
              <w:rPr>
                <w:rFonts w:hint="eastAsia" w:hAnsi="宋体"/>
                <w:sz w:val="24"/>
              </w:rPr>
              <w:t>腐蚀、裂纹、脱落及检查孔介质流出情况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225A7207">
            <w:pPr>
              <w:jc w:val="center"/>
              <w:rPr>
                <w:rFonts w:eastAsia="楷体_GB2312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  <w:highlight w:val="none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  <w:highlight w:val="none"/>
              </w:rPr>
              <w:t>.heat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.lining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highlight w:val="none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288E1779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.heat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.lining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0B4CE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6" w:hRule="exact"/>
        </w:trPr>
        <w:tc>
          <w:tcPr>
            <w:tcW w:w="735" w:type="dxa"/>
            <w:noWrap w:val="0"/>
            <w:vAlign w:val="center"/>
          </w:tcPr>
          <w:p w14:paraId="51BA85DE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3A0AC027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023941FA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堆焊层龟裂、剥离和脱落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320CF152">
            <w:pPr>
              <w:jc w:val="center"/>
              <w:rPr>
                <w:rFonts w:eastAsia="楷体_GB2312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  <w:highlight w:val="none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  <w:highlight w:val="none"/>
              </w:rPr>
              <w:t>.heat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.weldLayer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highlight w:val="none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1BE87DC6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.heat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.weldLayer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539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exact"/>
        </w:trPr>
        <w:tc>
          <w:tcPr>
            <w:tcW w:w="735" w:type="dxa"/>
            <w:noWrap w:val="0"/>
            <w:vAlign w:val="center"/>
          </w:tcPr>
          <w:p w14:paraId="5A0ACBAF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1336" w:type="dxa"/>
            <w:vMerge w:val="restart"/>
            <w:noWrap w:val="0"/>
            <w:vAlign w:val="center"/>
          </w:tcPr>
          <w:p w14:paraId="7FC6D572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其他检验</w:t>
            </w:r>
          </w:p>
        </w:tc>
        <w:tc>
          <w:tcPr>
            <w:tcW w:w="4633" w:type="dxa"/>
            <w:gridSpan w:val="3"/>
            <w:noWrap w:val="0"/>
            <w:vAlign w:val="center"/>
          </w:tcPr>
          <w:p w14:paraId="1BAB0732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夹层真空度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03A02D20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.other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.interlayer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65AAC9D3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.other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.interlayer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7270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" w:hRule="exact"/>
        </w:trPr>
        <w:tc>
          <w:tcPr>
            <w:tcW w:w="735" w:type="dxa"/>
            <w:noWrap w:val="0"/>
            <w:vAlign w:val="center"/>
          </w:tcPr>
          <w:p w14:paraId="099C430F">
            <w:pPr>
              <w:spacing w:line="3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1336" w:type="dxa"/>
            <w:vMerge w:val="continue"/>
            <w:noWrap w:val="0"/>
            <w:vAlign w:val="center"/>
          </w:tcPr>
          <w:p w14:paraId="7631A451">
            <w:pPr>
              <w:spacing w:line="300" w:lineRule="atLeast"/>
              <w:jc w:val="center"/>
              <w:rPr>
                <w:sz w:val="24"/>
              </w:rPr>
            </w:pPr>
          </w:p>
        </w:tc>
        <w:tc>
          <w:tcPr>
            <w:tcW w:w="4633" w:type="dxa"/>
            <w:gridSpan w:val="3"/>
            <w:noWrap w:val="0"/>
            <w:vAlign w:val="center"/>
          </w:tcPr>
          <w:p w14:paraId="160A6EB5">
            <w:pPr>
              <w:spacing w:line="3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日蒸发率</w:t>
            </w:r>
          </w:p>
        </w:tc>
        <w:tc>
          <w:tcPr>
            <w:tcW w:w="2089" w:type="dxa"/>
            <w:gridSpan w:val="2"/>
            <w:noWrap w:val="0"/>
            <w:vAlign w:val="center"/>
          </w:tcPr>
          <w:p w14:paraId="4C94E934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task.macro?</w:t>
            </w:r>
            <w:r>
              <w:rPr>
                <w:rFonts w:hint="eastAsia" w:eastAsia="楷体_GB2312"/>
                <w:szCs w:val="21"/>
              </w:rPr>
              <w:t>.other</w:t>
            </w:r>
            <w:r>
              <w:rPr>
                <w:rFonts w:hint="eastAsia" w:eastAsia="楷体_GB2312"/>
                <w:szCs w:val="21"/>
                <w:lang w:val="en-US"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.evaporationRate</w:t>
            </w:r>
            <w:r>
              <w:rPr>
                <w:rFonts w:hint="eastAsia" w:eastAsia="楷体_GB2312"/>
                <w:szCs w:val="21"/>
                <w:lang w:val="en-US"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246" w:type="dxa"/>
            <w:gridSpan w:val="2"/>
            <w:noWrap w:val="0"/>
            <w:vAlign w:val="center"/>
          </w:tcPr>
          <w:p w14:paraId="3222A5E0">
            <w:pPr>
              <w:spacing w:line="3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.other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.evaporationRate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45EB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exact"/>
        </w:trPr>
        <w:tc>
          <w:tcPr>
            <w:tcW w:w="10039" w:type="dxa"/>
            <w:gridSpan w:val="9"/>
            <w:noWrap w:val="0"/>
            <w:vAlign w:val="top"/>
          </w:tcPr>
          <w:p w14:paraId="0B7A60FA">
            <w:pPr>
              <w:spacing w:line="360" w:lineRule="atLeast"/>
              <w:rPr>
                <w:rFonts w:hint="eastAsia" w:eastAsia="楷体_GB2312"/>
                <w:sz w:val="24"/>
                <w:highlight w:val="none"/>
                <w:lang w:eastAsia="zh-CN"/>
              </w:rPr>
            </w:pPr>
            <w:r>
              <w:rPr>
                <w:rFonts w:hint="eastAsia"/>
                <w:sz w:val="24"/>
                <w:highlight w:val="none"/>
                <w:lang w:val="en-US" w:eastAsia="zh-CN"/>
              </w:rPr>
              <w:t>检验</w:t>
            </w:r>
            <w:r>
              <w:rPr>
                <w:rFonts w:hint="eastAsia"/>
                <w:sz w:val="24"/>
                <w:highlight w:val="none"/>
              </w:rPr>
              <w:t xml:space="preserve">结果： 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 xml:space="preserve">{{ (task.macro != null and task.macro.result != null ? task.macro.result : "") == "未见异常" ? "☑" : "☐" }}未见异常 </w:t>
            </w:r>
          </w:p>
          <w:p w14:paraId="6477AE53">
            <w:pPr>
              <w:spacing w:line="360" w:lineRule="atLeas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{{ (task.macro != null and task.macro.result != null ? task.macro.result : "") == "other" ? "☑" : "☐" }}{{ task.macro != null and task.macro.otherResult != null ? task.macro.otherResult : "" }}</w:t>
            </w:r>
          </w:p>
        </w:tc>
      </w:tr>
      <w:tr w14:paraId="5C83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7" w:hRule="exact"/>
        </w:trPr>
        <w:tc>
          <w:tcPr>
            <w:tcW w:w="10039" w:type="dxa"/>
            <w:gridSpan w:val="9"/>
            <w:noWrap w:val="0"/>
            <w:vAlign w:val="center"/>
          </w:tcPr>
          <w:p w14:paraId="6C7AABA3">
            <w:pPr>
              <w:jc w:val="center"/>
              <w:rPr>
                <w:rFonts w:hint="eastAsia" w:eastAsia="宋体"/>
                <w:color w:val="000000"/>
                <w:kern w:val="0"/>
                <w:sz w:val="24"/>
                <w:lang w:eastAsia="zh-CN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64F3D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注</w:t>
      </w:r>
      <w:r>
        <w:rPr>
          <w:rFonts w:hAnsi="宋体"/>
          <w:szCs w:val="21"/>
        </w:rPr>
        <w:t>：</w:t>
      </w:r>
      <w:r>
        <w:rPr>
          <w:rFonts w:hint="eastAsia" w:hAnsi="宋体"/>
          <w:szCs w:val="21"/>
        </w:rPr>
        <w:t>在检验项目后面的括号中填写</w:t>
      </w:r>
      <w:r>
        <w:rPr>
          <w:szCs w:val="21"/>
        </w:rPr>
        <w:t xml:space="preserve">“ </w:t>
      </w:r>
      <w:r>
        <w:rPr>
          <w:spacing w:val="-28"/>
          <w:szCs w:val="21"/>
        </w:rPr>
        <w:t xml:space="preserve">√  </w:t>
      </w:r>
      <w:r>
        <w:rPr>
          <w:szCs w:val="21"/>
        </w:rPr>
        <w:t>”</w:t>
      </w:r>
      <w:r>
        <w:rPr>
          <w:rFonts w:hint="eastAsia"/>
          <w:szCs w:val="21"/>
        </w:rPr>
        <w:t>表示无问题或者合格；填写</w:t>
      </w:r>
      <w:r>
        <w:rPr>
          <w:szCs w:val="21"/>
        </w:rPr>
        <w:t>“</w:t>
      </w:r>
      <w:r>
        <w:rPr>
          <w:spacing w:val="-28"/>
          <w:szCs w:val="21"/>
        </w:rPr>
        <w:t>×</w:t>
      </w:r>
      <w:r>
        <w:rPr>
          <w:szCs w:val="21"/>
        </w:rPr>
        <w:t xml:space="preserve"> ”</w:t>
      </w:r>
      <w:r>
        <w:rPr>
          <w:rFonts w:hint="eastAsia"/>
          <w:szCs w:val="21"/>
        </w:rPr>
        <w:t>的表示有问题或者不合格，并在检验结果一栏详细描述不合格的内容；填写“</w:t>
      </w:r>
      <w:r>
        <w:rPr>
          <w:rFonts w:hint="eastAsia" w:hAnsi="宋体"/>
          <w:szCs w:val="21"/>
        </w:rPr>
        <w:t>—</w:t>
      </w:r>
      <w:r>
        <w:rPr>
          <w:szCs w:val="21"/>
        </w:rPr>
        <w:t>”</w:t>
      </w:r>
      <w:r>
        <w:rPr>
          <w:rFonts w:hint="eastAsia" w:hAnsi="宋体"/>
          <w:szCs w:val="21"/>
        </w:rPr>
        <w:t>的表示实际没有的检验项目（无此项）；填写“</w:t>
      </w:r>
      <w:r>
        <w:rPr>
          <w:rFonts w:hint="eastAsia"/>
          <w:szCs w:val="21"/>
          <w:lang w:val="en-US" w:eastAsia="zh-CN"/>
        </w:rPr>
        <w:t>/</w:t>
      </w:r>
      <w:r>
        <w:rPr>
          <w:rFonts w:hint="eastAsia" w:hAnsi="宋体"/>
          <w:szCs w:val="21"/>
        </w:rPr>
        <w:t>”的表示无法检验</w:t>
      </w:r>
      <w:r>
        <w:rPr>
          <w:rFonts w:hint="eastAsia" w:hAnsi="宋体"/>
          <w:szCs w:val="21"/>
          <w:lang w:val="en-US" w:eastAsia="zh-CN"/>
        </w:rPr>
        <w:t>的项目</w:t>
      </w:r>
      <w:r>
        <w:rPr>
          <w:rFonts w:hint="eastAsia"/>
          <w:bCs/>
          <w:szCs w:val="21"/>
        </w:rPr>
        <w:t>。</w:t>
      </w:r>
    </w:p>
    <w:p w14:paraId="19E703FF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br w:type="page"/>
      </w:r>
    </w:p>
    <w:p w14:paraId="6BC40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{{/macro}}</w:t>
      </w:r>
    </w:p>
    <w:p w14:paraId="4ED4F4A8">
      <w:pPr>
        <w:pStyle w:val="2"/>
        <w:spacing w:after="163"/>
        <w:jc w:val="center"/>
        <w:rPr>
          <w:rFonts w:hint="eastAsia" w:ascii="黑体" w:eastAsia="黑体"/>
          <w:spacing w:val="0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  <w:t>{{?safety}}</w:t>
      </w:r>
      <w:r>
        <w:rPr>
          <w:rFonts w:hint="eastAsia" w:ascii="黑体" w:eastAsia="黑体"/>
          <w:spacing w:val="0"/>
        </w:rPr>
        <w:t>安全附件检验及仪表检查</w:t>
      </w:r>
      <w:r>
        <w:rPr>
          <w:rFonts w:hint="eastAsia" w:ascii="黑体" w:eastAsia="黑体"/>
          <w:spacing w:val="0"/>
          <w:lang w:val="en-US" w:eastAsia="zh-CN"/>
        </w:rPr>
        <w:t>记录</w:t>
      </w:r>
    </w:p>
    <w:tbl>
      <w:tblPr>
        <w:tblStyle w:val="12"/>
        <w:tblW w:w="9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3574"/>
        <w:gridCol w:w="3251"/>
      </w:tblGrid>
      <w:tr w14:paraId="6F9CCB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48" w:type="dxa"/>
            <w:noWrap w:val="0"/>
            <w:vAlign w:val="center"/>
          </w:tcPr>
          <w:p w14:paraId="119E069D">
            <w:pPr>
              <w:spacing w:line="400" w:lineRule="atLeast"/>
              <w:rPr>
                <w:rFonts w:eastAsia="楷体_GB2312"/>
                <w:dstrike/>
                <w:color w:val="FF0000"/>
                <w:sz w:val="24"/>
              </w:rPr>
            </w:pPr>
          </w:p>
        </w:tc>
        <w:tc>
          <w:tcPr>
            <w:tcW w:w="3574" w:type="dxa"/>
            <w:noWrap w:val="0"/>
            <w:vAlign w:val="center"/>
          </w:tcPr>
          <w:p w14:paraId="043204CE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3251" w:type="dxa"/>
            <w:noWrap w:val="0"/>
            <w:vAlign w:val="center"/>
          </w:tcPr>
          <w:p w14:paraId="7213B031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单位内编</w:t>
            </w:r>
            <w:r>
              <w:rPr>
                <w:rFonts w:hint="eastAsia"/>
                <w:sz w:val="24"/>
              </w:rPr>
              <w:t>号：</w:t>
            </w: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</w:tbl>
    <w:p w14:paraId="2BC0741F">
      <w:pPr>
        <w:spacing w:line="120" w:lineRule="exact"/>
        <w:rPr>
          <w:sz w:val="15"/>
        </w:rPr>
      </w:pPr>
    </w:p>
    <w:tbl>
      <w:tblPr>
        <w:tblStyle w:val="12"/>
        <w:tblW w:w="9859" w:type="dxa"/>
        <w:tblInd w:w="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5"/>
        <w:gridCol w:w="1575"/>
        <w:gridCol w:w="967"/>
        <w:gridCol w:w="630"/>
        <w:gridCol w:w="293"/>
        <w:gridCol w:w="315"/>
        <w:gridCol w:w="525"/>
        <w:gridCol w:w="1046"/>
        <w:gridCol w:w="632"/>
        <w:gridCol w:w="1263"/>
        <w:gridCol w:w="1196"/>
        <w:gridCol w:w="682"/>
      </w:tblGrid>
      <w:tr w14:paraId="3239C1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77" w:hRule="exact"/>
        </w:trPr>
        <w:tc>
          <w:tcPr>
            <w:tcW w:w="735" w:type="dxa"/>
            <w:vMerge w:val="restart"/>
            <w:tcBorders>
              <w:top w:val="single" w:color="auto" w:sz="2" w:space="0"/>
            </w:tcBorders>
            <w:noWrap w:val="0"/>
            <w:vAlign w:val="center"/>
          </w:tcPr>
          <w:p w14:paraId="2A5EE7C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安</w:t>
            </w:r>
          </w:p>
          <w:p w14:paraId="08D26DF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全</w:t>
            </w:r>
          </w:p>
          <w:p w14:paraId="03E73D0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阀</w:t>
            </w: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3DDACD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型  号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4487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(task</w:t>
            </w:r>
            <w:r>
              <w:rPr>
                <w:rFonts w:hint="eastAsia" w:eastAsia="楷体_GB2312"/>
                <w:sz w:val="24"/>
              </w:rPr>
              <w:t>.safety != null ? (task.safety.safe != null ? task.safety.safe.model : "") : "") == '系统</w:t>
            </w:r>
            <w:r>
              <w:rPr>
                <w:rFonts w:hint="eastAsia" w:eastAsia="楷体_GB2312"/>
                <w:sz w:val="24"/>
                <w:lang w:val="en-US" w:eastAsia="zh-CN"/>
              </w:rPr>
              <w:t>控制</w:t>
            </w:r>
            <w:r>
              <w:rPr>
                <w:rFonts w:hint="eastAsia" w:eastAsia="楷体_GB2312"/>
                <w:sz w:val="24"/>
              </w:rPr>
              <w:t>' ? '☑' : '☐' }}</w:t>
            </w:r>
            <w:r>
              <w:rPr>
                <w:rFonts w:eastAsia="楷体_GB2312"/>
                <w:sz w:val="24"/>
              </w:rPr>
              <w:t>系统控制</w:t>
            </w:r>
          </w:p>
          <w:p w14:paraId="06EDF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eastAsia="楷体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 xml:space="preserve">{{ </w:t>
            </w:r>
            <w:r>
              <w:rPr>
                <w:rFonts w:hint="eastAsia" w:eastAsia="楷体_GB2312"/>
                <w:sz w:val="24"/>
                <w:lang w:eastAsia="zh-CN"/>
              </w:rPr>
              <w:t>(task.safety != null ? (task.safety.safe != null ? task.safety.safe.model : "") : "")</w:t>
            </w:r>
            <w:r>
              <w:rPr>
                <w:rFonts w:hint="eastAsia" w:eastAsia="楷体_GB2312"/>
                <w:sz w:val="24"/>
              </w:rPr>
              <w:t xml:space="preserve"> == 'other' ? '☑' : '☐' }}{{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.otherModel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5FA178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  量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E7B859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4C6672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0" w:hRule="exact"/>
        </w:trPr>
        <w:tc>
          <w:tcPr>
            <w:tcW w:w="735" w:type="dxa"/>
            <w:vMerge w:val="continue"/>
            <w:noWrap w:val="0"/>
            <w:vAlign w:val="center"/>
          </w:tcPr>
          <w:p w14:paraId="638917F2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C73556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校验日期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1643BE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EED38A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校验报告编号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B3F758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.reportNo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87D9E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80" w:hRule="exact"/>
        </w:trPr>
        <w:tc>
          <w:tcPr>
            <w:tcW w:w="735" w:type="dxa"/>
            <w:vMerge w:val="continue"/>
            <w:noWrap w:val="0"/>
            <w:vAlign w:val="center"/>
          </w:tcPr>
          <w:p w14:paraId="31DF7236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ED5930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整定压力</w:t>
            </w:r>
          </w:p>
        </w:tc>
        <w:tc>
          <w:tcPr>
            <w:tcW w:w="2205" w:type="dxa"/>
            <w:gridSpan w:val="4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3580E97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525" w:type="dxa"/>
            <w:tcBorders>
              <w:top w:val="single" w:color="auto" w:sz="2" w:space="0"/>
              <w:left w:val="nil"/>
              <w:bottom w:val="single" w:color="auto" w:sz="2" w:space="0"/>
            </w:tcBorders>
            <w:noWrap w:val="0"/>
            <w:vAlign w:val="center"/>
          </w:tcPr>
          <w:p w14:paraId="5E2900F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E6A9DD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安装位置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521729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3C4467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2" w:hRule="exact"/>
        </w:trPr>
        <w:tc>
          <w:tcPr>
            <w:tcW w:w="735" w:type="dxa"/>
            <w:vMerge w:val="restart"/>
            <w:tcBorders>
              <w:top w:val="single" w:color="auto" w:sz="2" w:space="0"/>
            </w:tcBorders>
            <w:noWrap w:val="0"/>
            <w:vAlign w:val="center"/>
          </w:tcPr>
          <w:p w14:paraId="273C019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爆破片装</w:t>
            </w:r>
          </w:p>
          <w:p w14:paraId="2FC9BA9F">
            <w:pPr>
              <w:spacing w:line="400" w:lineRule="atLeast"/>
              <w:ind w:firstLine="120" w:firstLineChars="50"/>
              <w:rPr>
                <w:sz w:val="24"/>
              </w:rPr>
            </w:pPr>
            <w:r>
              <w:rPr>
                <w:sz w:val="24"/>
              </w:rPr>
              <w:t>置</w:t>
            </w: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99658E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型  号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A64D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楷体" w:cs="Times New Roman"/>
                <w:bCs/>
                <w:highlight w:val="none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.safety != null ? (task.safety.rupture != null ? task.safety.rupture.model : "") : "") == '无' ? '☑' : '☐' }}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无</w:t>
            </w:r>
          </w:p>
          <w:p w14:paraId="01EE4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.safety != null ? (task.safety.rupture != null ? task.safety.rupture.model : "") : "") == 'other' ? '☑' : '☐' }}{{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task.safety?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.rupture</w:t>
            </w:r>
            <w:r>
              <w:rPr>
                <w:rFonts w:hint="eastAsia" w:eastAsia="楷体" w:cs="Times New Roman"/>
                <w:bCs/>
                <w:highlight w:val="none"/>
                <w:lang w:val="en-US" w:eastAsia="zh-CN"/>
              </w:rPr>
              <w:t>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.otherModel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ACB5FE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数  量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E87865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.rupture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362CB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0" w:hRule="exact"/>
        </w:trPr>
        <w:tc>
          <w:tcPr>
            <w:tcW w:w="735" w:type="dxa"/>
            <w:vMerge w:val="continue"/>
            <w:noWrap w:val="0"/>
            <w:vAlign w:val="center"/>
          </w:tcPr>
          <w:p w14:paraId="2F1C6AF4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87FA52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规  格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2691DE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.rupture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.specifications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BB225A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更换周期要求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027BAB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.rupture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.demand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34172A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6" w:hRule="exact"/>
        </w:trPr>
        <w:tc>
          <w:tcPr>
            <w:tcW w:w="735" w:type="dxa"/>
            <w:vMerge w:val="continue"/>
            <w:noWrap w:val="0"/>
            <w:vAlign w:val="center"/>
          </w:tcPr>
          <w:p w14:paraId="52E7EAF3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CB2FE1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更换日期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17069D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.rupture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.changeDate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08B31A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安装位置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0EA506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.rupture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2474D2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5" w:hRule="exact"/>
        </w:trPr>
        <w:tc>
          <w:tcPr>
            <w:tcW w:w="735" w:type="dxa"/>
            <w:vMerge w:val="restart"/>
            <w:tcBorders>
              <w:top w:val="single" w:color="auto" w:sz="2" w:space="0"/>
            </w:tcBorders>
            <w:noWrap w:val="0"/>
            <w:vAlign w:val="center"/>
          </w:tcPr>
          <w:p w14:paraId="71316A3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压</w:t>
            </w:r>
          </w:p>
          <w:p w14:paraId="300F002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力</w:t>
            </w:r>
          </w:p>
          <w:p w14:paraId="7560EE5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表</w:t>
            </w: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EF92AF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量程</w:t>
            </w:r>
          </w:p>
        </w:tc>
        <w:tc>
          <w:tcPr>
            <w:tcW w:w="1890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0FD3A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楷体" w:cs="Times New Roman"/>
                <w:bCs/>
                <w:highlight w:val="none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 xml:space="preserve">{{ 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(task.safety != null ? (task.safety.press != null ? task.safety.press.range : "") : "")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 xml:space="preserve"> == '无' ? '☑' : '☐' }}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无</w:t>
            </w:r>
          </w:p>
          <w:p w14:paraId="0C20C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 xml:space="preserve">{{ 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(task.safety != null ? (task.safety.press != null ? task.safety.press.range : "") : "")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 xml:space="preserve"> == 'other' ? '☑' : '☐' }}{{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task.safety?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.press</w:t>
            </w:r>
            <w:r>
              <w:rPr>
                <w:rFonts w:hint="eastAsia" w:eastAsia="楷体" w:cs="Times New Roman"/>
                <w:bCs/>
                <w:highlight w:val="none"/>
                <w:lang w:val="en-US" w:eastAsia="zh-CN"/>
              </w:rPr>
              <w:t>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.otherRange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''}}</w:t>
            </w:r>
          </w:p>
        </w:tc>
        <w:tc>
          <w:tcPr>
            <w:tcW w:w="840" w:type="dxa"/>
            <w:gridSpan w:val="2"/>
            <w:tcBorders>
              <w:top w:val="single" w:color="auto" w:sz="2" w:space="0"/>
              <w:left w:val="nil"/>
              <w:bottom w:val="single" w:color="auto" w:sz="2" w:space="0"/>
            </w:tcBorders>
            <w:noWrap w:val="0"/>
            <w:vAlign w:val="center"/>
          </w:tcPr>
          <w:p w14:paraId="510581B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DD8BF4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数  量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D7E1BD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.press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3A99FB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48" w:hRule="exact"/>
        </w:trPr>
        <w:tc>
          <w:tcPr>
            <w:tcW w:w="735" w:type="dxa"/>
            <w:vMerge w:val="continue"/>
            <w:noWrap w:val="0"/>
            <w:vAlign w:val="center"/>
          </w:tcPr>
          <w:p w14:paraId="2828A500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1219DA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精度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B42C35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.press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00FE63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sz w:val="24"/>
              </w:rPr>
              <w:t>检定日期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04D86B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.press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36931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2" w:hRule="exact"/>
        </w:trPr>
        <w:tc>
          <w:tcPr>
            <w:tcW w:w="735" w:type="dxa"/>
            <w:vMerge w:val="continue"/>
            <w:noWrap w:val="0"/>
            <w:vAlign w:val="center"/>
          </w:tcPr>
          <w:p w14:paraId="558592A6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23CEB1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外观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B6C87D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.press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D61D52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安装位置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23CD0A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.press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4BD201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2" w:hRule="exact"/>
        </w:trPr>
        <w:tc>
          <w:tcPr>
            <w:tcW w:w="735" w:type="dxa"/>
            <w:vMerge w:val="restart"/>
            <w:tcBorders>
              <w:top w:val="single" w:color="auto" w:sz="2" w:space="0"/>
            </w:tcBorders>
            <w:noWrap w:val="0"/>
            <w:vAlign w:val="center"/>
          </w:tcPr>
          <w:p w14:paraId="0EC3F769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紧</w:t>
            </w:r>
          </w:p>
          <w:p w14:paraId="106178E9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急</w:t>
            </w:r>
          </w:p>
          <w:p w14:paraId="7C29922B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切</w:t>
            </w:r>
          </w:p>
          <w:p w14:paraId="55F02AFD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断</w:t>
            </w:r>
          </w:p>
          <w:p w14:paraId="3E11A465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装置</w:t>
            </w: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40A0D1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型式及规格</w:t>
            </w:r>
          </w:p>
        </w:tc>
        <w:tc>
          <w:tcPr>
            <w:tcW w:w="2730" w:type="dxa"/>
            <w:gridSpan w:val="5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B240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楷体" w:cs="Times New Roman"/>
                <w:bCs/>
                <w:highlight w:val="none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.safety != null ? (task.safety.emergency  != null ? task.safety.emergency.model : "") : "") == '无' ? '☑' : '☐' }}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无</w:t>
            </w:r>
          </w:p>
          <w:p w14:paraId="0A1F2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eastAsia="楷体_GB2312"/>
                <w:sz w:val="24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.safety != null ? (task.safety.emergency  != null ? task.safety.emergency.model : "") : "") == 'other' ? '☑' : '☐' }}{{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task.safety?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.emergency</w:t>
            </w:r>
            <w:r>
              <w:rPr>
                <w:rFonts w:hint="eastAsia" w:eastAsia="楷体" w:cs="Times New Roman"/>
                <w:bCs/>
                <w:highlight w:val="none"/>
                <w:lang w:val="en-US" w:eastAsia="zh-CN"/>
              </w:rPr>
              <w:t>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.otherModel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''}}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E09146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数  量</w:t>
            </w:r>
          </w:p>
        </w:tc>
        <w:tc>
          <w:tcPr>
            <w:tcW w:w="3141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B4A4BF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3892D3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exact"/>
        </w:trPr>
        <w:tc>
          <w:tcPr>
            <w:tcW w:w="735" w:type="dxa"/>
            <w:vMerge w:val="continue"/>
            <w:noWrap w:val="0"/>
            <w:vAlign w:val="center"/>
          </w:tcPr>
          <w:p w14:paraId="30691D96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B75FA6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耐压试验压力</w:t>
            </w:r>
          </w:p>
        </w:tc>
        <w:tc>
          <w:tcPr>
            <w:tcW w:w="967" w:type="dxa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70FE973D">
            <w:pPr>
              <w:spacing w:line="400" w:lineRule="atLeast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{{task.safety?.emergency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lang w:eastAsia="zh-CN"/>
              </w:rPr>
              <w:t>.resistance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lang w:eastAsia="zh-CN"/>
              </w:rPr>
              <w:t>}}</w:t>
            </w:r>
          </w:p>
        </w:tc>
        <w:tc>
          <w:tcPr>
            <w:tcW w:w="630" w:type="dxa"/>
            <w:tcBorders>
              <w:top w:val="single" w:color="auto" w:sz="2" w:space="0"/>
              <w:left w:val="nil"/>
              <w:bottom w:val="single" w:color="auto" w:sz="2" w:space="0"/>
            </w:tcBorders>
            <w:noWrap w:val="0"/>
            <w:vAlign w:val="center"/>
          </w:tcPr>
          <w:p w14:paraId="4C829387">
            <w:pPr>
              <w:spacing w:line="400" w:lineRule="atLeast"/>
              <w:ind w:left="2" w:leftChars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133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9FD7AFE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密封试验</w:t>
            </w:r>
          </w:p>
          <w:p w14:paraId="155CE4B8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压力</w:t>
            </w:r>
          </w:p>
        </w:tc>
        <w:tc>
          <w:tcPr>
            <w:tcW w:w="1046" w:type="dxa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1614AD7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.seal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632" w:type="dxa"/>
            <w:tcBorders>
              <w:top w:val="single" w:color="auto" w:sz="2" w:space="0"/>
              <w:left w:val="nil"/>
              <w:bottom w:val="single" w:color="auto" w:sz="2" w:space="0"/>
            </w:tcBorders>
            <w:noWrap w:val="0"/>
            <w:vAlign w:val="center"/>
          </w:tcPr>
          <w:p w14:paraId="6F4AB4D7">
            <w:pPr>
              <w:spacing w:line="400" w:lineRule="atLeast"/>
              <w:ind w:left="47" w:leftChars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226551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切断时间</w:t>
            </w:r>
          </w:p>
        </w:tc>
        <w:tc>
          <w:tcPr>
            <w:tcW w:w="1196" w:type="dxa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49CED02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.cutDate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682" w:type="dxa"/>
            <w:tcBorders>
              <w:top w:val="single" w:color="auto" w:sz="2" w:space="0"/>
              <w:left w:val="nil"/>
              <w:bottom w:val="single" w:color="auto" w:sz="2" w:space="0"/>
            </w:tcBorders>
            <w:noWrap w:val="0"/>
            <w:vAlign w:val="center"/>
          </w:tcPr>
          <w:p w14:paraId="56C33905">
            <w:pPr>
              <w:spacing w:line="400" w:lineRule="atLeast"/>
              <w:ind w:firstLine="240" w:firstLineChars="10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s</w:t>
            </w:r>
          </w:p>
        </w:tc>
      </w:tr>
      <w:tr w14:paraId="007EC2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1" w:hRule="exact"/>
        </w:trPr>
        <w:tc>
          <w:tcPr>
            <w:tcW w:w="735" w:type="dxa"/>
            <w:vMerge w:val="continue"/>
            <w:noWrap w:val="0"/>
            <w:vAlign w:val="center"/>
          </w:tcPr>
          <w:p w14:paraId="3A3B9FF1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94BA24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检修记录</w:t>
            </w:r>
          </w:p>
        </w:tc>
        <w:tc>
          <w:tcPr>
            <w:tcW w:w="1597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8028B0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.record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133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39811C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安装位置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3AB3B1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EEECB5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外  观</w:t>
            </w:r>
          </w:p>
        </w:tc>
        <w:tc>
          <w:tcPr>
            <w:tcW w:w="18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F2042C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.emergency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46202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48" w:hRule="exact"/>
        </w:trPr>
        <w:tc>
          <w:tcPr>
            <w:tcW w:w="735" w:type="dxa"/>
            <w:vMerge w:val="restart"/>
            <w:tcBorders>
              <w:top w:val="single" w:color="auto" w:sz="2" w:space="0"/>
            </w:tcBorders>
            <w:noWrap w:val="0"/>
            <w:vAlign w:val="center"/>
          </w:tcPr>
          <w:p w14:paraId="150D7064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液位</w:t>
            </w:r>
          </w:p>
          <w:p w14:paraId="7D447C32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(面)</w:t>
            </w:r>
          </w:p>
          <w:p w14:paraId="5168EFE4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计</w:t>
            </w: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AA13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型  式</w:t>
            </w:r>
          </w:p>
        </w:tc>
        <w:tc>
          <w:tcPr>
            <w:tcW w:w="1597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3C26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.safety != null ? (task.safety.liquid  != null ? task.safety.liquid.model : "") : "")== '无' ? '☑' : '☐' }}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无</w:t>
            </w:r>
          </w:p>
          <w:p w14:paraId="6F4B3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eastAsia="楷体_GB2312"/>
                <w:sz w:val="24"/>
              </w:rPr>
            </w:pP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(task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.safety != null ? (task.safety.liquid  != null ? task.safety.liquid.model : "") : "") == 'other' ? '☑' : '☐' }}{{</w:t>
            </w:r>
            <w:r>
              <w:rPr>
                <w:rFonts w:hint="eastAsia" w:eastAsia="楷体" w:cs="Times New Roman"/>
                <w:bCs/>
                <w:highlight w:val="none"/>
                <w:lang w:eastAsia="zh-CN"/>
              </w:rPr>
              <w:t>task.safety?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.liquid</w:t>
            </w:r>
            <w:r>
              <w:rPr>
                <w:rFonts w:hint="eastAsia" w:eastAsia="楷体" w:cs="Times New Roman"/>
                <w:bCs/>
                <w:highlight w:val="none"/>
                <w:lang w:val="en-US" w:eastAsia="zh-CN"/>
              </w:rPr>
              <w:t>?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.otherModel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eastAsia="zh-CN"/>
              </w:rPr>
              <w:t>}}</w:t>
            </w:r>
          </w:p>
        </w:tc>
        <w:tc>
          <w:tcPr>
            <w:tcW w:w="1133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158A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数  量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6256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.liquid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AD69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容器充装量</w:t>
            </w:r>
          </w:p>
        </w:tc>
        <w:tc>
          <w:tcPr>
            <w:tcW w:w="1196" w:type="dxa"/>
            <w:tcBorders>
              <w:top w:val="single" w:color="auto" w:sz="2" w:space="0"/>
              <w:bottom w:val="single" w:color="auto" w:sz="2" w:space="0"/>
              <w:right w:val="nil"/>
            </w:tcBorders>
            <w:noWrap w:val="0"/>
            <w:vAlign w:val="center"/>
          </w:tcPr>
          <w:p w14:paraId="3B750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.liquid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.capcity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682" w:type="dxa"/>
            <w:tcBorders>
              <w:top w:val="single" w:color="auto" w:sz="2" w:space="0"/>
              <w:left w:val="nil"/>
              <w:bottom w:val="single" w:color="auto" w:sz="2" w:space="0"/>
            </w:tcBorders>
            <w:noWrap w:val="0"/>
            <w:vAlign w:val="center"/>
          </w:tcPr>
          <w:p w14:paraId="56AD7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212" w:leftChars="0"/>
              <w:jc w:val="center"/>
              <w:textAlignment w:val="auto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</w:t>
            </w:r>
            <w:r>
              <w:rPr>
                <w:rFonts w:eastAsia="楷体_GB2312"/>
                <w:sz w:val="24"/>
                <w:vertAlign w:val="superscript"/>
              </w:rPr>
              <w:t>3</w:t>
            </w:r>
          </w:p>
        </w:tc>
      </w:tr>
      <w:tr w14:paraId="18567F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18" w:hRule="exact"/>
        </w:trPr>
        <w:tc>
          <w:tcPr>
            <w:tcW w:w="735" w:type="dxa"/>
            <w:vMerge w:val="continue"/>
            <w:tcBorders>
              <w:bottom w:val="single" w:color="auto" w:sz="2" w:space="0"/>
            </w:tcBorders>
            <w:noWrap w:val="0"/>
            <w:vAlign w:val="center"/>
          </w:tcPr>
          <w:p w14:paraId="1206B14B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9CC246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安装位置</w:t>
            </w:r>
          </w:p>
        </w:tc>
        <w:tc>
          <w:tcPr>
            <w:tcW w:w="1597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703254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.liquid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133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E9C5D0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外  观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0843C0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.liquid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AF1BAD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误  差</w:t>
            </w:r>
          </w:p>
        </w:tc>
        <w:tc>
          <w:tcPr>
            <w:tcW w:w="18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1CE42E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.liquid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.deviation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00551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26" w:hRule="exact"/>
        </w:trPr>
        <w:tc>
          <w:tcPr>
            <w:tcW w:w="7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02BF6448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测温</w:t>
            </w:r>
          </w:p>
          <w:p w14:paraId="22FAA9D2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仪表</w:t>
            </w:r>
          </w:p>
        </w:tc>
        <w:tc>
          <w:tcPr>
            <w:tcW w:w="157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74D0D6C">
            <w:pPr>
              <w:spacing w:line="400" w:lineRule="atLeast"/>
              <w:ind w:firstLine="240" w:firstLineChars="100"/>
              <w:jc w:val="center"/>
              <w:rPr>
                <w:sz w:val="24"/>
              </w:rPr>
            </w:pPr>
            <w:r>
              <w:rPr>
                <w:sz w:val="24"/>
              </w:rPr>
              <w:t>型   号</w:t>
            </w:r>
          </w:p>
        </w:tc>
        <w:tc>
          <w:tcPr>
            <w:tcW w:w="1597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989F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eastAsia="楷体"/>
                <w:bCs/>
                <w:highlight w:val="none"/>
              </w:rPr>
            </w:pPr>
            <w:r>
              <w:rPr>
                <w:rFonts w:hint="eastAsia" w:eastAsia="楷体"/>
                <w:bCs/>
                <w:highlight w:val="none"/>
              </w:rPr>
              <w:t>{{</w:t>
            </w:r>
            <w:r>
              <w:rPr>
                <w:rFonts w:hint="eastAsia" w:eastAsia="楷体"/>
                <w:bCs/>
                <w:highlight w:val="none"/>
                <w:lang w:eastAsia="zh-CN"/>
              </w:rPr>
              <w:t>(task</w:t>
            </w:r>
            <w:r>
              <w:rPr>
                <w:rFonts w:hint="eastAsia" w:eastAsia="楷体"/>
                <w:bCs/>
                <w:highlight w:val="none"/>
              </w:rPr>
              <w:t>.safety != null ? (task.safety.temperature != null ? task.safety.temperature.model : "") : "") == '无' ? '☑' : '☐' }}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无</w:t>
            </w:r>
          </w:p>
          <w:p w14:paraId="33385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eastAsia="楷体_GB2312"/>
                <w:sz w:val="24"/>
              </w:rPr>
            </w:pPr>
            <w:r>
              <w:rPr>
                <w:rFonts w:hint="eastAsia" w:eastAsia="楷体"/>
                <w:bCs/>
                <w:highlight w:val="none"/>
              </w:rPr>
              <w:t>{{</w:t>
            </w:r>
            <w:r>
              <w:rPr>
                <w:rFonts w:hint="eastAsia" w:eastAsia="楷体"/>
                <w:bCs/>
                <w:highlight w:val="none"/>
                <w:lang w:eastAsia="zh-CN"/>
              </w:rPr>
              <w:t>(task</w:t>
            </w:r>
            <w:r>
              <w:rPr>
                <w:rFonts w:hint="eastAsia" w:eastAsia="楷体"/>
                <w:bCs/>
                <w:highlight w:val="none"/>
              </w:rPr>
              <w:t>.safety != null ? (task.safety.temperature != null ? task.safety.temperature.model : "") : "") == 'other' ? '☑' : '☐' }}{{</w:t>
            </w:r>
            <w:r>
              <w:rPr>
                <w:rFonts w:hint="eastAsia" w:eastAsia="楷体"/>
                <w:bCs/>
                <w:highlight w:val="none"/>
                <w:lang w:eastAsia="zh-CN"/>
              </w:rPr>
              <w:t>task.safety?</w:t>
            </w:r>
            <w:r>
              <w:rPr>
                <w:rFonts w:hint="eastAsia" w:eastAsia="楷体"/>
                <w:bCs/>
                <w:highlight w:val="none"/>
              </w:rPr>
              <w:t>.temperature</w:t>
            </w:r>
            <w:r>
              <w:rPr>
                <w:rFonts w:hint="eastAsia" w:eastAsia="楷体"/>
                <w:bCs/>
                <w:highlight w:val="none"/>
                <w:lang w:val="en-US" w:eastAsia="zh-CN"/>
              </w:rPr>
              <w:t>?</w:t>
            </w:r>
            <w:r>
              <w:rPr>
                <w:rFonts w:hint="eastAsia" w:eastAsia="楷体"/>
                <w:bCs/>
                <w:highlight w:val="none"/>
              </w:rPr>
              <w:t>.otherModel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"/>
                <w:bCs/>
                <w:highlight w:val="none"/>
              </w:rPr>
              <w:t>}}</w:t>
            </w:r>
          </w:p>
        </w:tc>
        <w:tc>
          <w:tcPr>
            <w:tcW w:w="1133" w:type="dxa"/>
            <w:gridSpan w:val="3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25D07B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有效期</w:t>
            </w:r>
          </w:p>
        </w:tc>
        <w:tc>
          <w:tcPr>
            <w:tcW w:w="16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60FF65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.temperature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.valiData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B77BB7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外  观</w:t>
            </w:r>
          </w:p>
        </w:tc>
        <w:tc>
          <w:tcPr>
            <w:tcW w:w="1878" w:type="dxa"/>
            <w:gridSpan w:val="2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5DD1D0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.temperature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4535E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551" w:hRule="exact"/>
        </w:trPr>
        <w:tc>
          <w:tcPr>
            <w:tcW w:w="9859" w:type="dxa"/>
            <w:gridSpan w:val="12"/>
            <w:tcBorders>
              <w:top w:val="single" w:color="auto" w:sz="2" w:space="0"/>
              <w:bottom w:val="single" w:color="auto" w:sz="2" w:space="0"/>
            </w:tcBorders>
            <w:noWrap w:val="0"/>
            <w:vAlign w:val="top"/>
          </w:tcPr>
          <w:p w14:paraId="7C3D005D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其它安全附件检验：</w:t>
            </w:r>
          </w:p>
          <w:p w14:paraId="48211017">
            <w:pPr>
              <w:spacing w:line="360" w:lineRule="exact"/>
              <w:rPr>
                <w:rFonts w:hint="eastAsia" w:ascii="楷体_GB2312" w:hAnsi="Times New Roman" w:eastAsia="楷体_GB2312" w:cs="Times New Roman"/>
                <w:bCs/>
                <w:szCs w:val="21"/>
              </w:rPr>
            </w:pP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{{</w:t>
            </w:r>
            <w:r>
              <w:rPr>
                <w:rFonts w:hint="eastAsia" w:ascii="楷体_GB2312" w:eastAsia="楷体_GB2312" w:cs="Times New Roman"/>
                <w:bCs/>
                <w:szCs w:val="21"/>
                <w:lang w:eastAsia="zh-CN"/>
              </w:rPr>
              <w:t>(task</w:t>
            </w: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 xml:space="preserve">.safety != null ? (task.safety.other != null ? task.safety.other.result : "") : "") == '未见异常' ? '☑' : '☐' }}未见异常   </w:t>
            </w:r>
          </w:p>
          <w:p w14:paraId="6827CE14">
            <w:pPr>
              <w:spacing w:line="360" w:lineRule="exact"/>
              <w:rPr>
                <w:rFonts w:hint="eastAsia" w:ascii="楷体_GB2312" w:hAnsi="Times New Roman" w:eastAsia="楷体_GB2312" w:cs="Times New Roman"/>
                <w:bCs/>
                <w:szCs w:val="21"/>
              </w:rPr>
            </w:pP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{{</w:t>
            </w:r>
            <w:r>
              <w:rPr>
                <w:rFonts w:hint="eastAsia" w:ascii="楷体_GB2312" w:eastAsia="楷体_GB2312" w:cs="Times New Roman"/>
                <w:bCs/>
                <w:szCs w:val="21"/>
                <w:lang w:eastAsia="zh-CN"/>
              </w:rPr>
              <w:t>(task</w:t>
            </w: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 xml:space="preserve">.safety != null ? (task.safety.other != null ? task.safety.other.result : "") : "") == '无' ? '☑' : '☐' }}无     </w:t>
            </w:r>
          </w:p>
          <w:p w14:paraId="4CE6E774">
            <w:pPr>
              <w:spacing w:line="360" w:lineRule="exact"/>
              <w:rPr>
                <w:rFonts w:hint="eastAsia" w:ascii="楷体_GB2312" w:hAnsi="Times New Roman" w:eastAsia="楷体_GB2312" w:cs="Times New Roman"/>
                <w:bCs/>
                <w:szCs w:val="21"/>
              </w:rPr>
            </w:pP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{{</w:t>
            </w:r>
            <w:r>
              <w:rPr>
                <w:rFonts w:hint="eastAsia" w:ascii="楷体_GB2312" w:eastAsia="楷体_GB2312" w:cs="Times New Roman"/>
                <w:bCs/>
                <w:szCs w:val="21"/>
                <w:lang w:eastAsia="zh-CN"/>
              </w:rPr>
              <w:t>(task</w:t>
            </w: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.safety != null ? (task.safety.other != null ? task.safety.other.result : "") : "") == 'other' ? '☑' : '☐' }}{{</w:t>
            </w:r>
            <w:r>
              <w:rPr>
                <w:rFonts w:hint="eastAsia" w:ascii="楷体_GB2312" w:eastAsia="楷体_GB2312" w:cs="Times New Roman"/>
                <w:bCs/>
                <w:szCs w:val="21"/>
                <w:lang w:eastAsia="zh-CN"/>
              </w:rPr>
              <w:t>task.safety?</w:t>
            </w: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.other</w:t>
            </w:r>
            <w:r>
              <w:rPr>
                <w:rFonts w:hint="eastAsia" w:ascii="楷体_GB2312" w:eastAsia="楷体_GB2312" w:cs="Times New Roman"/>
                <w:bCs/>
                <w:szCs w:val="21"/>
                <w:lang w:val="en-US" w:eastAsia="zh-CN"/>
              </w:rPr>
              <w:t>?</w:t>
            </w: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.desc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楷体_GB2312" w:hAnsi="Times New Roman" w:eastAsia="楷体_GB2312" w:cs="Times New Roman"/>
                <w:bCs/>
                <w:szCs w:val="21"/>
              </w:rPr>
              <w:t>}}</w:t>
            </w:r>
          </w:p>
          <w:p w14:paraId="1C8415E0">
            <w:pPr>
              <w:spacing w:line="440" w:lineRule="atLeast"/>
              <w:rPr>
                <w:sz w:val="24"/>
              </w:rPr>
            </w:pPr>
          </w:p>
        </w:tc>
      </w:tr>
      <w:tr w14:paraId="47DA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exact"/>
        </w:trPr>
        <w:tc>
          <w:tcPr>
            <w:tcW w:w="9859" w:type="dxa"/>
            <w:gridSpan w:val="12"/>
            <w:noWrap w:val="0"/>
            <w:vAlign w:val="top"/>
          </w:tcPr>
          <w:p w14:paraId="51159E05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检验结果：</w:t>
            </w:r>
          </w:p>
          <w:p w14:paraId="3B67BFA6">
            <w:pPr>
              <w:spacing w:line="400" w:lineRule="atLeast"/>
              <w:rPr>
                <w:rFonts w:hint="eastAsia" w:ascii="楷体_GB2312" w:eastAsia="楷体_GB2312"/>
                <w:bCs/>
                <w:szCs w:val="21"/>
              </w:rPr>
            </w:pPr>
            <w:r>
              <w:rPr>
                <w:rFonts w:hint="eastAsia" w:ascii="楷体_GB2312" w:eastAsia="楷体_GB2312"/>
                <w:bCs/>
                <w:szCs w:val="21"/>
              </w:rPr>
              <w:t>{{(task.safety != null and task.safety.result != null ? task.safety.result : "") == '合格' ? '☑' : '☐' }}</w:t>
            </w:r>
            <w:r>
              <w:rPr>
                <w:rFonts w:hint="eastAsia" w:eastAsia="楷体_GB2312"/>
                <w:color w:val="000000"/>
                <w:szCs w:val="21"/>
                <w:lang w:val="en-US" w:eastAsia="zh-CN"/>
              </w:rPr>
              <w:t>合格。</w:t>
            </w:r>
          </w:p>
          <w:p w14:paraId="00F7A16F">
            <w:pPr>
              <w:spacing w:line="400" w:lineRule="atLeast"/>
              <w:rPr>
                <w:rFonts w:hint="eastAsia" w:ascii="楷体_GB2312" w:eastAsia="楷体_GB2312"/>
                <w:bCs/>
                <w:szCs w:val="21"/>
              </w:rPr>
            </w:pPr>
            <w:r>
              <w:rPr>
                <w:rFonts w:hint="eastAsia" w:ascii="楷体_GB2312" w:eastAsia="楷体_GB2312"/>
                <w:bCs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szCs w:val="21"/>
                <w:lang w:eastAsia="zh-CN"/>
              </w:rPr>
              <w:t>(task.safety != null and task.safety.result != null ? task.safety.result : "")</w:t>
            </w:r>
            <w:r>
              <w:rPr>
                <w:rFonts w:hint="eastAsia" w:ascii="楷体_GB2312" w:eastAsia="楷体_GB2312"/>
                <w:bCs/>
                <w:szCs w:val="21"/>
              </w:rPr>
              <w:t xml:space="preserve"> == '安全阀必须定期校验合格后，设备方可继续使用' ? '☑' : '☐' }}</w:t>
            </w:r>
            <w:r>
              <w:rPr>
                <w:rFonts w:eastAsia="楷体"/>
                <w:szCs w:val="21"/>
              </w:rPr>
              <w:t>安全阀必须定期校验合格后，</w:t>
            </w:r>
            <w:r>
              <w:rPr>
                <w:rFonts w:hint="eastAsia" w:eastAsia="楷体"/>
                <w:szCs w:val="21"/>
                <w:lang w:val="en-US" w:eastAsia="zh-CN"/>
              </w:rPr>
              <w:t>设备</w:t>
            </w:r>
            <w:r>
              <w:rPr>
                <w:rFonts w:eastAsia="楷体"/>
                <w:szCs w:val="21"/>
              </w:rPr>
              <w:t>方可继续使用</w:t>
            </w:r>
            <w:r>
              <w:rPr>
                <w:rFonts w:hint="eastAsia" w:eastAsia="楷体"/>
                <w:szCs w:val="21"/>
                <w:lang w:eastAsia="zh-CN"/>
              </w:rPr>
              <w:t>。</w:t>
            </w:r>
          </w:p>
          <w:p w14:paraId="4EEEDDBD">
            <w:pPr>
              <w:spacing w:line="400" w:lineRule="atLeast"/>
              <w:rPr>
                <w:rFonts w:hint="eastAsia" w:ascii="楷体_GB2312" w:eastAsia="楷体_GB2312"/>
                <w:bCs/>
                <w:szCs w:val="21"/>
              </w:rPr>
            </w:pPr>
            <w:r>
              <w:rPr>
                <w:rFonts w:hint="eastAsia" w:ascii="楷体_GB2312" w:eastAsia="楷体_GB2312"/>
                <w:bCs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szCs w:val="21"/>
                <w:lang w:eastAsia="zh-CN"/>
              </w:rPr>
              <w:t>(task.safety != null and task.safety.result != null ? task.safety.result : "")</w:t>
            </w:r>
            <w:r>
              <w:rPr>
                <w:rFonts w:hint="eastAsia" w:ascii="楷体_GB2312" w:eastAsia="楷体_GB2312"/>
                <w:bCs/>
                <w:szCs w:val="21"/>
              </w:rPr>
              <w:t xml:space="preserve"> == '压力表应定期检定合格' ? '☑' : '☐' }}</w:t>
            </w:r>
            <w:r>
              <w:rPr>
                <w:rFonts w:hint="eastAsia" w:eastAsia="楷体"/>
                <w:szCs w:val="21"/>
              </w:rPr>
              <w:t>压力表应定期</w:t>
            </w:r>
            <w:r>
              <w:rPr>
                <w:rFonts w:hint="eastAsia" w:eastAsia="楷体"/>
                <w:szCs w:val="21"/>
                <w:lang w:val="en-US" w:eastAsia="zh-CN"/>
              </w:rPr>
              <w:t>检定</w:t>
            </w:r>
            <w:r>
              <w:rPr>
                <w:rFonts w:hint="eastAsia" w:eastAsia="楷体"/>
                <w:szCs w:val="21"/>
              </w:rPr>
              <w:t>合格</w:t>
            </w:r>
            <w:r>
              <w:rPr>
                <w:rFonts w:hint="eastAsia" w:eastAsia="楷体"/>
                <w:szCs w:val="21"/>
                <w:lang w:eastAsia="zh-CN"/>
              </w:rPr>
              <w:t>。</w:t>
            </w:r>
          </w:p>
          <w:p w14:paraId="58384436">
            <w:pPr>
              <w:spacing w:line="400" w:lineRule="atLeast"/>
              <w:rPr>
                <w:sz w:val="24"/>
              </w:rPr>
            </w:pPr>
            <w:r>
              <w:rPr>
                <w:rFonts w:hint="eastAsia" w:ascii="楷体_GB2312" w:eastAsia="楷体_GB2312"/>
                <w:bCs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szCs w:val="21"/>
                <w:lang w:eastAsia="zh-CN"/>
              </w:rPr>
              <w:t>(task.safety != null and task.safety.result != null ? task.safety.result : "")</w:t>
            </w:r>
            <w:r>
              <w:rPr>
                <w:rFonts w:hint="eastAsia" w:ascii="楷体_GB2312" w:eastAsia="楷体_GB2312"/>
                <w:bCs/>
                <w:szCs w:val="21"/>
              </w:rPr>
              <w:t xml:space="preserve"> == 'other' ? '☑' : '☐' }}{{</w:t>
            </w:r>
            <w:r>
              <w:rPr>
                <w:rFonts w:hint="eastAsia" w:ascii="楷体_GB2312" w:eastAsia="楷体_GB2312"/>
                <w:bCs/>
                <w:szCs w:val="21"/>
                <w:lang w:eastAsia="zh-CN"/>
              </w:rPr>
              <w:t>task.safety?</w:t>
            </w:r>
            <w:r>
              <w:rPr>
                <w:rFonts w:hint="eastAsia" w:ascii="楷体_GB2312" w:eastAsia="楷体_GB2312"/>
                <w:bCs/>
                <w:szCs w:val="21"/>
              </w:rPr>
              <w:t>.result1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楷体_GB2312" w:eastAsia="楷体_GB2312"/>
                <w:bCs/>
                <w:szCs w:val="21"/>
              </w:rPr>
              <w:t>}}</w:t>
            </w:r>
          </w:p>
        </w:tc>
      </w:tr>
      <w:tr w14:paraId="6E28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41" w:hRule="exact"/>
        </w:trPr>
        <w:tc>
          <w:tcPr>
            <w:tcW w:w="9859" w:type="dxa"/>
            <w:gridSpan w:val="12"/>
            <w:noWrap w:val="0"/>
            <w:vAlign w:val="center"/>
          </w:tcPr>
          <w:p w14:paraId="6C1BDD61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422E6522">
      <w:pP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  <w:br w:type="page"/>
      </w:r>
    </w:p>
    <w:p w14:paraId="5B553B87">
      <w:pP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  <w:t>{{/safety}}</w:t>
      </w:r>
    </w:p>
    <w:p w14:paraId="090011DB">
      <w:pPr>
        <w:pStyle w:val="2"/>
        <w:spacing w:after="156" w:afterLines="50"/>
        <w:jc w:val="center"/>
        <w:rPr>
          <w:rFonts w:hint="eastAsia" w:ascii="黑体" w:hAnsi="黑体" w:eastAsia="黑体"/>
          <w:b/>
          <w:bCs/>
        </w:rPr>
      </w:pPr>
      <w: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  <w:t>{{?macro1}}</w:t>
      </w:r>
      <w:r>
        <w:rPr>
          <w:rFonts w:hint="eastAsia" w:ascii="黑体" w:hAnsi="黑体" w:eastAsia="黑体"/>
          <w:b/>
          <w:bCs/>
        </w:rPr>
        <w:t>压力容器宏观检验记录（附页）</w:t>
      </w:r>
    </w:p>
    <w:p w14:paraId="71774465">
      <w:pPr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bCs/>
          <w:lang w:val="en-US" w:eastAsia="zh-CN"/>
        </w:rPr>
        <w:t xml:space="preserve">                                                    </w:t>
      </w:r>
      <w:r>
        <w:rPr>
          <w:rFonts w:hint="eastAsia"/>
          <w:sz w:val="24"/>
          <w:lang w:val="en-US" w:eastAsia="zh-CN"/>
        </w:rPr>
        <w:t>单位内编</w:t>
      </w:r>
      <w:r>
        <w:rPr>
          <w:rFonts w:hint="eastAsia"/>
          <w:sz w:val="24"/>
        </w:rPr>
        <w:t>号：</w:t>
      </w:r>
      <w:r>
        <w:rPr>
          <w:rFonts w:hint="eastAsia"/>
          <w:sz w:val="24"/>
          <w:lang w:val="en-US" w:eastAsia="zh-CN"/>
        </w:rPr>
        <w:t>{{task.unitNo}}</w:t>
      </w:r>
    </w:p>
    <w:tbl>
      <w:tblPr>
        <w:tblStyle w:val="12"/>
        <w:tblpPr w:leftFromText="180" w:rightFromText="180" w:vertAnchor="text" w:horzAnchor="page" w:tblpX="1225" w:tblpY="3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3820"/>
        <w:gridCol w:w="1980"/>
        <w:gridCol w:w="3097"/>
      </w:tblGrid>
      <w:tr w14:paraId="188A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9" w:hRule="exact"/>
        </w:trPr>
        <w:tc>
          <w:tcPr>
            <w:tcW w:w="10162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42913">
            <w:pPr>
              <w:spacing w:line="400" w:lineRule="exact"/>
              <w:rPr>
                <w:rFonts w:hint="default" w:ascii="黑体" w:hAnsi="黑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铭牌： {{ 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task.macro1?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.nameplate == '有' ? '☑' : '☐' }}有  {{ 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task.macro1?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.nameplate == '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有，</w:t>
            </w:r>
            <w:r>
              <w:rPr>
                <w:rFonts w:hint="eastAsia"/>
                <w:b/>
                <w:bCs/>
                <w:szCs w:val="21"/>
              </w:rPr>
              <w:t>见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铭牌照片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' ? '☑' : '☐' }}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有，</w:t>
            </w:r>
            <w:r>
              <w:rPr>
                <w:rFonts w:hint="eastAsia"/>
                <w:b/>
                <w:bCs/>
                <w:szCs w:val="21"/>
              </w:rPr>
              <w:t>见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铭牌照片 {{ task.macro1?.nameplate == '有，但内容不清' ? '☑' : '☐' }}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有，但内容不清  {{ 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task.macro1?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.nameplate == '无' ? '☑' : '☐' }}无</w:t>
            </w:r>
          </w:p>
          <w:p w14:paraId="73198DA5">
            <w:pPr>
              <w:spacing w:line="400" w:lineRule="exac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填写说明：</w:t>
            </w:r>
          </w:p>
          <w:p w14:paraId="1A08E316">
            <w:pPr>
              <w:spacing w:line="400" w:lineRule="exact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1、首次检验时，铭牌信息应记录完整(填写或拍照，填写内容中</w:t>
            </w:r>
            <w:r>
              <w:rPr>
                <w:rFonts w:hint="eastAsia" w:ascii="楷体" w:hAnsi="楷体" w:eastAsia="楷体" w:cs="楷体"/>
                <w:szCs w:val="21"/>
              </w:rPr>
              <w:t>无此项时，填写“—”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)。</w:t>
            </w:r>
          </w:p>
          <w:p w14:paraId="5B51C69A">
            <w:pPr>
              <w:spacing w:line="400" w:lineRule="exact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2、非首次检验时，应核对铭牌内容与原始资料是否一致，并至少记录产品编号。</w:t>
            </w:r>
          </w:p>
          <w:p w14:paraId="3A2D23A9">
            <w:pPr>
              <w:spacing w:line="40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3</w:t>
            </w:r>
            <w:r>
              <w:rPr>
                <w:rFonts w:hint="eastAsia" w:ascii="楷体" w:hAnsi="楷体" w:eastAsia="楷体" w:cs="楷体"/>
                <w:szCs w:val="21"/>
              </w:rPr>
              <w:t>、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多腔容器</w:t>
            </w:r>
            <w:r>
              <w:rPr>
                <w:rFonts w:hint="eastAsia" w:ascii="楷体" w:hAnsi="楷体" w:eastAsia="楷体" w:cs="楷体"/>
                <w:szCs w:val="21"/>
              </w:rPr>
              <w:t>参数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填写顺序</w:t>
            </w:r>
            <w:r>
              <w:rPr>
                <w:rFonts w:hint="eastAsia" w:ascii="楷体" w:hAnsi="楷体" w:eastAsia="楷体" w:cs="楷体"/>
                <w:szCs w:val="21"/>
              </w:rPr>
              <w:t xml:space="preserve">：{{ </w:t>
            </w:r>
            <w:r>
              <w:rPr>
                <w:rFonts w:hint="eastAsia" w:ascii="楷体" w:hAnsi="楷体" w:eastAsia="楷体" w:cs="楷体"/>
                <w:szCs w:val="21"/>
                <w:lang w:eastAsia="zh-CN"/>
              </w:rPr>
              <w:t>task.macro1?</w:t>
            </w:r>
            <w:r>
              <w:rPr>
                <w:rFonts w:hint="eastAsia" w:ascii="楷体" w:hAnsi="楷体" w:eastAsia="楷体" w:cs="楷体"/>
                <w:szCs w:val="21"/>
              </w:rPr>
              <w:t>.containerOrder == '壳程/管程' ? '☑' : '☐' }}壳程/管程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 xml:space="preserve">      {{ task.macro1?.containerOrder == '无内筒/夹套' ? '☑' : '☐' }}</w:t>
            </w:r>
            <w:r>
              <w:rPr>
                <w:rFonts w:hint="eastAsia" w:ascii="楷体" w:hAnsi="楷体" w:eastAsia="楷体" w:cs="楷体"/>
                <w:szCs w:val="21"/>
              </w:rPr>
              <w:t>内筒/夹套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 xml:space="preserve">  {{ task.macro1?.containerOrder == 'other' ? '☑' : '☐' }}    {{task.macro1?.otherContainerOrder}}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 </w:t>
            </w:r>
          </w:p>
        </w:tc>
      </w:tr>
      <w:tr w14:paraId="7298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4F1455A4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szCs w:val="21"/>
              </w:rPr>
              <w:t>产品名称</w:t>
            </w:r>
          </w:p>
        </w:tc>
        <w:tc>
          <w:tcPr>
            <w:tcW w:w="3820" w:type="dxa"/>
            <w:noWrap w:val="0"/>
            <w:vAlign w:val="center"/>
          </w:tcPr>
          <w:p w14:paraId="29056B7B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.productName}}</w:t>
            </w:r>
          </w:p>
        </w:tc>
        <w:tc>
          <w:tcPr>
            <w:tcW w:w="1980" w:type="dxa"/>
            <w:noWrap w:val="0"/>
            <w:vAlign w:val="center"/>
          </w:tcPr>
          <w:p w14:paraId="37719FCD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szCs w:val="21"/>
              </w:rPr>
              <w:t>监检标记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7A1A0789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eastAsia="zh-CN"/>
              </w:rPr>
              <w:t>task.macro1?</w:t>
            </w:r>
            <w:r>
              <w:rPr>
                <w:rFonts w:hint="eastAsia"/>
                <w:szCs w:val="21"/>
              </w:rPr>
              <w:t>.inspectionMark == '有' ? '☑' : '☐' }}</w:t>
            </w:r>
            <w:r>
              <w:rPr>
                <w:szCs w:val="21"/>
              </w:rPr>
              <w:t xml:space="preserve">有   </w:t>
            </w: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eastAsia="zh-CN"/>
              </w:rPr>
              <w:t>task.macro1?</w:t>
            </w:r>
            <w:r>
              <w:rPr>
                <w:rFonts w:hint="eastAsia"/>
                <w:szCs w:val="21"/>
              </w:rPr>
              <w:t>.inspectionMark == '无' ? '☑' : '☐' }}</w:t>
            </w:r>
            <w:r>
              <w:rPr>
                <w:szCs w:val="21"/>
              </w:rPr>
              <w:t>无</w:t>
            </w:r>
          </w:p>
        </w:tc>
      </w:tr>
      <w:tr w14:paraId="6B03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672D2C63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szCs w:val="21"/>
              </w:rPr>
              <w:t>产品编号</w:t>
            </w:r>
          </w:p>
        </w:tc>
        <w:tc>
          <w:tcPr>
            <w:tcW w:w="3820" w:type="dxa"/>
            <w:noWrap w:val="0"/>
            <w:vAlign w:val="center"/>
          </w:tcPr>
          <w:p w14:paraId="10017CDE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.productCode}}</w:t>
            </w:r>
          </w:p>
        </w:tc>
        <w:tc>
          <w:tcPr>
            <w:tcW w:w="1980" w:type="dxa"/>
            <w:noWrap w:val="0"/>
            <w:vAlign w:val="center"/>
          </w:tcPr>
          <w:p w14:paraId="2BAAEF9B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szCs w:val="21"/>
              </w:rPr>
              <w:t>容器类别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710F76F7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.containerType}}</w:t>
            </w:r>
          </w:p>
        </w:tc>
      </w:tr>
      <w:tr w14:paraId="6B33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20AE3E0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制造日期</w:t>
            </w:r>
          </w:p>
        </w:tc>
        <w:tc>
          <w:tcPr>
            <w:tcW w:w="3820" w:type="dxa"/>
            <w:noWrap w:val="0"/>
            <w:vAlign w:val="center"/>
          </w:tcPr>
          <w:p w14:paraId="52C8FCBB">
            <w:pPr>
              <w:spacing w:line="400" w:lineRule="exact"/>
              <w:jc w:val="center"/>
              <w:rPr>
                <w:rFonts w:hint="eastAsia"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.manufactureDate}}</w:t>
            </w:r>
          </w:p>
        </w:tc>
        <w:tc>
          <w:tcPr>
            <w:tcW w:w="1980" w:type="dxa"/>
            <w:noWrap w:val="0"/>
            <w:vAlign w:val="center"/>
          </w:tcPr>
          <w:p w14:paraId="3EE79DF6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主体材料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22E9BFA4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.mainMaterial}}</w:t>
            </w:r>
          </w:p>
        </w:tc>
      </w:tr>
      <w:tr w14:paraId="69B1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644D3B6C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设计压力</w:t>
            </w:r>
          </w:p>
        </w:tc>
        <w:tc>
          <w:tcPr>
            <w:tcW w:w="3820" w:type="dxa"/>
            <w:noWrap w:val="0"/>
            <w:vAlign w:val="center"/>
          </w:tcPr>
          <w:p w14:paraId="624162C2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.designPressure}}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MPa</w:t>
            </w:r>
          </w:p>
        </w:tc>
        <w:tc>
          <w:tcPr>
            <w:tcW w:w="1980" w:type="dxa"/>
            <w:noWrap w:val="0"/>
            <w:vAlign w:val="center"/>
          </w:tcPr>
          <w:p w14:paraId="54B239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最高允许工作压力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613371B3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.maxWorkingPressure}}</w:t>
            </w:r>
            <w:r>
              <w:rPr>
                <w:szCs w:val="21"/>
              </w:rPr>
              <w:t xml:space="preserve"> MPa</w:t>
            </w:r>
          </w:p>
        </w:tc>
      </w:tr>
      <w:tr w14:paraId="7C08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7B3D1387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设计温度</w:t>
            </w:r>
          </w:p>
        </w:tc>
        <w:tc>
          <w:tcPr>
            <w:tcW w:w="3820" w:type="dxa"/>
            <w:noWrap w:val="0"/>
            <w:vAlign w:val="center"/>
          </w:tcPr>
          <w:p w14:paraId="595535CC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.designTemperature}}</w:t>
            </w:r>
            <w:r>
              <w:rPr>
                <w:rFonts w:eastAsia="黑体"/>
                <w:szCs w:val="21"/>
              </w:rPr>
              <w:t xml:space="preserve"> ℃</w:t>
            </w:r>
          </w:p>
        </w:tc>
        <w:tc>
          <w:tcPr>
            <w:tcW w:w="1980" w:type="dxa"/>
            <w:noWrap w:val="0"/>
            <w:vAlign w:val="center"/>
          </w:tcPr>
          <w:p w14:paraId="38301EF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容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szCs w:val="21"/>
              </w:rPr>
              <w:t xml:space="preserve">积 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1962168B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.volume}}</w:t>
            </w:r>
            <w:r>
              <w:rPr>
                <w:szCs w:val="21"/>
              </w:rPr>
              <w:t xml:space="preserve"> m</w:t>
            </w:r>
            <w:r>
              <w:rPr>
                <w:szCs w:val="21"/>
                <w:vertAlign w:val="superscript"/>
              </w:rPr>
              <w:t xml:space="preserve">3 </w:t>
            </w:r>
          </w:p>
        </w:tc>
      </w:tr>
      <w:tr w14:paraId="4D91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263725C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工作介质</w:t>
            </w:r>
          </w:p>
        </w:tc>
        <w:tc>
          <w:tcPr>
            <w:tcW w:w="3820" w:type="dxa"/>
            <w:noWrap w:val="0"/>
            <w:vAlign w:val="center"/>
          </w:tcPr>
          <w:p w14:paraId="5E119F86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.workingMedium}}</w:t>
            </w:r>
          </w:p>
        </w:tc>
        <w:tc>
          <w:tcPr>
            <w:tcW w:w="1980" w:type="dxa"/>
            <w:noWrap w:val="0"/>
            <w:vAlign w:val="center"/>
          </w:tcPr>
          <w:p w14:paraId="4783429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换热面积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2A631E4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.heatArea}}</w:t>
            </w:r>
            <w:r>
              <w:rPr>
                <w:szCs w:val="21"/>
              </w:rPr>
              <w:t xml:space="preserve"> m</w:t>
            </w:r>
            <w:r>
              <w:rPr>
                <w:szCs w:val="21"/>
                <w:vertAlign w:val="superscript"/>
              </w:rPr>
              <w:t>2</w:t>
            </w:r>
          </w:p>
        </w:tc>
      </w:tr>
      <w:tr w14:paraId="288E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35B9789F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设备代码</w:t>
            </w:r>
          </w:p>
        </w:tc>
        <w:tc>
          <w:tcPr>
            <w:tcW w:w="3820" w:type="dxa"/>
            <w:noWrap w:val="0"/>
            <w:vAlign w:val="center"/>
          </w:tcPr>
          <w:p w14:paraId="0A60A326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.equipmentCode}}</w:t>
            </w:r>
          </w:p>
        </w:tc>
        <w:tc>
          <w:tcPr>
            <w:tcW w:w="1980" w:type="dxa"/>
            <w:noWrap w:val="0"/>
            <w:vAlign w:val="center"/>
          </w:tcPr>
          <w:p w14:paraId="09469B53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产品标准</w:t>
            </w:r>
          </w:p>
        </w:tc>
        <w:tc>
          <w:tcPr>
            <w:tcW w:w="3097" w:type="dxa"/>
            <w:tcBorders>
              <w:right w:val="single" w:color="auto" w:sz="8" w:space="0"/>
            </w:tcBorders>
            <w:noWrap w:val="0"/>
            <w:vAlign w:val="center"/>
          </w:tcPr>
          <w:p w14:paraId="7DD011FD">
            <w:pPr>
              <w:spacing w:line="40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.productStandard}}</w:t>
            </w:r>
            <w:r>
              <w:rPr>
                <w:szCs w:val="21"/>
              </w:rPr>
              <w:t xml:space="preserve"> </w:t>
            </w:r>
          </w:p>
        </w:tc>
      </w:tr>
      <w:tr w14:paraId="74E0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265" w:type="dxa"/>
            <w:tcBorders>
              <w:left w:val="single" w:color="auto" w:sz="8" w:space="0"/>
            </w:tcBorders>
            <w:noWrap w:val="0"/>
            <w:vAlign w:val="center"/>
          </w:tcPr>
          <w:p w14:paraId="38F28889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制造单位</w:t>
            </w:r>
          </w:p>
        </w:tc>
        <w:tc>
          <w:tcPr>
            <w:tcW w:w="8897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E095DA9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eastAsia="zh-CN"/>
              </w:rPr>
              <w:t>task.macro1?</w:t>
            </w:r>
            <w:r>
              <w:rPr>
                <w:rFonts w:hint="eastAsia" w:eastAsia="黑体"/>
                <w:szCs w:val="21"/>
              </w:rPr>
              <w:t>.manufacturer}}</w:t>
            </w:r>
          </w:p>
        </w:tc>
      </w:tr>
      <w:tr w14:paraId="2D02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9" w:hRule="exact"/>
        </w:trPr>
        <w:tc>
          <w:tcPr>
            <w:tcW w:w="1265" w:type="dxa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1626B4B2">
            <w:pPr>
              <w:tabs>
                <w:tab w:val="left" w:pos="1495"/>
              </w:tabs>
              <w:spacing w:line="400" w:lineRule="exact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铭牌</w:t>
            </w:r>
          </w:p>
          <w:p w14:paraId="49A4C716">
            <w:pPr>
              <w:tabs>
                <w:tab w:val="left" w:pos="1495"/>
              </w:tabs>
              <w:spacing w:line="40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照片</w:t>
            </w:r>
          </w:p>
        </w:tc>
        <w:tc>
          <w:tcPr>
            <w:tcW w:w="8897" w:type="dxa"/>
            <w:gridSpan w:val="3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58F19C03">
            <w:pPr>
              <w:keepNext w:val="0"/>
              <w:keepLines w:val="0"/>
              <w:pageBreakBefore w:val="0"/>
              <w:widowControl w:val="0"/>
              <w:tabs>
                <w:tab w:val="left" w:pos="14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eastAsia="黑体"/>
                <w:szCs w:val="21"/>
              </w:rPr>
              <w:t>{{</w:t>
            </w:r>
            <w:r>
              <w:rPr>
                <w:rFonts w:hint="eastAsia" w:eastAsia="黑体"/>
                <w:szCs w:val="21"/>
                <w:lang w:val="en-US" w:eastAsia="zh-CN"/>
              </w:rPr>
              <w:t>@</w:t>
            </w:r>
            <w:r>
              <w:rPr>
                <w:rFonts w:hint="eastAsia" w:eastAsia="黑体"/>
                <w:szCs w:val="21"/>
              </w:rPr>
              <w:t>nameplatePhotoDesc}}</w:t>
            </w:r>
          </w:p>
        </w:tc>
      </w:tr>
      <w:tr w14:paraId="406E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9" w:hRule="exact"/>
        </w:trPr>
        <w:tc>
          <w:tcPr>
            <w:tcW w:w="1265" w:type="dxa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4D7C9A36">
            <w:pPr>
              <w:keepNext w:val="0"/>
              <w:keepLines w:val="0"/>
              <w:pageBreakBefore w:val="0"/>
              <w:widowControl w:val="0"/>
              <w:tabs>
                <w:tab w:val="left" w:pos="14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其他应记录的内容</w:t>
            </w:r>
          </w:p>
        </w:tc>
        <w:tc>
          <w:tcPr>
            <w:tcW w:w="8897" w:type="dxa"/>
            <w:gridSpan w:val="3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60DCD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1 \* GB2 \* MERGEFORMAT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</w:rPr>
              <w:t>⑴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支座型式：</w:t>
            </w:r>
          </w:p>
          <w:p w14:paraId="4A343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bCs/>
              </w:rPr>
            </w:pPr>
            <w:r>
              <w:rPr>
                <w:rFonts w:hint="eastAsia"/>
                <w:bCs/>
              </w:rPr>
              <w:t xml:space="preserve">{{ </w:t>
            </w:r>
            <w:r>
              <w:rPr>
                <w:rFonts w:hint="eastAsia"/>
                <w:bCs/>
                <w:lang w:eastAsia="zh-CN"/>
              </w:rPr>
              <w:t>task.macro1?</w:t>
            </w:r>
            <w:r>
              <w:rPr>
                <w:rFonts w:hint="eastAsia"/>
                <w:bCs/>
              </w:rPr>
              <w:t xml:space="preserve">.supportType == '鞍式' ? '☑' : '☐' }}鞍式  {{ </w:t>
            </w:r>
            <w:r>
              <w:rPr>
                <w:rFonts w:hint="eastAsia"/>
                <w:bCs/>
                <w:lang w:eastAsia="zh-CN"/>
              </w:rPr>
              <w:t>task.macro1?</w:t>
            </w:r>
            <w:r>
              <w:rPr>
                <w:rFonts w:hint="eastAsia"/>
                <w:bCs/>
              </w:rPr>
              <w:t xml:space="preserve">.supportType == '裙座' ? '☑' : '☐' }}裙座  {{ </w:t>
            </w:r>
            <w:r>
              <w:rPr>
                <w:rFonts w:hint="eastAsia"/>
                <w:bCs/>
                <w:lang w:eastAsia="zh-CN"/>
              </w:rPr>
              <w:t>task.macro1?</w:t>
            </w:r>
            <w:r>
              <w:rPr>
                <w:rFonts w:hint="eastAsia"/>
                <w:bCs/>
              </w:rPr>
              <w:t xml:space="preserve">.supportType == '支承' ? '☑' : '☐' }}支承   {{ </w:t>
            </w:r>
            <w:r>
              <w:rPr>
                <w:rFonts w:hint="eastAsia"/>
                <w:bCs/>
                <w:lang w:eastAsia="zh-CN"/>
              </w:rPr>
              <w:t>task.macro1?</w:t>
            </w:r>
            <w:r>
              <w:rPr>
                <w:rFonts w:hint="eastAsia"/>
                <w:bCs/>
              </w:rPr>
              <w:t>.supportType == '支腿' ? '☑' : '☐' }}支腿 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>.supportType == '耳式' ? '☑' : '☐' }}耳式 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>.supportType == 'other' ? '☑' : '☐' }}其他： {{task.macro1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 xml:space="preserve">.otherSupportType}}  </w:t>
            </w:r>
          </w:p>
          <w:p w14:paraId="7EFD3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2 \* GB2 \* MERGEFORMAT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</w:rPr>
              <w:t>⑵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 {{ 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 xml:space="preserve">.insulation == '保温' ? '☑' : '☐' }}保温 </w:t>
            </w:r>
            <w:r>
              <w:rPr>
                <w:rFonts w:hint="eastAsia"/>
                <w:bCs/>
              </w:rPr>
              <w:t xml:space="preserve">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 xml:space="preserve">.insulation == '保冷' ? '☑' : '☐' }}保冷 </w:t>
            </w:r>
            <w:r>
              <w:rPr>
                <w:rFonts w:hint="eastAsia" w:ascii="宋体" w:hAnsi="宋体" w:cs="宋体"/>
                <w:szCs w:val="21"/>
              </w:rPr>
              <w:t xml:space="preserve"> {{ 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>.insulation == '无隔热层' ? '☑' : '☐' }}</w:t>
            </w:r>
            <w:r>
              <w:rPr>
                <w:rFonts w:hint="eastAsia"/>
                <w:bCs/>
              </w:rPr>
              <w:t xml:space="preserve">无隔热层 </w:t>
            </w:r>
          </w:p>
          <w:p w14:paraId="2ADEF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3 \* GB2 \* MERGEFORMAT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</w:rPr>
              <w:t>⑶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主体材料： {{ 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>.materialType == '碳钢' ? '☑' : '☐' }}碳钢  {{ 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>.materialType == '不锈钢' ? '☑' : '☐' }}</w:t>
            </w:r>
            <w:r>
              <w:rPr>
                <w:rFonts w:hint="eastAsia"/>
                <w:bCs/>
              </w:rPr>
              <w:t>不锈钢 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 xml:space="preserve">.materialType == '不锈钢衬里' ? '☑' : '☐' }}不锈钢衬里  </w:t>
            </w:r>
          </w:p>
          <w:p w14:paraId="68711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4 \* GB2 \* MERGEFORMAT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</w:rPr>
              <w:t>⑷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换热器类型（非换热器，此项不填）：</w:t>
            </w:r>
          </w:p>
          <w:p w14:paraId="34146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{{ 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 xml:space="preserve">.exchangerType == '固定管板式' ? '☑' : '☐' }}固定管板式 </w:t>
            </w:r>
            <w:r>
              <w:rPr>
                <w:rFonts w:hint="eastAsia"/>
                <w:bCs/>
              </w:rPr>
              <w:t xml:space="preserve"> 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>.exchangerType == 'U型管式' ? '☑' : '☐' }}U型管式 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>.exchangerType == '浮头式' ? '☑' : '☐' }}浮头式  {{ 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>.exchangerType == 'other' ? '☑' : '☐' }} 其他：  {{task.macro1</w:t>
            </w:r>
            <w:r>
              <w:rPr>
                <w:rFonts w:hint="eastAsia"/>
                <w:bCs/>
                <w:lang w:val="en-US" w:eastAsia="zh-CN"/>
              </w:rPr>
              <w:t>?</w:t>
            </w:r>
            <w:r>
              <w:rPr>
                <w:rFonts w:hint="eastAsia"/>
                <w:bCs/>
              </w:rPr>
              <w:t xml:space="preserve">.otherExchangerType}}  </w:t>
            </w:r>
          </w:p>
          <w:p w14:paraId="5B22D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5 \* GB2 \* MERGEFORMAT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</w:rPr>
              <w:t>⑸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设备距地面高度 {{task.macro1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>.equipmentHeight}}  m。</w:t>
            </w:r>
          </w:p>
          <w:p w14:paraId="07217F13">
            <w:pPr>
              <w:keepNext w:val="0"/>
              <w:keepLines w:val="0"/>
              <w:pageBreakBefore w:val="0"/>
              <w:widowControl w:val="0"/>
              <w:tabs>
                <w:tab w:val="left" w:pos="14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6 \* GB2 \* MERGEFORMAT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</w:rPr>
              <w:t>⑹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其他：{{task.macro1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Cs w:val="21"/>
              </w:rPr>
              <w:t>.otherContent}}</w:t>
            </w:r>
          </w:p>
        </w:tc>
      </w:tr>
    </w:tbl>
    <w:tbl>
      <w:tblPr>
        <w:tblStyle w:val="12"/>
        <w:tblW w:w="10155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155"/>
      </w:tblGrid>
      <w:tr w14:paraId="64EB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67" w:hRule="exact"/>
        </w:trPr>
        <w:tc>
          <w:tcPr>
            <w:tcW w:w="10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2496ED80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38718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5FC2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{{/macro1}}</w:t>
      </w:r>
    </w:p>
    <w:p w14:paraId="6437D1BC">
      <w:pPr>
        <w:pStyle w:val="2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  <w:t>{{?thickness}}</w:t>
      </w:r>
      <w:r>
        <w:rPr>
          <w:rFonts w:ascii="黑体" w:hAnsi="黑体" w:eastAsia="黑体"/>
          <w:b/>
          <w:bCs/>
        </w:rPr>
        <w:t>壁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厚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测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定</w:t>
      </w:r>
      <w:r>
        <w:rPr>
          <w:rFonts w:hint="eastAsia" w:ascii="黑体" w:hAnsi="黑体" w:eastAsia="黑体"/>
          <w:b/>
          <w:bCs/>
        </w:rPr>
        <w:t xml:space="preserve"> 记 录</w:t>
      </w:r>
    </w:p>
    <w:tbl>
      <w:tblPr>
        <w:tblStyle w:val="12"/>
        <w:tblW w:w="9945" w:type="dxa"/>
        <w:tblInd w:w="-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223"/>
        <w:gridCol w:w="952"/>
        <w:gridCol w:w="343"/>
        <w:gridCol w:w="767"/>
        <w:gridCol w:w="767"/>
        <w:gridCol w:w="413"/>
        <w:gridCol w:w="354"/>
        <w:gridCol w:w="321"/>
        <w:gridCol w:w="446"/>
        <w:gridCol w:w="559"/>
        <w:gridCol w:w="208"/>
        <w:gridCol w:w="767"/>
        <w:gridCol w:w="187"/>
        <w:gridCol w:w="580"/>
        <w:gridCol w:w="767"/>
        <w:gridCol w:w="746"/>
        <w:gridCol w:w="21"/>
        <w:gridCol w:w="768"/>
      </w:tblGrid>
      <w:tr w14:paraId="198DB6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exact"/>
        </w:trPr>
        <w:tc>
          <w:tcPr>
            <w:tcW w:w="9945" w:type="dxa"/>
            <w:gridSpan w:val="19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7BAC2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                                               单位内编号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4986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exact"/>
        </w:trPr>
        <w:tc>
          <w:tcPr>
            <w:tcW w:w="19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86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测量仪器型号</w:t>
            </w:r>
          </w:p>
        </w:tc>
        <w:tc>
          <w:tcPr>
            <w:tcW w:w="29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A805F">
            <w:pPr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bCs/>
              </w:rPr>
              <w:t xml:space="preserve">{{ </w:t>
            </w:r>
            <w:r>
              <w:rPr>
                <w:rFonts w:hint="eastAsia"/>
                <w:bCs/>
                <w:lang w:eastAsia="zh-CN"/>
              </w:rPr>
              <w:t>(task.thickness != null and task.thickness.equipModel != null ? task.thickness.equipModel : "")</w:t>
            </w:r>
            <w:r>
              <w:rPr>
                <w:rFonts w:hint="eastAsia"/>
                <w:bCs/>
              </w:rPr>
              <w:t xml:space="preserve"> == '26MG' ? '☑' : '☐' }}26MG </w:t>
            </w:r>
            <w:r>
              <w:rPr>
                <w:rFonts w:hint="eastAsia"/>
                <w:bCs/>
                <w:lang w:val="en-US" w:eastAsia="zh-CN"/>
              </w:rPr>
              <w:t xml:space="preserve"> {{ (task.thickness != null and task.thickness.equipModel != null ? task.thickness.equipModel : "") == '27MG' ? '☑' : '☐' }}</w:t>
            </w:r>
            <w:r>
              <w:rPr>
                <w:rFonts w:hint="eastAsia"/>
                <w:bCs/>
              </w:rPr>
              <w:t xml:space="preserve">27MG  {{ </w:t>
            </w:r>
            <w:r>
              <w:rPr>
                <w:rFonts w:hint="eastAsia"/>
                <w:bCs/>
                <w:lang w:eastAsia="zh-CN"/>
              </w:rPr>
              <w:t>(task.thickness != null and task.thickness.equipModel != null ? task.thickness.equipModel : "")</w:t>
            </w:r>
            <w:r>
              <w:rPr>
                <w:rFonts w:hint="eastAsia"/>
                <w:bCs/>
              </w:rPr>
              <w:t xml:space="preserve"> == 'other' ? '☑' : '☐' }}    {{</w:t>
            </w:r>
            <w:r>
              <w:rPr>
                <w:rFonts w:hint="eastAsia"/>
                <w:bCs/>
                <w:lang w:eastAsia="zh-CN"/>
              </w:rPr>
              <w:t>task.thickness?</w:t>
            </w:r>
            <w:r>
              <w:rPr>
                <w:rFonts w:hint="eastAsia"/>
                <w:bCs/>
              </w:rPr>
              <w:t>.otherEquipModel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</w:rPr>
              <w:t>}}</w:t>
            </w:r>
          </w:p>
        </w:tc>
        <w:tc>
          <w:tcPr>
            <w:tcW w:w="21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64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测量仪器编号</w:t>
            </w:r>
          </w:p>
        </w:tc>
        <w:tc>
          <w:tcPr>
            <w:tcW w:w="28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A8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楷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.equipNo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</w:tr>
      <w:tr w14:paraId="49BE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exact"/>
        </w:trPr>
        <w:tc>
          <w:tcPr>
            <w:tcW w:w="19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F5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测量仪器精度</w:t>
            </w:r>
          </w:p>
        </w:tc>
        <w:tc>
          <w:tcPr>
            <w:tcW w:w="29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A9A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bCs/>
                <w:lang w:val="en-US" w:eastAsia="zh-CN"/>
              </w:rPr>
              <w:t xml:space="preserve">{{ (task.thickness != null and task.thickness.precision != null ? task.thickness.precision : "") == '±(0.5%t+0.05)mm' ? '☑' : '☐' }} </w:t>
            </w:r>
            <w:r>
              <w:rPr>
                <w:rFonts w:hint="default" w:ascii="Times New Roman" w:hAnsi="Times New Roman" w:eastAsia="楷体" w:cs="Times New Roman"/>
                <w:sz w:val="21"/>
                <w:szCs w:val="21"/>
              </w:rPr>
              <w:t>±(0.5%</w:t>
            </w:r>
            <w:r>
              <w:rPr>
                <w:rFonts w:hint="eastAsia" w:ascii="Times New Roman" w:hAnsi="Times New Roman" w:eastAsia="楷体" w:cs="Times New Roman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楷体" w:cs="Times New Roman"/>
                <w:sz w:val="21"/>
                <w:szCs w:val="21"/>
              </w:rPr>
              <w:t>+0.05) mm</w:t>
            </w:r>
          </w:p>
          <w:p w14:paraId="60507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bCs/>
                <w:lang w:val="en-US" w:eastAsia="zh-CN"/>
              </w:rPr>
              <w:t>{{ (task.thickness != null and task.thickness.precision != null ? task.thickness.precision : "") == 'other' ? '☑' : '☐' }}    {{task.thickness?.otherPrecision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lang w:val="en-US" w:eastAsia="zh-CN"/>
              </w:rPr>
              <w:t xml:space="preserve">}} </w:t>
            </w:r>
          </w:p>
        </w:tc>
        <w:tc>
          <w:tcPr>
            <w:tcW w:w="21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20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耦合剂</w:t>
            </w:r>
          </w:p>
        </w:tc>
        <w:tc>
          <w:tcPr>
            <w:tcW w:w="28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E2E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1"/>
                <w:szCs w:val="21"/>
              </w:rPr>
              <w:t xml:space="preserve">{{ </w:t>
            </w:r>
            <w:r>
              <w:rPr>
                <w:rFonts w:hint="eastAsia" w:eastAsia="楷体" w:cs="Times New Roman"/>
                <w:sz w:val="21"/>
                <w:szCs w:val="21"/>
                <w:lang w:eastAsia="zh-CN"/>
              </w:rPr>
              <w:t>(task.thickness != null and task.thickness.couplant != null ? task.thickness.couplant : "")</w:t>
            </w:r>
            <w:r>
              <w:rPr>
                <w:rFonts w:hint="default" w:ascii="Times New Roman" w:hAnsi="Times New Roman" w:eastAsia="楷体" w:cs="Times New Roman"/>
                <w:sz w:val="21"/>
                <w:szCs w:val="21"/>
              </w:rPr>
              <w:t xml:space="preserve"> == '医用耦合剂' ? '☑' : '☐' }}医用耦合剂</w:t>
            </w:r>
          </w:p>
          <w:p w14:paraId="769BB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楷体" w:cs="Times New Roman"/>
                <w:sz w:val="24"/>
                <w:lang w:eastAsia="zh-CN"/>
              </w:rPr>
            </w:pPr>
            <w:r>
              <w:rPr>
                <w:rFonts w:hint="eastAsia"/>
                <w:bCs/>
                <w:lang w:val="en-US" w:eastAsia="zh-CN"/>
              </w:rPr>
              <w:t>{{ (task.thickness != null and task.thickness.couplant != null ? task.thickness.couplant : "") == 'other' ? '☑' : '☐' }}    {{task.thickness?.otherCouplant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lang w:val="en-US" w:eastAsia="zh-CN"/>
              </w:rPr>
              <w:t xml:space="preserve">}} </w:t>
            </w:r>
          </w:p>
        </w:tc>
      </w:tr>
      <w:tr w14:paraId="23D7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</w:trPr>
        <w:tc>
          <w:tcPr>
            <w:tcW w:w="19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40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探头尺寸及频率</w:t>
            </w:r>
          </w:p>
        </w:tc>
        <w:tc>
          <w:tcPr>
            <w:tcW w:w="29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D9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eastAsia="宋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bCs/>
                <w:sz w:val="21"/>
                <w:szCs w:val="21"/>
                <w:lang w:val="en-US" w:eastAsia="zh-CN"/>
              </w:rPr>
              <w:t>(task.thickness != null and task.thickness.size != null ? task.thickness.size : "")</w:t>
            </w: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 == '5Z6FG-H' ? '☑' : '☐' }}5Z6FG-H   {{ </w:t>
            </w:r>
            <w:r>
              <w:rPr>
                <w:rFonts w:hint="eastAsia" w:cs="Times New Roman"/>
                <w:bCs/>
                <w:sz w:val="21"/>
                <w:szCs w:val="21"/>
                <w:lang w:val="en-US" w:eastAsia="zh-CN"/>
              </w:rPr>
              <w:t>(task.thickness != null and task.thickness.size != null ? task.thickness.size : "")</w:t>
            </w: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 == '5Z10FG-HC' ? '☑' : '☐' }}5Z10FG-HC</w:t>
            </w:r>
          </w:p>
          <w:p w14:paraId="230A3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4"/>
                <w:lang w:val="en-US" w:eastAsia="zh-CN"/>
              </w:rPr>
              <w:t>(task.thickness != null and task.thickness.size != null ? task.thickness.size : "")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== 'other' ? '☑' : '☐' }}    {{</w:t>
            </w:r>
            <w:r>
              <w:rPr>
                <w:rFonts w:hint="eastAsia" w:cs="Times New Roman"/>
                <w:sz w:val="24"/>
                <w:lang w:val="en-US" w:eastAsia="zh-CN"/>
              </w:rPr>
              <w:t>task.thickness?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.otherSize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}}</w:t>
            </w:r>
          </w:p>
        </w:tc>
        <w:tc>
          <w:tcPr>
            <w:tcW w:w="21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58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探头序列号</w:t>
            </w:r>
          </w:p>
        </w:tc>
        <w:tc>
          <w:tcPr>
            <w:tcW w:w="28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1E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Cs/>
                <w:kern w:val="2"/>
                <w:sz w:val="21"/>
                <w:szCs w:val="24"/>
                <w:lang w:val="en-US" w:eastAsia="zh-CN" w:bidi="ar-SA"/>
              </w:rPr>
              <w:t>{{task.thickness?.serial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kern w:val="2"/>
                <w:sz w:val="21"/>
                <w:szCs w:val="24"/>
                <w:lang w:val="en-US" w:eastAsia="zh-CN" w:bidi="ar-SA"/>
              </w:rPr>
              <w:t>}}</w:t>
            </w:r>
          </w:p>
        </w:tc>
      </w:tr>
      <w:tr w14:paraId="535B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19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8B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检测标准</w:t>
            </w:r>
          </w:p>
        </w:tc>
        <w:tc>
          <w:tcPr>
            <w:tcW w:w="801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559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0"/>
                <w:szCs w:val="21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pacing w:val="-10"/>
                <w:szCs w:val="21"/>
                <w:lang w:val="en-US" w:eastAsia="zh-CN"/>
              </w:rPr>
              <w:t>(task.thickness != null and task.thickness.standard != null ? task.thickness.standard : "")</w:t>
            </w:r>
            <w:r>
              <w:rPr>
                <w:rFonts w:hint="default" w:ascii="Times New Roman" w:hAnsi="Times New Roman" w:cs="Times New Roman"/>
                <w:spacing w:val="-10"/>
                <w:szCs w:val="21"/>
                <w:lang w:val="en-US" w:eastAsia="zh-CN"/>
              </w:rPr>
              <w:t xml:space="preserve"> == 'GB/T 11344-2021' ? '☑' : '☐' }}GB/T 11344-2021</w:t>
            </w:r>
            <w:r>
              <w:rPr>
                <w:rFonts w:hint="eastAsia" w:ascii="Times New Roman" w:hAnsi="Times New Roman" w:cs="Times New Roman"/>
                <w:spacing w:val="-10"/>
                <w:szCs w:val="21"/>
                <w:lang w:val="en-US" w:eastAsia="zh-CN"/>
              </w:rPr>
              <w:t xml:space="preserve">      {{ </w:t>
            </w:r>
            <w:r>
              <w:rPr>
                <w:rFonts w:hint="eastAsia" w:cs="Times New Roman"/>
                <w:spacing w:val="-10"/>
                <w:szCs w:val="21"/>
                <w:lang w:val="en-US" w:eastAsia="zh-CN"/>
              </w:rPr>
              <w:t>(task.thickness != null and task.thickness.standard != null ? task.thickness.standard : "")</w:t>
            </w:r>
            <w:r>
              <w:rPr>
                <w:rFonts w:hint="eastAsia" w:ascii="Times New Roman" w:hAnsi="Times New Roman" w:cs="Times New Roman"/>
                <w:spacing w:val="-10"/>
                <w:szCs w:val="21"/>
                <w:lang w:val="en-US" w:eastAsia="zh-CN"/>
              </w:rPr>
              <w:t xml:space="preserve"> == 'NB/T 47013.3-2023' ? '☑' : '☐' }}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NB/T 47013.3-20</w:t>
            </w:r>
            <w:r>
              <w:rPr>
                <w:rFonts w:hint="eastAsia"/>
                <w:bCs/>
                <w:szCs w:val="21"/>
                <w:lang w:val="en-US" w:eastAsia="zh-CN"/>
              </w:rPr>
              <w:t>23</w:t>
            </w:r>
          </w:p>
        </w:tc>
      </w:tr>
      <w:tr w14:paraId="0AA7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exact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A6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名义</w:t>
            </w:r>
          </w:p>
          <w:p w14:paraId="465B7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厚度</w:t>
            </w:r>
          </w:p>
        </w:tc>
        <w:tc>
          <w:tcPr>
            <w:tcW w:w="11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81C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</w:t>
            </w:r>
          </w:p>
        </w:tc>
        <w:tc>
          <w:tcPr>
            <w:tcW w:w="22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49EC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.nominalCylinder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  <w:tc>
          <w:tcPr>
            <w:tcW w:w="6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D8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  <w:tc>
          <w:tcPr>
            <w:tcW w:w="100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36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实测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最小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壁厚</w:t>
            </w:r>
          </w:p>
        </w:tc>
        <w:tc>
          <w:tcPr>
            <w:tcW w:w="11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3CD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</w:t>
            </w:r>
          </w:p>
        </w:tc>
        <w:tc>
          <w:tcPr>
            <w:tcW w:w="20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134B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.measuredCylinder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  <w:tc>
          <w:tcPr>
            <w:tcW w:w="78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1F0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</w:tr>
      <w:tr w14:paraId="0C4A7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exact"/>
        </w:trPr>
        <w:tc>
          <w:tcPr>
            <w:tcW w:w="75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12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1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60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</w:t>
            </w:r>
          </w:p>
        </w:tc>
        <w:tc>
          <w:tcPr>
            <w:tcW w:w="22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AA75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{{</w:t>
            </w:r>
            <w:r>
              <w:rPr>
                <w:rFonts w:hint="eastAsia" w:eastAsia="楷体" w:cs="Times New Roman"/>
                <w:sz w:val="24"/>
                <w:lang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.nominalHead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}}</w:t>
            </w:r>
          </w:p>
        </w:tc>
        <w:tc>
          <w:tcPr>
            <w:tcW w:w="6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7E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  <w:tc>
          <w:tcPr>
            <w:tcW w:w="100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FA7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1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9E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</w:t>
            </w:r>
          </w:p>
        </w:tc>
        <w:tc>
          <w:tcPr>
            <w:tcW w:w="20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2B69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lang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  <w:lang w:eastAsia="zh-CN"/>
              </w:rPr>
              <w:t>.measuredHead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  <w:lang w:eastAsia="zh-CN"/>
              </w:rPr>
              <w:t>}}</w:t>
            </w:r>
          </w:p>
        </w:tc>
        <w:tc>
          <w:tcPr>
            <w:tcW w:w="78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1C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</w:tr>
      <w:tr w14:paraId="2545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</w:trPr>
        <w:tc>
          <w:tcPr>
            <w:tcW w:w="19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12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表面状况</w:t>
            </w:r>
          </w:p>
        </w:tc>
        <w:tc>
          <w:tcPr>
            <w:tcW w:w="29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BD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4"/>
              </w:rPr>
            </w:pPr>
            <w:r>
              <w:rPr>
                <w:rFonts w:hint="eastAsia" w:ascii="楷体" w:hAnsi="楷体" w:eastAsia="楷体" w:cs="楷体"/>
                <w:bCs/>
              </w:rPr>
              <w:t xml:space="preserve">{{ </w:t>
            </w:r>
            <w:r>
              <w:rPr>
                <w:rFonts w:hint="eastAsia" w:ascii="楷体" w:hAnsi="楷体" w:eastAsia="楷体" w:cs="楷体"/>
                <w:bCs/>
                <w:lang w:eastAsia="zh-CN"/>
              </w:rPr>
              <w:t>(task.thickness != null and task.thickness.surface != null ? task.thickness.surface : "")</w:t>
            </w:r>
            <w:r>
              <w:rPr>
                <w:rFonts w:hint="eastAsia" w:ascii="楷体" w:hAnsi="楷体" w:eastAsia="楷体" w:cs="楷体"/>
                <w:bCs/>
              </w:rPr>
              <w:t xml:space="preserve"> == '打磨除锈/漆' ? '☑' : '☐' }}打磨除锈/漆 {{ </w:t>
            </w:r>
            <w:r>
              <w:rPr>
                <w:rFonts w:hint="eastAsia" w:ascii="楷体" w:hAnsi="楷体" w:eastAsia="楷体" w:cs="楷体"/>
                <w:bCs/>
                <w:lang w:eastAsia="zh-CN"/>
              </w:rPr>
              <w:t>(task.thickness != null and task.thickness.surface != null ? task.thickness.surface : "")</w:t>
            </w:r>
            <w:r>
              <w:rPr>
                <w:rFonts w:hint="eastAsia" w:ascii="楷体" w:hAnsi="楷体" w:eastAsia="楷体" w:cs="楷体"/>
                <w:bCs/>
              </w:rPr>
              <w:t xml:space="preserve"> == '除污' ? '☑' : '☐' }}除污 {{ </w:t>
            </w:r>
            <w:r>
              <w:rPr>
                <w:rFonts w:hint="eastAsia" w:ascii="楷体" w:hAnsi="楷体" w:eastAsia="楷体" w:cs="楷体"/>
                <w:bCs/>
                <w:lang w:eastAsia="zh-CN"/>
              </w:rPr>
              <w:t>(task.thickness != null and task.thickness.surface != null ? task.thickness.surface : "")</w:t>
            </w:r>
            <w:r>
              <w:rPr>
                <w:rFonts w:hint="eastAsia" w:ascii="楷体" w:hAnsi="楷体" w:eastAsia="楷体" w:cs="楷体"/>
                <w:bCs/>
              </w:rPr>
              <w:t xml:space="preserve"> == 'other' ? '☑' : '☐' }}    {{</w:t>
            </w:r>
            <w:r>
              <w:rPr>
                <w:rFonts w:hint="eastAsia" w:ascii="楷体" w:hAnsi="楷体" w:eastAsia="楷体" w:cs="楷体"/>
                <w:bCs/>
                <w:lang w:eastAsia="zh-CN"/>
              </w:rPr>
              <w:t>task.thickness?</w:t>
            </w:r>
            <w:r>
              <w:rPr>
                <w:rFonts w:hint="eastAsia" w:ascii="楷体" w:hAnsi="楷体" w:eastAsia="楷体" w:cs="楷体"/>
                <w:bCs/>
              </w:rPr>
              <w:t>.otherSurface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楷体" w:hAnsi="楷体" w:eastAsia="楷体" w:cs="楷体"/>
                <w:bCs/>
              </w:rPr>
              <w:t>}}</w:t>
            </w:r>
          </w:p>
        </w:tc>
        <w:tc>
          <w:tcPr>
            <w:tcW w:w="21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D0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实测点数</w:t>
            </w:r>
          </w:p>
        </w:tc>
        <w:tc>
          <w:tcPr>
            <w:tcW w:w="20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399E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" w:cs="Times New Roman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color w:val="auto"/>
                <w:sz w:val="24"/>
                <w:lang w:val="en-US" w:eastAsia="zh-CN"/>
              </w:rPr>
              <w:t>task.thickness?</w:t>
            </w:r>
            <w:r>
              <w:rPr>
                <w:rFonts w:hint="eastAsia" w:ascii="Times New Roman" w:hAnsi="Times New Roman" w:eastAsia="楷体" w:cs="Times New Roman"/>
                <w:color w:val="auto"/>
                <w:sz w:val="24"/>
                <w:lang w:val="en-US" w:eastAsia="zh-CN"/>
              </w:rPr>
              <w:t>.inspectionPoints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color w:val="auto"/>
                <w:sz w:val="24"/>
                <w:lang w:val="en-US" w:eastAsia="zh-CN"/>
              </w:rPr>
              <w:t>}}</w:t>
            </w:r>
          </w:p>
        </w:tc>
        <w:tc>
          <w:tcPr>
            <w:tcW w:w="78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A07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点</w:t>
            </w:r>
          </w:p>
        </w:tc>
      </w:tr>
      <w:tr w14:paraId="7683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9" w:hRule="exact"/>
        </w:trPr>
        <w:tc>
          <w:tcPr>
            <w:tcW w:w="9945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D4B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>测厚部位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>及测厚数据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>：</w:t>
            </w:r>
          </w:p>
          <w:p w14:paraId="6E66D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Times New Roman" w:hAnsi="Times New Roman" w:eastAsia="楷体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</w:rPr>
              <w:sym w:font="Wingdings 2" w:char="00A3"/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</w:rPr>
              <w:t>见检验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val="en-US" w:eastAsia="zh-CN"/>
              </w:rPr>
              <w:t>记录及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</w:rPr>
              <w:t>示意图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val="en-US" w:eastAsia="zh-CN"/>
              </w:rPr>
              <w:t>最小壁厚数值后面打*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eastAsia="zh-CN"/>
              </w:rPr>
              <w:t>。</w:t>
            </w:r>
          </w:p>
          <w:p w14:paraId="189F6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</w:rPr>
              <w:sym w:font="Wingdings 2" w:char="00A3"/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val="en-US" w:eastAsia="zh-CN"/>
              </w:rPr>
              <w:t>测厚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</w:rPr>
              <w:t>部件编号见检验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val="en-US" w:eastAsia="zh-CN"/>
              </w:rPr>
              <w:t>记录及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</w:rPr>
              <w:t>示意图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eastAsia="zh-CN"/>
              </w:rPr>
              <w:t>；</w:t>
            </w:r>
            <w:r>
              <w:rPr>
                <w:rFonts w:hint="eastAsia" w:ascii="楷体" w:hAnsi="楷体" w:eastAsia="楷体" w:cs="楷体"/>
                <w:color w:val="auto"/>
                <w:sz w:val="24"/>
                <w:highlight w:val="none"/>
                <w:lang w:val="en-US" w:eastAsia="zh-CN"/>
              </w:rPr>
              <w:t>测厚数据见下表（最小壁厚数值后面打*；编号大于10时，下一行默认从11开始）。</w:t>
            </w:r>
          </w:p>
          <w:p w14:paraId="4DCEB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 xml:space="preserve">                                                     </w:t>
            </w:r>
          </w:p>
        </w:tc>
      </w:tr>
      <w:tr w14:paraId="6D22BE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40" w:hRule="exact"/>
        </w:trPr>
        <w:tc>
          <w:tcPr>
            <w:tcW w:w="97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71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部件</w:t>
            </w:r>
          </w:p>
          <w:p w14:paraId="3F76F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名称</w:t>
            </w:r>
          </w:p>
        </w:tc>
        <w:tc>
          <w:tcPr>
            <w:tcW w:w="129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94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规格</w:t>
            </w:r>
          </w:p>
          <w:p w14:paraId="0DCB3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mm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eastAsia="zh-CN"/>
              </w:rPr>
              <w:t>）</w:t>
            </w:r>
          </w:p>
        </w:tc>
        <w:tc>
          <w:tcPr>
            <w:tcW w:w="767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5A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20"/>
                <w:sz w:val="24"/>
                <w:lang w:val="en-US" w:eastAsia="zh-CN"/>
              </w:rPr>
              <w:t>测点编号/测厚数据(mm)</w:t>
            </w:r>
          </w:p>
        </w:tc>
      </w:tr>
      <w:tr w14:paraId="6B4A28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2" w:hRule="exact"/>
        </w:trPr>
        <w:tc>
          <w:tcPr>
            <w:tcW w:w="979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52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29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DB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33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1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CA4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778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3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AB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4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4B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5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96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6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E2F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A7E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8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AD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9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92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10</w:t>
            </w:r>
          </w:p>
        </w:tc>
      </w:tr>
      <w:tr w14:paraId="27A591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exact"/>
        </w:trPr>
        <w:tc>
          <w:tcPr>
            <w:tcW w:w="9945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3D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{{#thicknessRecords}}</w:t>
            </w:r>
          </w:p>
        </w:tc>
      </w:tr>
      <w:tr w14:paraId="2DFCEF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2" w:hRule="exact"/>
        </w:trPr>
        <w:tc>
          <w:tcPr>
            <w:tcW w:w="9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FDB5E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[partName]</w:t>
            </w:r>
          </w:p>
        </w:tc>
        <w:tc>
          <w:tcPr>
            <w:tcW w:w="1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2F570E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[spec]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FEF0D8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[no1]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750CB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[v1]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81A2B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[no2]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94F2D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[v2]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7B28A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[no3]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E7742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[v3]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F433F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[no4]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9E46C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[v4]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EF4BB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[no5]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42A87">
            <w:pPr>
              <w:spacing w:line="400" w:lineRule="exact"/>
              <w:jc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[v5]</w:t>
            </w:r>
          </w:p>
        </w:tc>
      </w:tr>
      <w:tr w14:paraId="0EC5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76" w:hRule="exact"/>
        </w:trPr>
        <w:tc>
          <w:tcPr>
            <w:tcW w:w="9945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F55B11">
            <w:pPr>
              <w:spacing w:line="360" w:lineRule="exac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测定结果：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</w:t>
            </w:r>
          </w:p>
          <w:p w14:paraId="22DC58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210" w:leftChars="0"/>
              <w:textAlignment w:val="auto"/>
              <w:rPr>
                <w:rFonts w:hint="eastAsia" w:ascii="楷体_GB2312" w:eastAsia="楷体_GB2312"/>
                <w:bCs/>
                <w:spacing w:val="-14"/>
                <w:szCs w:val="21"/>
              </w:rPr>
            </w:pPr>
            <w:r>
              <w:rPr>
                <w:rFonts w:hint="eastAsia" w:ascii="楷体_GB2312" w:eastAsia="楷体_GB2312"/>
                <w:bCs/>
                <w:spacing w:val="-14"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spacing w:val="-14"/>
                <w:szCs w:val="21"/>
                <w:lang w:eastAsia="zh-CN"/>
              </w:rPr>
              <w:t>(task.thickness != null and task.thickness.result != null ? task.thickness.result : "")</w:t>
            </w:r>
            <w:r>
              <w:rPr>
                <w:rFonts w:hint="eastAsia" w:ascii="楷体_GB2312" w:eastAsia="楷体_GB2312"/>
                <w:bCs/>
                <w:spacing w:val="-14"/>
                <w:szCs w:val="21"/>
              </w:rPr>
              <w:t xml:space="preserve"> == '未见异常' ? '☑' : '☐' }}未见异常。 </w:t>
            </w:r>
          </w:p>
          <w:p w14:paraId="430F9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210" w:leftChars="0"/>
              <w:textAlignment w:val="auto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u w:val="single"/>
              </w:rPr>
              <w:t xml:space="preserve">{{ </w:t>
            </w:r>
            <w:r>
              <w:rPr>
                <w:rFonts w:hint="eastAsia" w:eastAsia="楷体_GB2312"/>
                <w:szCs w:val="21"/>
                <w:u w:val="single"/>
                <w:lang w:eastAsia="zh-CN"/>
              </w:rPr>
              <w:t>(task.thickness != null and task.thickness.result != null ? task.thickness.result : "")</w:t>
            </w:r>
            <w:r>
              <w:rPr>
                <w:rFonts w:hint="eastAsia" w:eastAsia="楷体_GB2312"/>
                <w:szCs w:val="21"/>
                <w:u w:val="single"/>
              </w:rPr>
              <w:t xml:space="preserve"> == 'error1' ? '☑' : '☐' }} {{</w:t>
            </w:r>
            <w:r>
              <w:rPr>
                <w:rFonts w:hint="eastAsia" w:eastAsia="楷体_GB2312"/>
                <w:szCs w:val="21"/>
                <w:u w:val="single"/>
                <w:lang w:eastAsia="zh-CN"/>
              </w:rPr>
              <w:t>task.thickness?</w:t>
            </w:r>
            <w:r>
              <w:rPr>
                <w:rFonts w:hint="eastAsia" w:eastAsia="楷体_GB2312"/>
                <w:szCs w:val="21"/>
                <w:u w:val="single"/>
              </w:rPr>
              <w:t>.error1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  <w:u w:val="single"/>
              </w:rPr>
              <w:t xml:space="preserve">}} </w:t>
            </w:r>
            <w:r>
              <w:rPr>
                <w:rFonts w:hint="eastAsia" w:eastAsia="楷体_GB2312"/>
                <w:szCs w:val="21"/>
              </w:rPr>
              <w:t>减薄，超过腐蚀裕度，需进行强度校核。</w:t>
            </w:r>
          </w:p>
          <w:p w14:paraId="4ED0B1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210" w:leftChars="0"/>
              <w:textAlignment w:val="auto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u w:val="single"/>
              </w:rPr>
              <w:t xml:space="preserve">{{ </w:t>
            </w:r>
            <w:r>
              <w:rPr>
                <w:rFonts w:hint="eastAsia" w:eastAsia="楷体_GB2312"/>
                <w:szCs w:val="21"/>
                <w:u w:val="single"/>
                <w:lang w:eastAsia="zh-CN"/>
              </w:rPr>
              <w:t>(task.thickness != null and task.thickness.result != null ? task.thickness.result : "")</w:t>
            </w:r>
            <w:r>
              <w:rPr>
                <w:rFonts w:hint="eastAsia" w:eastAsia="楷体_GB2312"/>
                <w:szCs w:val="21"/>
                <w:u w:val="single"/>
              </w:rPr>
              <w:t xml:space="preserve"> == 'error</w:t>
            </w:r>
            <w:r>
              <w:rPr>
                <w:rFonts w:hint="eastAsia" w:eastAsia="楷体_GB2312"/>
                <w:szCs w:val="21"/>
                <w:u w:val="single"/>
                <w:lang w:val="en-US" w:eastAsia="zh-CN"/>
              </w:rPr>
              <w:t>2</w:t>
            </w:r>
            <w:r>
              <w:rPr>
                <w:rFonts w:hint="eastAsia" w:eastAsia="楷体_GB2312"/>
                <w:szCs w:val="21"/>
                <w:u w:val="single"/>
              </w:rPr>
              <w:t>' ? '☑' : '☐' }} {{</w:t>
            </w:r>
            <w:r>
              <w:rPr>
                <w:rFonts w:hint="eastAsia" w:eastAsia="楷体_GB2312"/>
                <w:szCs w:val="21"/>
                <w:u w:val="single"/>
                <w:lang w:eastAsia="zh-CN"/>
              </w:rPr>
              <w:t>task.thickness?</w:t>
            </w:r>
            <w:r>
              <w:rPr>
                <w:rFonts w:hint="eastAsia" w:eastAsia="楷体_GB2312"/>
                <w:szCs w:val="21"/>
                <w:u w:val="single"/>
              </w:rPr>
              <w:t>.error</w:t>
            </w:r>
            <w:r>
              <w:rPr>
                <w:rFonts w:hint="eastAsia" w:eastAsia="楷体_GB2312"/>
                <w:szCs w:val="21"/>
                <w:u w:val="single"/>
                <w:lang w:val="en-US" w:eastAsia="zh-CN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  <w:u w:val="single"/>
              </w:rPr>
              <w:t xml:space="preserve">}}  </w:t>
            </w:r>
            <w:r>
              <w:rPr>
                <w:rFonts w:hint="eastAsia" w:eastAsia="楷体_GB2312"/>
                <w:szCs w:val="21"/>
              </w:rPr>
              <w:t>减薄，至下个检验周期末，腐蚀裕度耗尽，需进行强度校核。</w:t>
            </w:r>
          </w:p>
          <w:p w14:paraId="70349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210" w:leftChars="0" w:firstLine="0" w:firstLineChars="0"/>
              <w:textAlignment w:val="auto"/>
              <w:rPr>
                <w:rFonts w:hint="eastAsia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 xml:space="preserve">{{ </w:t>
            </w:r>
            <w:r>
              <w:rPr>
                <w:rFonts w:hint="eastAsia" w:eastAsia="楷体_GB2312"/>
                <w:szCs w:val="21"/>
                <w:lang w:eastAsia="zh-CN"/>
              </w:rPr>
              <w:t>(task.thickness != null and task.thickness.result != null ? task.thickness.result : "")</w:t>
            </w:r>
            <w:r>
              <w:rPr>
                <w:rFonts w:hint="eastAsia" w:eastAsia="楷体_GB2312"/>
                <w:szCs w:val="21"/>
              </w:rPr>
              <w:t xml:space="preserve"> == 'error</w:t>
            </w:r>
            <w:r>
              <w:rPr>
                <w:rFonts w:hint="eastAsia" w:eastAsia="楷体_GB2312"/>
                <w:szCs w:val="21"/>
                <w:lang w:val="en-US" w:eastAsia="zh-CN"/>
              </w:rPr>
              <w:t>3</w:t>
            </w:r>
            <w:r>
              <w:rPr>
                <w:rFonts w:hint="eastAsia" w:eastAsia="楷体_GB2312"/>
                <w:szCs w:val="21"/>
              </w:rPr>
              <w:t>' ? '☑' : '☐' }}{{</w:t>
            </w:r>
            <w:r>
              <w:rPr>
                <w:rFonts w:hint="eastAsia" w:eastAsia="楷体_GB2312"/>
                <w:szCs w:val="21"/>
                <w:lang w:eastAsia="zh-CN"/>
              </w:rPr>
              <w:t>task.thickness?</w:t>
            </w:r>
            <w:r>
              <w:rPr>
                <w:rFonts w:hint="eastAsia" w:eastAsia="楷体_GB2312"/>
                <w:szCs w:val="21"/>
              </w:rPr>
              <w:t>.error</w:t>
            </w:r>
            <w:r>
              <w:rPr>
                <w:rFonts w:hint="eastAsia" w:eastAsia="楷体_GB2312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1ADD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00" w:hRule="exact"/>
        </w:trPr>
        <w:tc>
          <w:tcPr>
            <w:tcW w:w="9945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6E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480E0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3F0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{{/thickness}}</w:t>
      </w:r>
    </w:p>
    <w:p w14:paraId="412BECDB">
      <w:pPr>
        <w:pStyle w:val="2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{{?thicknessContinue}}</w:t>
      </w:r>
      <w:r>
        <w:rPr>
          <w:rFonts w:ascii="黑体" w:hAnsi="黑体" w:eastAsia="黑体"/>
          <w:b/>
          <w:bCs/>
        </w:rPr>
        <w:t>壁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厚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测</w:t>
      </w:r>
      <w:r>
        <w:rPr>
          <w:rFonts w:hint="eastAsia" w:ascii="黑体" w:hAnsi="黑体" w:eastAsia="黑体"/>
          <w:b/>
          <w:bCs/>
        </w:rPr>
        <w:t xml:space="preserve"> </w:t>
      </w:r>
      <w:r>
        <w:rPr>
          <w:rFonts w:ascii="黑体" w:hAnsi="黑体" w:eastAsia="黑体"/>
          <w:b/>
          <w:bCs/>
        </w:rPr>
        <w:t>定</w:t>
      </w:r>
      <w:r>
        <w:rPr>
          <w:rFonts w:hint="eastAsia" w:ascii="黑体" w:hAnsi="黑体" w:eastAsia="黑体"/>
          <w:b/>
          <w:bCs/>
        </w:rPr>
        <w:t xml:space="preserve"> 记 录</w:t>
      </w:r>
      <w:r>
        <w:rPr>
          <w:rFonts w:hint="eastAsia" w:ascii="黑体" w:hAnsi="黑体" w:eastAsia="黑体"/>
          <w:b/>
          <w:bCs/>
          <w:lang w:eastAsia="zh-CN"/>
        </w:rPr>
        <w:t>（</w:t>
      </w:r>
      <w:r>
        <w:rPr>
          <w:rFonts w:hint="eastAsia" w:ascii="黑体" w:hAnsi="黑体" w:eastAsia="黑体"/>
          <w:b/>
          <w:bCs/>
          <w:lang w:val="en-US" w:eastAsia="zh-CN"/>
        </w:rPr>
        <w:t>附页）</w:t>
      </w:r>
    </w:p>
    <w:tbl>
      <w:tblPr>
        <w:tblStyle w:val="12"/>
        <w:tblW w:w="9945" w:type="dxa"/>
        <w:tblInd w:w="-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9"/>
        <w:gridCol w:w="1295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8"/>
      </w:tblGrid>
      <w:tr w14:paraId="30C92F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945" w:type="dxa"/>
            <w:gridSpan w:val="1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336F6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                                               单位内编号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29D275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54" w:hRule="atLeast"/>
        </w:trPr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74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部件</w:t>
            </w:r>
          </w:p>
          <w:p w14:paraId="0B251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名称</w:t>
            </w:r>
          </w:p>
        </w:tc>
        <w:tc>
          <w:tcPr>
            <w:tcW w:w="12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AF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规格</w:t>
            </w:r>
          </w:p>
          <w:p w14:paraId="31D0D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mm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eastAsia="zh-CN"/>
              </w:rPr>
              <w:t>）</w:t>
            </w:r>
          </w:p>
        </w:tc>
        <w:tc>
          <w:tcPr>
            <w:tcW w:w="7671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35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20"/>
                <w:sz w:val="24"/>
                <w:lang w:val="en-US" w:eastAsia="zh-CN"/>
              </w:rPr>
              <w:t>测点编号/测厚数据(mm)</w:t>
            </w:r>
          </w:p>
        </w:tc>
      </w:tr>
      <w:tr w14:paraId="123035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24" w:hRule="atLeast"/>
        </w:trPr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AF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4B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92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1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A4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83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3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08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4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E86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5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CC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6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F7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17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8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9C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9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02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10</w:t>
            </w:r>
          </w:p>
        </w:tc>
      </w:tr>
      <w:tr w14:paraId="5956EC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exact"/>
        </w:trPr>
        <w:tc>
          <w:tcPr>
            <w:tcW w:w="994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CB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{{#thicknessContinueRecords}}</w:t>
            </w:r>
          </w:p>
        </w:tc>
      </w:tr>
      <w:tr w14:paraId="5A00BE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0" w:hRule="exact"/>
        </w:trPr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B3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[partName]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AB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[spec]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78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[no1]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27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[v1]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D4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[no2]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22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[v2]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A1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[no3]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45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[v3]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23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[no4]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74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[v4]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FC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sz w:val="21"/>
                <w:szCs w:val="21"/>
                <w:lang w:val="en-US" w:eastAsia="zh-CN"/>
              </w:rPr>
              <w:t>[no5]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BF5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sz w:val="21"/>
                <w:szCs w:val="21"/>
                <w:lang w:val="en-US" w:eastAsia="zh-CN"/>
              </w:rPr>
              <w:t>[v5]</w:t>
            </w:r>
          </w:p>
        </w:tc>
      </w:tr>
      <w:tr w14:paraId="46D9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7" w:hRule="exact"/>
        </w:trPr>
        <w:tc>
          <w:tcPr>
            <w:tcW w:w="9945" w:type="dxa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8A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  <w:r>
              <w:rPr>
                <w:sz w:val="24"/>
              </w:rPr>
              <w:t>检验：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</w:t>
            </w: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07197AC6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br w:type="page"/>
      </w:r>
    </w:p>
    <w:p w14:paraId="52A51D46">
      <w:pPr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{{/thicknessContinue}}</w:t>
      </w:r>
    </w:p>
    <w:p w14:paraId="79982FC7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{{?thicknessImg}}</w:t>
      </w:r>
    </w:p>
    <w:p w14:paraId="0D1AC4E9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eastAsia="黑体"/>
          <w:b/>
          <w:bCs/>
          <w:spacing w:val="20"/>
          <w:lang w:val="en-US" w:eastAsia="zh-CN"/>
        </w:rPr>
        <w:t xml:space="preserve">        </w:t>
      </w:r>
      <w:r>
        <w:rPr>
          <w:rFonts w:hint="eastAsia" w:eastAsia="黑体"/>
          <w:b/>
          <w:bCs/>
          <w:spacing w:val="20"/>
        </w:rPr>
        <w:t>检</w:t>
      </w:r>
      <w:r>
        <w:rPr>
          <w:rFonts w:hint="eastAsia" w:eastAsia="黑体"/>
          <w:b/>
          <w:bCs/>
          <w:spacing w:val="20"/>
          <w:highlight w:val="none"/>
        </w:rPr>
        <w:t>验</w:t>
      </w:r>
      <w:r>
        <w:rPr>
          <w:rFonts w:hint="eastAsia" w:eastAsia="黑体"/>
          <w:b/>
          <w:bCs/>
          <w:spacing w:val="20"/>
        </w:rPr>
        <w:t>记录及示意图</w:t>
      </w:r>
      <w:r>
        <w:rPr>
          <w:rFonts w:hint="eastAsia" w:ascii="宋体" w:hAnsi="宋体" w:eastAsia="宋体" w:cs="宋体"/>
          <w:b/>
          <w:bCs/>
          <w:spacing w:val="2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单位内编号：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{{task.unitNo}}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</w:t>
      </w:r>
    </w:p>
    <w:p w14:paraId="676FA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firstLine="315" w:firstLineChars="150"/>
        <w:jc w:val="center"/>
        <w:textAlignment w:val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{{?imgs}}</w:t>
      </w:r>
    </w:p>
    <w:p w14:paraId="14361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firstLine="315" w:firstLineChars="150"/>
        <w:jc w:val="center"/>
        <w:textAlignment w:val="auto"/>
        <w:rPr>
          <w:rFonts w:hint="eastAsia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128905</wp:posOffset>
                </wp:positionV>
                <wp:extent cx="1362710" cy="390525"/>
                <wp:effectExtent l="0" t="0" r="0" b="0"/>
                <wp:wrapNone/>
                <wp:docPr id="132" name="文本框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D733">
                            <w:pPr>
                              <w:spacing w:line="260" w:lineRule="exact"/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  <w:t>本图为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</w:rPr>
                              <w:sym w:font="Wingdings 2" w:char="00A3"/>
                            </w: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</w:rPr>
                              <w:t xml:space="preserve"> 内壁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  <w:t>展开图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1BDEFFB3">
                            <w:pPr>
                              <w:spacing w:line="260" w:lineRule="exact"/>
                              <w:ind w:firstLine="630" w:firstLineChars="300"/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</w:rPr>
                              <w:t>□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  <w:t>外壁展开图。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814" o:spid="_x0000_s1026" o:spt="202" type="#_x0000_t202" style="position:absolute;left:0pt;margin-left:-8.3pt;margin-top:10.15pt;height:30.75pt;width:107.3pt;z-index:251659264;mso-width-relative:page;mso-height-relative:page;" filled="f" stroked="f" coordsize="21600,21600" o:gfxdata="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nIZt22AAAAAkBAAAPAAAAAAAAAAEAIAAAACIAAABkcnMvZG93&#10;bnJldi54bWxQSwECFAAUAAAACACHTuJAIdvAbMcBAACE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CAD733">
                      <w:pPr>
                        <w:spacing w:line="260" w:lineRule="exact"/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  <w:t>本图为</w:t>
                      </w: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</w:rPr>
                        <w:sym w:font="Wingdings 2" w:char="00A3"/>
                      </w: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</w:rPr>
                        <w:t xml:space="preserve"> 内壁</w:t>
                      </w: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  <w:t>展开图</w:t>
                      </w: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1BDEFFB3">
                      <w:pPr>
                        <w:spacing w:line="260" w:lineRule="exact"/>
                        <w:ind w:firstLine="630" w:firstLineChars="300"/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</w:rPr>
                        <w:t>□</w:t>
                      </w: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  <w:t>外壁展开图。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  <w:lang w:val="en-US" w:eastAsia="zh-CN"/>
        </w:rPr>
        <w:t>{{@pic}}</w:t>
      </w:r>
    </w:p>
    <w:p w14:paraId="24571D5B">
      <w:pPr>
        <w:rPr>
          <w:rFonts w:hint="eastAsia"/>
          <w:szCs w:val="21"/>
          <w:lang w:val="en-US" w:eastAsia="zh-CN"/>
        </w:rPr>
      </w:pPr>
    </w:p>
    <w:p w14:paraId="775F5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firstLine="315" w:firstLineChars="150"/>
        <w:jc w:val="center"/>
        <w:textAlignment w:val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{{/imgs}}</w:t>
      </w:r>
    </w:p>
    <w:p w14:paraId="611873AA">
      <w:pPr>
        <w:spacing w:before="156" w:beforeLines="50" w:line="300" w:lineRule="exact"/>
        <w:ind w:firstLine="360" w:firstLineChars="150"/>
        <w:jc w:val="center"/>
        <w:rPr>
          <w:rFonts w:hint="eastAsia" w:ascii="宋体" w:hAnsi="宋体" w:eastAsia="宋体" w:cs="宋体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sz w:val="24"/>
        </w:rPr>
        <w:t>检验：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 xml:space="preserve">日期：20 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 xml:space="preserve"> 年  月   日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</w:rPr>
        <w:t>校核：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 xml:space="preserve">日期：20 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 xml:space="preserve"> 年  月   日</w:t>
      </w:r>
    </w:p>
    <w:p w14:paraId="33C976A1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br w:type="page"/>
      </w:r>
    </w:p>
    <w:p w14:paraId="1F7E32BE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{{/thicknessImg}}</w:t>
      </w:r>
    </w:p>
    <w:p w14:paraId="7CB38083">
      <w:pPr>
        <w:keepNext/>
        <w:spacing w:line="400" w:lineRule="exact"/>
        <w:jc w:val="center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sound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</w:t>
      </w:r>
    </w:p>
    <w:p w14:paraId="6DF3554D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{{?task.sound}}</w:t>
      </w:r>
    </w:p>
    <w:p w14:paraId="030C7467">
      <w:pPr>
        <w:pStyle w:val="2"/>
        <w:jc w:val="center"/>
        <w:rPr>
          <w:rFonts w:ascii="黑体" w:eastAsia="黑体"/>
          <w:b/>
          <w:bCs/>
          <w:spacing w:val="28"/>
          <w:szCs w:val="32"/>
        </w:rPr>
      </w:pPr>
      <w:r>
        <w:rPr>
          <w:rFonts w:hint="eastAsia" w:ascii="黑体" w:eastAsia="黑体"/>
          <w:b/>
          <w:bCs/>
          <w:spacing w:val="28"/>
          <w:szCs w:val="32"/>
        </w:rPr>
        <w:t>超声检测原始记录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673"/>
        <w:gridCol w:w="1125"/>
        <w:gridCol w:w="72"/>
        <w:gridCol w:w="2433"/>
        <w:gridCol w:w="120"/>
        <w:gridCol w:w="1080"/>
        <w:gridCol w:w="1125"/>
        <w:gridCol w:w="589"/>
        <w:gridCol w:w="156"/>
        <w:gridCol w:w="335"/>
        <w:gridCol w:w="645"/>
        <w:gridCol w:w="837"/>
        <w:gridCol w:w="820"/>
        <w:gridCol w:w="740"/>
      </w:tblGrid>
      <w:tr w14:paraId="51245C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7217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1EF1D18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3533" w:type="dxa"/>
            <w:gridSpan w:val="6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4C1A3BC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>单位内编号：</w:t>
            </w:r>
            <w:r>
              <w:rPr>
                <w:rFonts w:hint="eastAsia"/>
                <w:sz w:val="24"/>
                <w:lang w:val="en-US" w:eastAsia="zh-CN"/>
              </w:rPr>
              <w:t>{{[unitNo]}}</w:t>
            </w:r>
          </w:p>
        </w:tc>
      </w:tr>
      <w:tr w14:paraId="06690C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28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D6BF0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指导书编号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38B4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EE879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规格(mm)</w:t>
            </w:r>
          </w:p>
        </w:tc>
        <w:tc>
          <w:tcPr>
            <w:tcW w:w="3533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E0604C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specifications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6E87E1D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267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0D8C2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主体</w:t>
            </w:r>
            <w:r>
              <w:rPr>
                <w:rFonts w:ascii="宋体" w:hAnsi="宋体" w:cs="宋体"/>
                <w:szCs w:val="21"/>
              </w:rPr>
              <w:t>材质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1511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mainMaterial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D644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</w:t>
            </w:r>
          </w:p>
        </w:tc>
        <w:tc>
          <w:tcPr>
            <w:tcW w:w="3533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874EE9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'焊缝+热影响区' ? '☑' : '☐' }}焊缝+热影响区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{{ [position].trim() == '母材' ? '☑' : '☐' }}</w:t>
            </w:r>
            <w:r>
              <w:rPr>
                <w:rFonts w:hint="eastAsia" w:ascii="宋体" w:hAnsi="宋体"/>
                <w:szCs w:val="21"/>
              </w:rPr>
              <w:t>母材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 </w:t>
            </w:r>
          </w:p>
        </w:tc>
      </w:tr>
      <w:tr w14:paraId="7822AB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45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C64E1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坡口形式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342D5">
            <w:pPr>
              <w:spacing w:line="240" w:lineRule="exact"/>
              <w:ind w:left="-80" w:leftChars="-38" w:right="-101" w:rightChars="-48" w:firstLine="88" w:firstLineChars="42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groove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'V型' ? '☑' : '☐' }}</w:t>
            </w:r>
            <w:r>
              <w:rPr>
                <w:szCs w:val="21"/>
              </w:rPr>
              <w:t>V</w:t>
            </w:r>
            <w:r>
              <w:rPr>
                <w:rFonts w:hint="eastAsia" w:ascii="宋体" w:hAnsi="宋体" w:cs="宋体"/>
                <w:szCs w:val="21"/>
              </w:rPr>
              <w:t xml:space="preserve">型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'X型' ? '☑' : '☐' }}</w:t>
            </w:r>
            <w:r>
              <w:rPr>
                <w:szCs w:val="21"/>
              </w:rPr>
              <w:t>X</w:t>
            </w:r>
            <w:r>
              <w:rPr>
                <w:rFonts w:hint="eastAsia" w:ascii="宋体" w:hAnsi="宋体" w:cs="宋体"/>
                <w:szCs w:val="21"/>
              </w:rPr>
              <w:t xml:space="preserve">型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'U型' ? '☑' : '☐' }}</w:t>
            </w:r>
            <w:r>
              <w:rPr>
                <w:szCs w:val="21"/>
              </w:rPr>
              <w:t>U</w:t>
            </w:r>
            <w:r>
              <w:rPr>
                <w:rFonts w:hint="eastAsia" w:ascii="宋体" w:hAnsi="宋体" w:cs="宋体"/>
                <w:szCs w:val="21"/>
              </w:rPr>
              <w:t xml:space="preserve">型 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A06D4">
            <w:pPr>
              <w:adjustRightInd w:val="0"/>
              <w:snapToGrid w:val="0"/>
              <w:ind w:left="-99" w:leftChars="-47" w:right="-84" w:rightChars="-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焊接方法</w:t>
            </w:r>
          </w:p>
        </w:tc>
        <w:tc>
          <w:tcPr>
            <w:tcW w:w="3533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6EAA7F3">
            <w:pPr>
              <w:adjustRightInd w:val="0"/>
              <w:snapToGrid w:val="0"/>
              <w:ind w:right="-124" w:rightChars="-59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welding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'手工' ? '☑' : '☐' }}手工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welding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'自动' ? '☑' : '☐' }}自动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welding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otherWelding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030FE4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48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938264">
            <w:pPr>
              <w:adjustRightInd w:val="0"/>
              <w:snapToGrid w:val="0"/>
              <w:ind w:left="-99" w:leftChars="-47" w:right="-84" w:rightChars="-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检测区宽度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3F400">
            <w:pPr>
              <w:spacing w:line="240" w:lineRule="exact"/>
              <w:ind w:left="-80" w:leftChars="-38" w:right="-97" w:rightChars="-46" w:firstLine="88" w:firstLineChars="42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'焊缝及其熔合线两侧各10mm' ? '☑' : '☐' }}焊缝及其熔合线两侧各</w:t>
            </w:r>
            <w:r>
              <w:rPr>
                <w:szCs w:val="21"/>
              </w:rPr>
              <w:t>10mm</w:t>
            </w:r>
          </w:p>
          <w:p w14:paraId="16E7D244">
            <w:pPr>
              <w:spacing w:line="240" w:lineRule="exact"/>
              <w:ind w:left="-80" w:leftChars="-38" w:right="-124" w:rightChars="-59" w:firstLine="88" w:firstLineChars="42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welding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9B34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热处理</w:t>
            </w:r>
          </w:p>
          <w:p w14:paraId="5C6B51D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状态</w:t>
            </w:r>
          </w:p>
        </w:tc>
        <w:tc>
          <w:tcPr>
            <w:tcW w:w="3533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FBA3E18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'不要求' ? '☑' : '☐' }}不要求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'消应力退火' ? '☑' : '☐' }}消应力退火</w:t>
            </w:r>
          </w:p>
          <w:p w14:paraId="35554AE1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486F47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0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6B0DACE">
            <w:pPr>
              <w:spacing w:line="240" w:lineRule="exact"/>
              <w:jc w:val="center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检测</w:t>
            </w:r>
          </w:p>
          <w:p w14:paraId="3631A45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要求</w:t>
            </w:r>
          </w:p>
        </w:tc>
        <w:tc>
          <w:tcPr>
            <w:tcW w:w="119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7066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检测标准</w:t>
            </w:r>
          </w:p>
        </w:tc>
        <w:tc>
          <w:tcPr>
            <w:tcW w:w="5347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06AFF146">
            <w:pPr>
              <w:spacing w:line="240" w:lineRule="exact"/>
              <w:rPr>
                <w:rFonts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'NB/T 47013.3-2023' ? '☑' : '☐' }} </w:t>
            </w:r>
            <w:r>
              <w:rPr>
                <w:rFonts w:hint="eastAsia"/>
                <w:bCs/>
                <w:szCs w:val="21"/>
              </w:rPr>
              <w:t>NB/T 47013.3-20</w:t>
            </w:r>
            <w:r>
              <w:rPr>
                <w:rFonts w:hint="eastAsia"/>
                <w:bCs/>
                <w:szCs w:val="21"/>
                <w:lang w:val="en-US" w:eastAsia="zh-CN"/>
              </w:rPr>
              <w:t>23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otherInspectionStandard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36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6EBDF6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合格级别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44BDA51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'I' ? '☑' : '☐' }}Ⅰ</w:t>
            </w:r>
            <w:r>
              <w:rPr>
                <w:rFonts w:hint="eastAsia"/>
                <w:szCs w:val="21"/>
              </w:rPr>
              <w:t xml:space="preserve"> 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'II' ? '☑' : '☐' }}</w:t>
            </w:r>
            <w:r>
              <w:rPr>
                <w:rFonts w:hint="eastAsia" w:ascii="宋体" w:hAnsi="宋体" w:cs="宋体"/>
                <w:szCs w:val="21"/>
              </w:rPr>
              <w:t>Ⅱ</w:t>
            </w:r>
            <w:r>
              <w:rPr>
                <w:rFonts w:hint="eastAsia"/>
                <w:szCs w:val="21"/>
              </w:rPr>
              <w:t xml:space="preserve">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'III' ? '☑' : '☐' }}Ⅲ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otherGrade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66C6E3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2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1E10E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73B3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验收标准</w:t>
            </w:r>
          </w:p>
        </w:tc>
        <w:tc>
          <w:tcPr>
            <w:tcW w:w="5347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7969E2CC">
            <w:pPr>
              <w:spacing w:line="240" w:lineRule="exact"/>
              <w:rPr>
                <w:rFonts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'NB/T 47013.3-2023' ? '☑' : '☐' }} </w:t>
            </w:r>
            <w:r>
              <w:rPr>
                <w:rFonts w:hint="eastAsia"/>
                <w:bCs/>
                <w:szCs w:val="21"/>
              </w:rPr>
              <w:t>NB/T 47013.3-20</w:t>
            </w:r>
            <w:r>
              <w:rPr>
                <w:rFonts w:hint="eastAsia"/>
                <w:bCs/>
                <w:szCs w:val="21"/>
                <w:lang w:val="en-US" w:eastAsia="zh-CN"/>
              </w:rPr>
              <w:t>23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36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2E978B1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检测时机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0C3B439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'外观检查合格后' ? '☑' : '☐' }}外观检查合格后</w:t>
            </w:r>
          </w:p>
          <w:p w14:paraId="45E51835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'焊后' ? '☑' : '☐' }}焊后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h</w:t>
            </w:r>
          </w:p>
        </w:tc>
      </w:tr>
      <w:tr w14:paraId="46121D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9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ECDF1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4F3B1">
            <w:pPr>
              <w:adjustRightInd w:val="0"/>
              <w:snapToGrid w:val="0"/>
              <w:ind w:left="-99" w:leftChars="-47" w:right="-84" w:rightChars="-4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检测技术</w:t>
            </w:r>
          </w:p>
          <w:p w14:paraId="4FECF8C4">
            <w:pPr>
              <w:adjustRightInd w:val="0"/>
              <w:snapToGrid w:val="0"/>
              <w:ind w:left="-99" w:leftChars="-47" w:right="-84" w:rightChars="-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等级</w:t>
            </w:r>
          </w:p>
        </w:tc>
        <w:tc>
          <w:tcPr>
            <w:tcW w:w="255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174E764">
            <w:pPr>
              <w:spacing w:line="240" w:lineRule="exact"/>
              <w:ind w:left="-99" w:leftChars="-47" w:right="-124" w:rightChars="-59" w:firstLine="98" w:firstLineChars="47"/>
              <w:rPr>
                <w:rFonts w:ascii="宋体" w:hAnsi="宋体" w:cs="宋体"/>
                <w:spacing w:val="-12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techGrade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'A级' ? '☑' : '☐' }}</w:t>
            </w:r>
            <w:r>
              <w:rPr>
                <w:szCs w:val="21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 xml:space="preserve">级{{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techGrade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'B级' ? '☑' : '☐' }}</w:t>
            </w:r>
            <w:r>
              <w:rPr>
                <w:szCs w:val="21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 xml:space="preserve">级{{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techGrade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'C级' ? '☑' : '☐' }}</w:t>
            </w:r>
            <w:r>
              <w:rPr>
                <w:szCs w:val="21"/>
              </w:rPr>
              <w:t>C</w:t>
            </w:r>
            <w:r>
              <w:rPr>
                <w:rFonts w:hint="eastAsia" w:ascii="宋体" w:hAnsi="宋体" w:cs="宋体"/>
                <w:szCs w:val="21"/>
              </w:rPr>
              <w:t>级</w:t>
            </w:r>
          </w:p>
        </w:tc>
        <w:tc>
          <w:tcPr>
            <w:tcW w:w="1080" w:type="dxa"/>
            <w:tcBorders>
              <w:left w:val="single" w:color="auto" w:sz="4" w:space="0"/>
            </w:tcBorders>
            <w:noWrap w:val="0"/>
            <w:vAlign w:val="center"/>
          </w:tcPr>
          <w:p w14:paraId="54FBEDDA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表面状态</w:t>
            </w:r>
          </w:p>
        </w:tc>
        <w:tc>
          <w:tcPr>
            <w:tcW w:w="1714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756386C2">
            <w:pPr>
              <w:spacing w:line="240" w:lineRule="exact"/>
              <w:ind w:left="-80" w:leftChars="-38" w:right="-94" w:rightChars="-45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'打磨Ra≤25μm' ? '☑' : '☐' }}打磨</w:t>
            </w:r>
            <w:r>
              <w:rPr>
                <w:szCs w:val="21"/>
              </w:rPr>
              <w:t>Ra</w:t>
            </w:r>
            <w:r>
              <w:rPr>
                <w:rFonts w:hint="eastAsia" w:ascii="宋体" w:hAnsi="宋体" w:cs="宋体"/>
                <w:szCs w:val="21"/>
              </w:rPr>
              <w:t>≤</w:t>
            </w:r>
            <w:r>
              <w:rPr>
                <w:szCs w:val="21"/>
              </w:rPr>
              <w:t>25μm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</w:p>
          <w:p w14:paraId="03671D78">
            <w:pPr>
              <w:spacing w:line="240" w:lineRule="exact"/>
              <w:ind w:left="-80" w:leftChars="-38" w:right="-94" w:rightChars="-45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'焊后'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36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36338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检测比例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28AAAC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proportion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 %</w:t>
            </w:r>
          </w:p>
        </w:tc>
      </w:tr>
      <w:tr w14:paraId="45BD43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4F069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检测设备</w:t>
            </w:r>
          </w:p>
        </w:tc>
        <w:tc>
          <w:tcPr>
            <w:tcW w:w="119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28AD023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仪器型号</w:t>
            </w:r>
          </w:p>
        </w:tc>
        <w:tc>
          <w:tcPr>
            <w:tcW w:w="255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0DF9361">
            <w:pPr>
              <w:adjustRightInd w:val="0"/>
              <w:snapToGrid w:val="0"/>
              <w:ind w:left="-80" w:leftChars="-38" w:right="-101" w:rightChars="-48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equipModel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'CTS-9009' ? '☑' : '☐' }}CTS-9009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equipModel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'CTS-3000A' ? '☑' : '☐' }}CTS-3000A</w:t>
            </w:r>
          </w:p>
          <w:p w14:paraId="48F5FC21">
            <w:pPr>
              <w:adjustRightInd w:val="0"/>
              <w:snapToGrid w:val="0"/>
              <w:ind w:left="-80" w:leftChars="-38" w:right="-101" w:rightChars="-48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equipModel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otherEquipModel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/>
                <w:bCs/>
                <w:szCs w:val="21"/>
              </w:rPr>
              <w:t>}}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743B0D">
            <w:pPr>
              <w:adjustRightInd w:val="0"/>
              <w:snapToGrid w:val="0"/>
              <w:ind w:left="-99" w:leftChars="-47" w:right="-84" w:rightChars="-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仪器编号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0705A">
            <w:pPr>
              <w:adjustRightInd w:val="0"/>
              <w:snapToGrid w:val="0"/>
              <w:ind w:left="-99" w:leftChars="-47" w:right="-124" w:rightChars="-59"/>
              <w:jc w:val="both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specifications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  <w:tc>
          <w:tcPr>
            <w:tcW w:w="1136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4DA5A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材料声速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3BA996D4">
            <w:pPr>
              <w:adjustRightInd w:val="0"/>
              <w:snapToGrid w:val="0"/>
              <w:jc w:val="righ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materialSpeed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 xml:space="preserve"> m/s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14:paraId="50A527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66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DFFBA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BB4593">
            <w:pPr>
              <w:adjustRightInd w:val="0"/>
              <w:snapToGrid w:val="0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试块型号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C76EF18">
            <w:pPr>
              <w:spacing w:line="26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'CSK-IA' ? '☑' : '☐' }}CSK-IA  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'CSK-ⅡA-' ? '☑' : '☐' }}CSK-IIA-  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'CSK-ⅣA-' ? '☑' : '☐' }}CSK-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</w:instrText>
            </w:r>
            <w:r>
              <w:rPr>
                <w:rFonts w:hint="eastAsia"/>
                <w:bCs/>
                <w:szCs w:val="21"/>
              </w:rPr>
              <w:instrText xml:space="preserve">= 4 \* ROMAN</w:instrText>
            </w:r>
            <w:r>
              <w:rPr>
                <w:bCs/>
                <w:szCs w:val="21"/>
              </w:rPr>
              <w:instrText xml:space="preserve">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IV</w:t>
            </w:r>
            <w:r>
              <w:rPr>
                <w:bCs/>
                <w:szCs w:val="21"/>
              </w:rPr>
              <w:fldChar w:fldCharType="end"/>
            </w:r>
            <w:r>
              <w:rPr>
                <w:rFonts w:hint="eastAsia"/>
                <w:bCs/>
                <w:szCs w:val="21"/>
              </w:rPr>
              <w:t xml:space="preserve">A-  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'GS-' ? '☑' : '☐' }}GS-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'CSK-ⅢA' ? '☑' : '☐' }}CSK-IIIA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'附录I对比试块' ? '☑' : '☐' }}附录I对比试块</w:t>
            </w:r>
          </w:p>
          <w:p w14:paraId="1B48BD9D">
            <w:pPr>
              <w:spacing w:line="26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'RB-C-' ? '☑' : '☐' }}RB-C-   -</w:t>
            </w:r>
            <w:r>
              <w:rPr>
                <w:rFonts w:hint="eastAsia" w:ascii="楷体" w:hAnsi="楷体" w:eastAsia="楷体" w:cs="楷体"/>
                <w:bCs/>
                <w:szCs w:val="21"/>
              </w:rPr>
              <w:t>Φ</w:t>
            </w:r>
            <w:r>
              <w:rPr>
                <w:rFonts w:hint="eastAsia"/>
                <w:bCs/>
                <w:szCs w:val="21"/>
              </w:rPr>
              <w:t xml:space="preserve">    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blockModel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'RB-L-' ? '☑' : '☐' }}RB-L-   -</w:t>
            </w:r>
            <w:r>
              <w:rPr>
                <w:rFonts w:hint="eastAsia" w:ascii="楷体" w:hAnsi="楷体" w:eastAsia="楷体" w:cs="楷体"/>
                <w:bCs/>
                <w:szCs w:val="21"/>
              </w:rPr>
              <w:t xml:space="preserve">Φ </w:t>
            </w:r>
            <w:r>
              <w:rPr>
                <w:rFonts w:hint="eastAsia"/>
                <w:bCs/>
                <w:szCs w:val="21"/>
              </w:rPr>
              <w:t xml:space="preserve">    □</w:t>
            </w:r>
          </w:p>
        </w:tc>
      </w:tr>
      <w:tr w14:paraId="4C2744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85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C9E26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C21F0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szCs w:val="21"/>
              </w:rPr>
              <w:t>探头型号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E490FA1">
            <w:pPr>
              <w:spacing w:line="26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'5Z13x13K' ? '☑' : '☐' }}5Z13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 xml:space="preserve">13K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>== '5Z8x12K' ? '☑' : '☐' }}5Z8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 xml:space="preserve">12K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'5Z9x9K' ? '☑' : '☐' }}5Z9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 xml:space="preserve">9K  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'5Z6x6K' ? '☑' : '☐' }}5Z6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 xml:space="preserve">6K    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  <w:p w14:paraId="53E37007">
            <w:pPr>
              <w:spacing w:line="260" w:lineRule="exac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'2.5Z13x13K' ? '☑' : '☐' }}2.5Z13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>13K  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'2.5Z8x12K' ? '☑' : '☐' }}2.5Z8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>12K  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'纵波2.5Z8x12LA' ? '☑' : '☐' }}纵波2.5Z8×12LA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probeModel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'5Z10N' ? '☑' : '☐' }}5Z10N </w:t>
            </w:r>
            <w:r>
              <w:rPr>
                <w:rFonts w:hint="eastAsia"/>
                <w:szCs w:val="21"/>
                <w:lang w:val="en-US" w:eastAsia="zh-CN"/>
              </w:rPr>
              <w:t xml:space="preserve">   {{ [probeModel].trim() == '2.5Z20N' ? '☑' : '☐' }}</w:t>
            </w:r>
            <w:r>
              <w:rPr>
                <w:rFonts w:hint="eastAsia"/>
                <w:szCs w:val="21"/>
              </w:rPr>
              <w:t xml:space="preserve">2.5Z20N 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  <w:p w14:paraId="1EA26E43">
            <w:pPr>
              <w:spacing w:line="260" w:lineRule="exac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             </w:t>
            </w: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             </w:t>
            </w:r>
            <w:r>
              <w:rPr>
                <w:rFonts w:hint="eastAsia"/>
                <w:bCs/>
                <w:szCs w:val="21"/>
              </w:rPr>
              <w:sym w:font="Wingdings 2" w:char="00A3"/>
            </w:r>
          </w:p>
        </w:tc>
      </w:tr>
      <w:tr w14:paraId="673281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166DD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B95154">
            <w:pPr>
              <w:ind w:left="-120" w:leftChars="-57" w:right="-139" w:rightChars="-66" w:firstLine="0" w:firstLineChars="0"/>
              <w:jc w:val="center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探头实测值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CF05F30">
            <w:pPr>
              <w:spacing w:line="240" w:lineRule="exact"/>
              <w:rPr>
                <w:rFonts w:hint="default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{{ [probe1].trim() == 'check' ? '☑' : '☐' }}斜探头1：K= {{[probe1k]}} 前沿= {{[probe1Front]}} mm  {{ [probe2].trim() == 'check' ? '☑' : '☐' }}斜探头2：K= {{[probe2k]}} 前沿= {{[probe2Front]}} mm    </w:t>
            </w:r>
          </w:p>
        </w:tc>
      </w:tr>
      <w:tr w14:paraId="750DF5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50" w:hRule="exact"/>
          <w:jc w:val="center"/>
        </w:trPr>
        <w:tc>
          <w:tcPr>
            <w:tcW w:w="67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898D0E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3366872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工艺参数</w:t>
            </w: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4918BAF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检测方法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42687D2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横波：{{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'直射波法' ? '☑' : '☐' }}直射波法 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'一次反射波法' ? '☑' : '☐' }}一次反射波法    □              </w:t>
            </w:r>
          </w:p>
          <w:p w14:paraId="07BA3728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纵波：{{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'单直纵波法' ? '☑' : '☐' }}单直纵波法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'单斜直射波法' ? '☑' : '☐' }}单斜直射波法  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'双斜直射波法' ? '☑' : '☐' }}双斜直射波法</w:t>
            </w:r>
          </w:p>
        </w:tc>
      </w:tr>
      <w:tr w14:paraId="239278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C7CDC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523730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扫查方式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4B74783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'锯齿型扫查' ? '☑' : '☐' }}锯齿型扫查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'平行和斜平行扫查' ? '☑' : '☐' }}平行和斜平行扫查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'前后、左右、转角、环绕扫查' ? '☑' : '☐' }}前后、左右、转角、环绕扫查</w:t>
            </w:r>
          </w:p>
        </w:tc>
      </w:tr>
      <w:tr w14:paraId="7E589EB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2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C1CD5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658206A">
            <w:pPr>
              <w:adjustRightInd w:val="0"/>
              <w:snapToGrid w:val="0"/>
              <w:rPr>
                <w:spacing w:val="-11"/>
                <w:szCs w:val="21"/>
              </w:rPr>
            </w:pPr>
            <w:r>
              <w:rPr>
                <w:rFonts w:hint="eastAsia"/>
                <w:spacing w:val="-11"/>
                <w:szCs w:val="21"/>
              </w:rPr>
              <w:t>探头移动区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9C9864B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 xml:space="preserve">{{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Arial"/>
                <w:szCs w:val="21"/>
              </w:rPr>
              <w:t>area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Arial"/>
                <w:szCs w:val="21"/>
              </w:rPr>
              <w:t xml:space="preserve"> == '≥2.5tK='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hint="eastAsia" w:cs="Arial"/>
                <w:szCs w:val="21"/>
              </w:rPr>
              <w:t>2.5t</w:t>
            </w:r>
            <w:r>
              <w:rPr>
                <w:rFonts w:cs="Arial"/>
                <w:szCs w:val="21"/>
              </w:rPr>
              <w:t>K</w:t>
            </w:r>
            <w:r>
              <w:rPr>
                <w:rFonts w:hint="eastAsia" w:cs="Arial"/>
                <w:szCs w:val="21"/>
              </w:rPr>
              <w:t>=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areav1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 {{ 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</w:t>
            </w:r>
            <w:r>
              <w:rPr>
                <w:rFonts w:hint="eastAsia" w:cs="Arial"/>
                <w:szCs w:val="21"/>
                <w:lang w:val="en-US" w:eastAsia="zh-CN"/>
              </w:rPr>
              <w:t>].trim()</w:t>
            </w:r>
            <w:r>
              <w:rPr>
                <w:rFonts w:hint="eastAsia" w:cs="Arial"/>
                <w:szCs w:val="21"/>
              </w:rPr>
              <w:t xml:space="preserve"> == '≥1.5tK='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cs="Arial"/>
                <w:szCs w:val="21"/>
              </w:rPr>
              <w:t>1.5</w:t>
            </w:r>
            <w:r>
              <w:rPr>
                <w:rFonts w:hint="eastAsia" w:cs="Arial"/>
                <w:szCs w:val="21"/>
              </w:rPr>
              <w:t>t</w:t>
            </w:r>
            <w:r>
              <w:rPr>
                <w:rFonts w:cs="Arial"/>
                <w:szCs w:val="21"/>
              </w:rPr>
              <w:t>K</w:t>
            </w:r>
            <w:r>
              <w:rPr>
                <w:rFonts w:hint="eastAsia" w:cs="Arial"/>
                <w:szCs w:val="21"/>
              </w:rPr>
              <w:t>=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areav2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 {{ 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</w:t>
            </w:r>
            <w:r>
              <w:rPr>
                <w:rFonts w:hint="eastAsia" w:cs="Arial"/>
                <w:szCs w:val="21"/>
                <w:lang w:val="en-US" w:eastAsia="zh-CN"/>
              </w:rPr>
              <w:t>].trim()</w:t>
            </w:r>
            <w:r>
              <w:rPr>
                <w:rFonts w:hint="eastAsia" w:cs="Arial"/>
                <w:szCs w:val="21"/>
              </w:rPr>
              <w:t xml:space="preserve"> == '≥3tK='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hint="eastAsia" w:cs="Arial"/>
                <w:szCs w:val="21"/>
              </w:rPr>
              <w:t>3t</w:t>
            </w:r>
            <w:r>
              <w:rPr>
                <w:rFonts w:cs="Arial"/>
                <w:szCs w:val="21"/>
              </w:rPr>
              <w:t>K</w:t>
            </w:r>
            <w:r>
              <w:rPr>
                <w:rFonts w:hint="eastAsia" w:cs="Arial"/>
                <w:szCs w:val="21"/>
              </w:rPr>
              <w:t>=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areav3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{{ 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</w:t>
            </w:r>
            <w:r>
              <w:rPr>
                <w:rFonts w:hint="eastAsia" w:cs="Arial"/>
                <w:szCs w:val="21"/>
                <w:lang w:val="en-US" w:eastAsia="zh-CN"/>
              </w:rPr>
              <w:t>].trim()</w:t>
            </w:r>
            <w:r>
              <w:rPr>
                <w:rFonts w:hint="eastAsia" w:cs="Arial"/>
                <w:szCs w:val="21"/>
              </w:rPr>
              <w:t xml:space="preserve"> == '≥'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hint="eastAsia" w:cs="Arial"/>
                <w:szCs w:val="21"/>
              </w:rPr>
              <w:t xml:space="preserve">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areav4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</w:t>
            </w:r>
          </w:p>
        </w:tc>
      </w:tr>
      <w:tr w14:paraId="24A4809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DBDF9D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3231E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扫查位置</w:t>
            </w:r>
          </w:p>
        </w:tc>
        <w:tc>
          <w:tcPr>
            <w:tcW w:w="8880" w:type="dxa"/>
            <w:gridSpan w:val="11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911C355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scanPosition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'焊缝单侧扫查' ? '☑' : '☐' }}焊缝单侧扫查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scanPosition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'焊缝双侧扫查' ? '☑' : '☐' }}焊缝双侧扫查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scanPosition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'磨平的焊缝上扫查' ? '☑' : '☐' }}磨平的焊缝上扫查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scanPosition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'2种K值' ? '☑' : '☐' }}2种K值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scanPosition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otherScanPosition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0C2114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5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77AB9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BD257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扫查面</w:t>
            </w:r>
          </w:p>
        </w:tc>
        <w:tc>
          <w:tcPr>
            <w:tcW w:w="363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5AAFF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scanFace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'外表面' ? '☑' : '☐' }}外表面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scanFace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'内表面' ? '☑' : '☐' }}内表面 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70C47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扫描调节</w:t>
            </w:r>
          </w:p>
        </w:tc>
        <w:tc>
          <w:tcPr>
            <w:tcW w:w="3533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216318D">
            <w:pPr>
              <w:adjustRightInd w:val="0"/>
              <w:snapToGrid w:val="0"/>
              <w:rPr>
                <w:rFonts w:eastAsia="楷体_GB2312"/>
                <w:bCs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scanAdjust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'水平' ? '☑' : '☐' }}水平  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scanAdjust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'深度' ? '☑' : '☐' }}深度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scanAdjust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'声程' ? '☑' : '☐' }}声程</w:t>
            </w:r>
          </w:p>
        </w:tc>
      </w:tr>
      <w:tr w14:paraId="744215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3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11F900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44463E1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pacing w:val="-11"/>
                <w:szCs w:val="21"/>
              </w:rPr>
              <w:t>评定灵敏度</w:t>
            </w:r>
          </w:p>
        </w:tc>
        <w:tc>
          <w:tcPr>
            <w:tcW w:w="363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560BEF9">
            <w:pPr>
              <w:adjustRightInd w:val="0"/>
              <w:snapToGrid w:val="0"/>
              <w:jc w:val="center"/>
              <w:rPr>
                <w:rFonts w:eastAsia="楷体_GB2312"/>
                <w:bCs/>
                <w:color w:val="000000"/>
                <w:szCs w:val="21"/>
              </w:rPr>
            </w:pPr>
            <w:r>
              <w:rPr>
                <w:rFonts w:hint="eastAsia" w:eastAsia="楷体_GB2312"/>
                <w:bCs/>
                <w:color w:val="000000"/>
                <w:szCs w:val="21"/>
              </w:rPr>
              <w:t>{{</w:t>
            </w:r>
            <w:r>
              <w:rPr>
                <w:rFonts w:hint="eastAsia" w:eastAsia="楷体_GB2312"/>
                <w:bCs/>
                <w:color w:val="000000"/>
                <w:szCs w:val="21"/>
                <w:lang w:val="en-US" w:eastAsia="zh-CN"/>
              </w:rPr>
              <w:t>[</w:t>
            </w:r>
            <w:r>
              <w:rPr>
                <w:rFonts w:hint="eastAsia" w:eastAsia="楷体_GB2312"/>
                <w:bCs/>
                <w:color w:val="000000"/>
                <w:szCs w:val="21"/>
              </w:rPr>
              <w:t>specifications</w:t>
            </w:r>
            <w:r>
              <w:rPr>
                <w:rFonts w:hint="eastAsia" w:eastAsia="楷体_GB2312"/>
                <w:bCs/>
                <w:color w:val="000000"/>
                <w:szCs w:val="21"/>
                <w:lang w:val="en-US" w:eastAsia="zh-CN"/>
              </w:rPr>
              <w:t>]</w:t>
            </w:r>
            <w:r>
              <w:rPr>
                <w:rFonts w:hint="eastAsia" w:eastAsia="楷体_GB2312"/>
                <w:bCs/>
                <w:color w:val="000000"/>
                <w:szCs w:val="21"/>
              </w:rPr>
              <w:t>}}</w:t>
            </w:r>
            <w:r>
              <w:rPr>
                <w:rFonts w:eastAsia="楷体_GB2312"/>
                <w:bCs/>
                <w:color w:val="000000"/>
                <w:szCs w:val="21"/>
              </w:rPr>
              <w:t>dB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4C66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耦合剂</w:t>
            </w:r>
          </w:p>
        </w:tc>
        <w:tc>
          <w:tcPr>
            <w:tcW w:w="3533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E567C0D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pacing w:val="-10"/>
                <w:szCs w:val="21"/>
              </w:rPr>
              <w:t xml:space="preserve">{{ </w:t>
            </w:r>
            <w:r>
              <w:rPr>
                <w:rFonts w:hint="eastAsia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/>
                <w:spacing w:val="-10"/>
                <w:szCs w:val="21"/>
              </w:rPr>
              <w:t>coupling</w:t>
            </w:r>
            <w:r>
              <w:rPr>
                <w:rFonts w:hint="eastAsia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pacing w:val="-10"/>
                <w:szCs w:val="21"/>
              </w:rPr>
              <w:t xml:space="preserve"> == '工业浆糊' ? '☑' : '☐' }}工业浆糊  {{ </w:t>
            </w:r>
            <w:r>
              <w:rPr>
                <w:rFonts w:hint="eastAsia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/>
                <w:spacing w:val="-10"/>
                <w:szCs w:val="21"/>
              </w:rPr>
              <w:t>coupling</w:t>
            </w:r>
            <w:r>
              <w:rPr>
                <w:rFonts w:hint="eastAsia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pacing w:val="-10"/>
                <w:szCs w:val="21"/>
              </w:rPr>
              <w:t xml:space="preserve"> == 'other' ? '☑' : '☐' }}{{</w:t>
            </w:r>
            <w:r>
              <w:rPr>
                <w:rFonts w:hint="eastAsia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/>
                <w:spacing w:val="-10"/>
                <w:szCs w:val="21"/>
              </w:rPr>
              <w:t>otherCoupling</w:t>
            </w:r>
            <w:r>
              <w:rPr>
                <w:rFonts w:hint="eastAsia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/>
                <w:spacing w:val="-10"/>
                <w:szCs w:val="21"/>
              </w:rPr>
              <w:t xml:space="preserve">}} </w:t>
            </w:r>
            <w:r>
              <w:rPr>
                <w:szCs w:val="21"/>
              </w:rPr>
              <w:t xml:space="preserve"> </w:t>
            </w:r>
          </w:p>
        </w:tc>
      </w:tr>
      <w:tr w14:paraId="71661D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4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0D8CD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62BB8F2A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耦合补偿</w:t>
            </w:r>
          </w:p>
        </w:tc>
        <w:tc>
          <w:tcPr>
            <w:tcW w:w="363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9C24E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couplingCompensation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'4dB' ? '☑' : '☐' }} 4  dB 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couplingCompensation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otherCouplingCompensation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 xml:space="preserve">}}      dB  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411A6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横向缺陷扫查</w:t>
            </w:r>
          </w:p>
        </w:tc>
        <w:tc>
          <w:tcPr>
            <w:tcW w:w="3533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43E957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defectScan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'各线均提高6dB' ? '☑' : '☐' }}各线均提高6dB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defectScan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'不需要' ? '☑' : '☐' }}不需要</w:t>
            </w:r>
          </w:p>
        </w:tc>
      </w:tr>
      <w:tr w14:paraId="068E06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5" w:hRule="exact"/>
          <w:jc w:val="center"/>
        </w:trPr>
        <w:tc>
          <w:tcPr>
            <w:tcW w:w="7373" w:type="dxa"/>
            <w:gridSpan w:val="9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CC593D">
            <w:pPr>
              <w:spacing w:line="240" w:lineRule="exact"/>
              <w:jc w:val="center"/>
            </w:pPr>
            <w:r>
              <w:rPr>
                <w:rFonts w:hint="eastAsia" w:ascii="Calibri" w:hAnsi="Calibri"/>
                <w:szCs w:val="21"/>
              </w:rPr>
              <w:t>灵敏度（或</w:t>
            </w:r>
            <w:r>
              <w:rPr>
                <w:rFonts w:ascii="Calibri" w:hAnsi="Calibri"/>
                <w:szCs w:val="21"/>
              </w:rPr>
              <w:t>工艺）</w:t>
            </w:r>
            <w:r>
              <w:rPr>
                <w:rFonts w:hint="eastAsia" w:ascii="Calibri" w:hAnsi="Calibri"/>
                <w:szCs w:val="21"/>
              </w:rPr>
              <w:t>验证（合格√、不合格×）</w:t>
            </w:r>
          </w:p>
        </w:tc>
        <w:tc>
          <w:tcPr>
            <w:tcW w:w="3377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49AF362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 xml:space="preserve">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'检测前' ? '☑' : '☐' }}检测前    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== '过程中' ? '☑' : '☐' }}检测过程中  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'检测后' ? '☑' : '☐' }}检测后</w:t>
            </w:r>
          </w:p>
        </w:tc>
      </w:tr>
      <w:tr w14:paraId="636D68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90" w:hRule="exact"/>
          <w:jc w:val="center"/>
        </w:trPr>
        <w:tc>
          <w:tcPr>
            <w:tcW w:w="7373" w:type="dxa"/>
            <w:gridSpan w:val="9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2DB789">
            <w:pPr>
              <w:spacing w:line="240" w:lineRule="exact"/>
              <w:jc w:val="center"/>
            </w:pPr>
            <w:r>
              <w:rPr>
                <w:rFonts w:hint="eastAsia" w:ascii="Calibri" w:hAnsi="Calibri"/>
                <w:szCs w:val="21"/>
              </w:rPr>
              <w:t>首次</w:t>
            </w:r>
            <w:r>
              <w:rPr>
                <w:rFonts w:ascii="Calibri" w:hAnsi="Calibri"/>
                <w:szCs w:val="21"/>
              </w:rPr>
              <w:t>工艺</w:t>
            </w:r>
            <w:r>
              <w:rPr>
                <w:rFonts w:hint="eastAsia" w:ascii="Calibri" w:hAnsi="Calibri"/>
                <w:szCs w:val="21"/>
              </w:rPr>
              <w:t>验证</w:t>
            </w:r>
          </w:p>
        </w:tc>
        <w:tc>
          <w:tcPr>
            <w:tcW w:w="3377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C0F534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'合格' ? '☑' : '☐' }}合格 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'不合格' ? '☑' : '☐' }}不合格 工艺验证记录编号：{{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artNo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 xml:space="preserve">}} </w:t>
            </w:r>
          </w:p>
        </w:tc>
      </w:tr>
      <w:tr w14:paraId="6D98C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319" w:hRule="exact"/>
          <w:jc w:val="center"/>
        </w:trPr>
        <w:tc>
          <w:tcPr>
            <w:tcW w:w="10750" w:type="dxa"/>
            <w:gridSpan w:val="1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0D72187">
            <w:pPr>
              <w:spacing w:line="28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 测 结 果 评 定 表</w:t>
            </w:r>
          </w:p>
        </w:tc>
      </w:tr>
      <w:tr w14:paraId="7A4F16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79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333FAE7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检测部位编号</w:t>
            </w:r>
          </w:p>
        </w:tc>
        <w:tc>
          <w:tcPr>
            <w:tcW w:w="2505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5635FE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缺陷位置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358785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缺陷埋藏深度(mm)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4AF1F0">
            <w:pPr>
              <w:adjustRightInd w:val="0"/>
              <w:snapToGrid w:val="0"/>
              <w:spacing w:line="240" w:lineRule="exact"/>
              <w:jc w:val="center"/>
              <w:rPr>
                <w:spacing w:val="-8"/>
                <w:szCs w:val="21"/>
              </w:rPr>
            </w:pPr>
            <w:r>
              <w:rPr>
                <w:rFonts w:hint="eastAsia"/>
                <w:spacing w:val="-8"/>
                <w:szCs w:val="21"/>
              </w:rPr>
              <w:t>缺陷指示长度(mm)</w:t>
            </w:r>
          </w:p>
        </w:tc>
        <w:tc>
          <w:tcPr>
            <w:tcW w:w="108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1B0A00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缺陷高度(mm)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0E1822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缺陷反射波幅</w:t>
            </w:r>
          </w:p>
        </w:tc>
        <w:tc>
          <w:tcPr>
            <w:tcW w:w="8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7AEF33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评定级别</w:t>
            </w:r>
          </w:p>
        </w:tc>
        <w:tc>
          <w:tcPr>
            <w:tcW w:w="740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336BC18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</w:tbl>
    <w:p w14:paraId="54B8F002">
      <w:r>
        <w:rPr>
          <w:rFonts w:hint="eastAsia"/>
          <w:lang w:val="en-US" w:eastAsia="zh-CN"/>
        </w:rPr>
        <w:t>{{?[soundList]}}</w:t>
      </w:r>
    </w:p>
    <w:tbl>
      <w:tblPr>
        <w:tblStyle w:val="12"/>
        <w:tblW w:w="1075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798"/>
        <w:gridCol w:w="2505"/>
        <w:gridCol w:w="1200"/>
        <w:gridCol w:w="1125"/>
        <w:gridCol w:w="1080"/>
        <w:gridCol w:w="1482"/>
        <w:gridCol w:w="820"/>
        <w:gridCol w:w="740"/>
      </w:tblGrid>
      <w:tr w14:paraId="75ED18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C1DA3C8">
            <w:pPr>
              <w:adjustRightInd w:val="0"/>
              <w:snapToGrid w:val="0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{{[num]}}</w:t>
            </w:r>
          </w:p>
        </w:tc>
        <w:tc>
          <w:tcPr>
            <w:tcW w:w="250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CC01C3">
            <w:pPr>
              <w:spacing w:line="240" w:lineRule="exact"/>
              <w:rPr>
                <w:rFonts w:hint="default" w:ascii="楷体" w:hAnsi="楷体" w:eastAsia="宋体" w:cs="楷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  <w:lang w:val="en-US" w:eastAsia="zh-CN"/>
              </w:rPr>
              <w:t>{{[location]}}</w:t>
            </w:r>
          </w:p>
          <w:p w14:paraId="3ED5A823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</w:p>
        </w:tc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39E7E1">
            <w:pPr>
              <w:adjustRightInd w:val="0"/>
              <w:snapToGrid w:val="0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{{[depth]}}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89B382">
            <w:pPr>
              <w:adjustRightInd w:val="0"/>
              <w:snapToGrid w:val="0"/>
              <w:jc w:val="center"/>
              <w:rPr>
                <w:rFonts w:hint="default"/>
                <w:spacing w:val="-8"/>
                <w:szCs w:val="21"/>
                <w:lang w:val="en-US"/>
              </w:rPr>
            </w:pPr>
            <w:r>
              <w:rPr>
                <w:rFonts w:hint="eastAsia"/>
                <w:spacing w:val="-8"/>
                <w:szCs w:val="21"/>
                <w:lang w:val="en-US" w:eastAsia="zh-CN"/>
              </w:rPr>
              <w:t>{{[length]}}</w:t>
            </w:r>
          </w:p>
        </w:tc>
        <w:tc>
          <w:tcPr>
            <w:tcW w:w="108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EE44DB">
            <w:pPr>
              <w:adjustRightInd w:val="0"/>
              <w:snapToGrid w:val="0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{{[height]}}</w:t>
            </w:r>
          </w:p>
        </w:tc>
        <w:tc>
          <w:tcPr>
            <w:tcW w:w="148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6508B">
            <w:pPr>
              <w:adjustRightInd w:val="0"/>
              <w:snapToGrid w:val="0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{{[reflect]}}</w:t>
            </w:r>
          </w:p>
        </w:tc>
        <w:tc>
          <w:tcPr>
            <w:tcW w:w="8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DB56D5">
            <w:pPr>
              <w:adjustRightInd w:val="0"/>
              <w:snapToGrid w:val="0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{{[level]}}</w:t>
            </w:r>
          </w:p>
        </w:tc>
        <w:tc>
          <w:tcPr>
            <w:tcW w:w="740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CE968D1">
            <w:pPr>
              <w:adjustRightInd w:val="0"/>
              <w:snapToGrid w:val="0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{{[notes]}}</w:t>
            </w:r>
          </w:p>
        </w:tc>
      </w:tr>
    </w:tbl>
    <w:p w14:paraId="06B69D20">
      <w:r>
        <w:rPr>
          <w:rFonts w:hint="eastAsia"/>
          <w:lang w:val="en-US" w:eastAsia="zh-CN"/>
        </w:rPr>
        <w:t>{{/[soundList]}}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5268"/>
        <w:gridCol w:w="5482"/>
      </w:tblGrid>
      <w:tr w14:paraId="72161D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866" w:hRule="exact"/>
          <w:jc w:val="center"/>
        </w:trPr>
        <w:tc>
          <w:tcPr>
            <w:tcW w:w="10750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6625389F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检测部位说明</w:t>
            </w:r>
            <w:r>
              <w:rPr>
                <w:rFonts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</w:rPr>
              <w:t>或</w:t>
            </w:r>
            <w:r>
              <w:rPr>
                <w:rFonts w:ascii="宋体" w:hAnsi="宋体" w:cs="宋体"/>
                <w:szCs w:val="21"/>
              </w:rPr>
              <w:t>图示）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0EFA9050">
            <w:pPr>
              <w:spacing w:line="28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'对接焊接接头' ? '☑' : '☐' }}对接焊接接头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otherDesc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/>
                <w:bCs/>
                <w:szCs w:val="21"/>
              </w:rPr>
              <w:t>}}</w:t>
            </w:r>
          </w:p>
          <w:p w14:paraId="00A6F48D">
            <w:pPr>
              <w:spacing w:line="240" w:lineRule="exact"/>
            </w:pPr>
            <w:r>
              <w:rPr>
                <w:rFonts w:hint="eastAsia"/>
                <w:bCs/>
                <w:szCs w:val="21"/>
              </w:rPr>
              <w:t>详见检</w:t>
            </w:r>
            <w:r>
              <w:rPr>
                <w:rFonts w:hint="eastAsia"/>
                <w:bCs/>
                <w:szCs w:val="21"/>
                <w:highlight w:val="none"/>
                <w:lang w:val="en-US" w:eastAsia="zh-CN"/>
              </w:rPr>
              <w:t>验</w:t>
            </w:r>
            <w:r>
              <w:rPr>
                <w:rFonts w:hint="eastAsia"/>
                <w:bCs/>
                <w:szCs w:val="21"/>
              </w:rPr>
              <w:t>记录及示意图。</w:t>
            </w:r>
          </w:p>
        </w:tc>
      </w:tr>
      <w:tr w14:paraId="1E7A09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21" w:hRule="exact"/>
          <w:jc w:val="center"/>
        </w:trPr>
        <w:tc>
          <w:tcPr>
            <w:tcW w:w="1075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5AE54C4D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检测结论：{{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'合格' ? '☑' : '☐' }}合格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'不合格' ? '☑' : '☐' }}不合格</w:t>
            </w:r>
          </w:p>
          <w:p w14:paraId="0E03E24A">
            <w:pPr>
              <w:rPr>
                <w:rFonts w:ascii="宋体" w:hAnsi="宋体" w:cs="宋体"/>
                <w:szCs w:val="21"/>
              </w:rPr>
            </w:pPr>
          </w:p>
        </w:tc>
      </w:tr>
      <w:tr w14:paraId="4348E3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1" w:hRule="exact"/>
          <w:jc w:val="center"/>
        </w:trPr>
        <w:tc>
          <w:tcPr>
            <w:tcW w:w="5268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1157B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napToGrid w:val="0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检测：               日期：20   年  月  日</w:t>
            </w:r>
          </w:p>
        </w:tc>
        <w:tc>
          <w:tcPr>
            <w:tcW w:w="5482" w:type="dxa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113AB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napToGrid w:val="0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 xml:space="preserve">校核：                  </w:t>
            </w:r>
            <w:r>
              <w:rPr>
                <w:rFonts w:hint="eastAsia"/>
                <w:snapToGrid w:val="0"/>
                <w:kern w:val="0"/>
                <w:sz w:val="24"/>
              </w:rPr>
              <w:t>日期：</w:t>
            </w:r>
            <w:r>
              <w:rPr>
                <w:rFonts w:hint="eastAsia"/>
                <w:sz w:val="24"/>
              </w:rPr>
              <w:t>20  年  月  日</w:t>
            </w:r>
          </w:p>
        </w:tc>
      </w:tr>
    </w:tbl>
    <w:p w14:paraId="318CB42A">
      <w:pPr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br w:type="page"/>
      </w:r>
    </w:p>
    <w:p w14:paraId="03D6C40C">
      <w:pPr>
        <w:spacing w:line="120" w:lineRule="exact"/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>{{/task.sound}}</w:t>
      </w:r>
    </w:p>
    <w:p w14:paraId="1BBBC484">
      <w:pPr>
        <w:spacing w:line="120" w:lineRule="exac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15"/>
          <w:lang w:val="en-US" w:eastAsia="zh-CN"/>
        </w:rPr>
        <w:t>{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{/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sound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</w:t>
      </w:r>
    </w:p>
    <w:p w14:paraId="6C09334E">
      <w:pPr>
        <w:keepNext/>
        <w:spacing w:line="400" w:lineRule="exact"/>
        <w:jc w:val="center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{{?magnetic}}</w:t>
      </w:r>
    </w:p>
    <w:p w14:paraId="663E9A56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{{?task.magnetic}}</w:t>
      </w:r>
    </w:p>
    <w:p w14:paraId="017E33AC">
      <w:pPr>
        <w:keepNext/>
        <w:spacing w:line="400" w:lineRule="exact"/>
        <w:jc w:val="center"/>
        <w:outlineLvl w:val="0"/>
        <w:rPr>
          <w:rFonts w:hint="eastAsia" w:ascii="黑体" w:hAnsi="宋体" w:eastAsia="黑体"/>
          <w:b/>
          <w:bCs/>
          <w:spacing w:val="28"/>
          <w:sz w:val="32"/>
          <w:szCs w:val="32"/>
        </w:rPr>
      </w:pPr>
      <w:r>
        <w:rPr>
          <w:rFonts w:hint="eastAsia" w:ascii="黑体" w:hAnsi="宋体" w:eastAsia="黑体"/>
          <w:b/>
          <w:bCs/>
          <w:spacing w:val="28"/>
          <w:sz w:val="32"/>
          <w:szCs w:val="32"/>
        </w:rPr>
        <w:t>磁粉检测原始记录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673"/>
        <w:gridCol w:w="1197"/>
        <w:gridCol w:w="903"/>
        <w:gridCol w:w="890"/>
        <w:gridCol w:w="1181"/>
        <w:gridCol w:w="1275"/>
        <w:gridCol w:w="595"/>
        <w:gridCol w:w="217"/>
        <w:gridCol w:w="286"/>
        <w:gridCol w:w="825"/>
        <w:gridCol w:w="1101"/>
        <w:gridCol w:w="1607"/>
      </w:tblGrid>
      <w:tr w14:paraId="127624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7217" w:type="dxa"/>
            <w:gridSpan w:val="9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AF191BC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3533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77CD6D82">
            <w:pPr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单位内编号：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{{[unitNo]}}</w:t>
            </w:r>
          </w:p>
        </w:tc>
      </w:tr>
      <w:tr w14:paraId="601869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E1B7B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指导书编号</w:t>
            </w:r>
          </w:p>
        </w:tc>
        <w:tc>
          <w:tcPr>
            <w:tcW w:w="29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921B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087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81CE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规格(mm)</w:t>
            </w:r>
          </w:p>
        </w:tc>
        <w:tc>
          <w:tcPr>
            <w:tcW w:w="38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5CA6B4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specifications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097F28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34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E875CC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主体</w:t>
            </w:r>
            <w:r>
              <w:rPr>
                <w:rFonts w:ascii="宋体" w:hAnsi="宋体" w:cs="宋体"/>
                <w:szCs w:val="21"/>
              </w:rPr>
              <w:t>材质</w:t>
            </w:r>
          </w:p>
        </w:tc>
        <w:tc>
          <w:tcPr>
            <w:tcW w:w="29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67CA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mainMaterial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087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5BEE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</w:t>
            </w:r>
          </w:p>
        </w:tc>
        <w:tc>
          <w:tcPr>
            <w:tcW w:w="38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C5D3400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'内表面' ? '☑' : '☐' }}内表面         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'外表面' ? '☑' : '☐' }}外表面</w:t>
            </w:r>
          </w:p>
          <w:p w14:paraId="21AC80F0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'焊缝+热影响区' ? '☑' : '☐' }}焊缝+热影响区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[otherP</w:t>
            </w:r>
            <w:r>
              <w:rPr>
                <w:rFonts w:hint="eastAsia" w:ascii="宋体" w:hAnsi="宋体"/>
                <w:szCs w:val="21"/>
              </w:rPr>
              <w:t>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 </w:t>
            </w:r>
          </w:p>
        </w:tc>
      </w:tr>
      <w:tr w14:paraId="3D86CE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B02D0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检测区宽度</w:t>
            </w:r>
          </w:p>
        </w:tc>
        <w:tc>
          <w:tcPr>
            <w:tcW w:w="29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906B2">
            <w:pPr>
              <w:spacing w:line="240" w:lineRule="exac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>{{['width']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 xml:space="preserve"> == '焊缝及熔合线两侧各25mm' ? '☑' : '☐'}}焊缝及熔合线两侧各25mm</w:t>
            </w:r>
          </w:p>
          <w:p w14:paraId="7A89D9EA">
            <w:pPr>
              <w:spacing w:line="240" w:lineRule="exac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>{{['width']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 xml:space="preserve"> == 'other' ? '☑' : '☐'}}{{['otherWidth']}}</w:t>
            </w:r>
          </w:p>
        </w:tc>
        <w:tc>
          <w:tcPr>
            <w:tcW w:w="2087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8B63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热处理</w:t>
            </w:r>
          </w:p>
          <w:p w14:paraId="52902F1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状态</w:t>
            </w:r>
          </w:p>
        </w:tc>
        <w:tc>
          <w:tcPr>
            <w:tcW w:w="38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71B5383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'不要求' ? '☑' : '☐' }}不要求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'消应力退火' ? '☑' : '☐' }}消应力退火</w:t>
            </w:r>
          </w:p>
          <w:p w14:paraId="7840D1B2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6060CE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94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4F13A81">
            <w:pPr>
              <w:spacing w:line="240" w:lineRule="exact"/>
              <w:jc w:val="center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检测</w:t>
            </w:r>
          </w:p>
          <w:p w14:paraId="498B26D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要求</w:t>
            </w: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7296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检测标准</w:t>
            </w:r>
          </w:p>
        </w:tc>
        <w:tc>
          <w:tcPr>
            <w:tcW w:w="5061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49A917EE">
            <w:pPr>
              <w:spacing w:line="24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'NB/T 47013.4-2015' ? '☑' : '☐' }} </w:t>
            </w:r>
            <w:r>
              <w:rPr>
                <w:szCs w:val="21"/>
              </w:rPr>
              <w:t>NB/T 47013.4-2015</w:t>
            </w:r>
          </w:p>
          <w:p w14:paraId="126F9096">
            <w:pPr>
              <w:spacing w:line="240" w:lineRule="exact"/>
              <w:rPr>
                <w:rFonts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otherInspectionStandard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729DEF5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合格级别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CF431AD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'I' ? '☑' : '☐' }}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 1 \* ROMAN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I</w:t>
            </w:r>
            <w:r>
              <w:rPr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== 'II' ? '☑' : '☐' }}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 2 \* ROMAN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II</w:t>
            </w:r>
            <w:r>
              <w:rPr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772D72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9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0658A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725A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验收标准</w:t>
            </w:r>
          </w:p>
        </w:tc>
        <w:tc>
          <w:tcPr>
            <w:tcW w:w="5061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37CD0190">
            <w:pPr>
              <w:spacing w:line="24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'NB/T 47013.4-2015' ? '☑' : '☐' }} </w:t>
            </w:r>
            <w:r>
              <w:rPr>
                <w:szCs w:val="21"/>
              </w:rPr>
              <w:t>NB/T 47013.4-2015</w:t>
            </w:r>
          </w:p>
          <w:p w14:paraId="2058FF7C">
            <w:pPr>
              <w:spacing w:line="240" w:lineRule="exact"/>
              <w:rPr>
                <w:rFonts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otherAcceptanceStandard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755C8D5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检测时机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CA5B273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'外观检查合格后' ? '☑' : '☐' }}外观检查合格后</w:t>
            </w:r>
          </w:p>
          <w:p w14:paraId="37E4F812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'焊后' ? '☑' : '☐' }}焊后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h</w:t>
            </w:r>
          </w:p>
        </w:tc>
      </w:tr>
      <w:tr w14:paraId="432A01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019D4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0477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表面状态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AC25D69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'金属光泽' ? '☑' : '☐' }}金属光泽</w:t>
            </w:r>
          </w:p>
          <w:p w14:paraId="356B4EA9">
            <w:pPr>
              <w:spacing w:line="240" w:lineRule="exact"/>
              <w:rPr>
                <w:rFonts w:ascii="宋体" w:hAnsi="宋体" w:cs="宋体"/>
                <w:spacing w:val="-12"/>
                <w:szCs w:val="21"/>
              </w:rPr>
            </w:pPr>
            <w:r>
              <w:rPr>
                <w:rFonts w:hint="eastAsia" w:ascii="宋体" w:hAnsi="宋体" w:cs="宋体"/>
                <w:spacing w:val="-12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2"/>
                <w:szCs w:val="21"/>
              </w:rPr>
              <w:t>surfaceStatus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2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2"/>
                <w:szCs w:val="21"/>
              </w:rPr>
              <w:t>otherSurfaceStatus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2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</w:tcBorders>
            <w:noWrap w:val="0"/>
            <w:vAlign w:val="center"/>
          </w:tcPr>
          <w:p w14:paraId="255160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4634E39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比例</w:t>
            </w:r>
          </w:p>
        </w:tc>
        <w:tc>
          <w:tcPr>
            <w:tcW w:w="208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1D76BB7B">
            <w:pPr>
              <w:spacing w:line="240" w:lineRule="exact"/>
              <w:jc w:val="right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proportion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szCs w:val="21"/>
              </w:rPr>
              <w:t>%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D583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  <w:r>
              <w:rPr>
                <w:rFonts w:ascii="宋体" w:hAnsi="宋体" w:cs="宋体"/>
                <w:szCs w:val="21"/>
              </w:rPr>
              <w:t>方法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10BB5BB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'荧光' ? '☑' : '☐' }}荧光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'非荧光' ? '☑' : '☐' }}非荧光</w:t>
            </w:r>
          </w:p>
          <w:p w14:paraId="030FD4CB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'湿法、连续法、磁轭法' ? '☑' : '☐' }}湿法、连续法、磁轭法</w:t>
            </w:r>
          </w:p>
        </w:tc>
      </w:tr>
      <w:tr w14:paraId="2D98FD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94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BF79B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检测设备</w:t>
            </w: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0803024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仪器型号</w:t>
            </w:r>
          </w:p>
        </w:tc>
        <w:tc>
          <w:tcPr>
            <w:tcW w:w="297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82441B">
            <w:pPr>
              <w:spacing w:line="240" w:lineRule="exact"/>
              <w:ind w:right="-120" w:rightChars="-57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equipModel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>== 'ZCM-DA1203/QB' ? '☑' : '☐' }}</w:t>
            </w:r>
            <w:r>
              <w:rPr>
                <w:szCs w:val="21"/>
              </w:rPr>
              <w:t>ZCM-DA1203/QB</w:t>
            </w: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equipModel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 xml:space="preserve"> == 'MT-1YB' ? '☑' : '☐' }}</w:t>
            </w:r>
            <w:r>
              <w:rPr>
                <w:szCs w:val="21"/>
              </w:rPr>
              <w:t>MT-1YB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</w:p>
          <w:p w14:paraId="34327B9D">
            <w:pPr>
              <w:spacing w:line="240" w:lineRule="exact"/>
              <w:ind w:right="-120" w:rightChars="-57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equipModel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'MT-1XYB' ? '☑' : '☐' }}</w:t>
            </w:r>
            <w:r>
              <w:rPr>
                <w:szCs w:val="21"/>
              </w:rPr>
              <w:t>MT-1XYB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zCs w:val="21"/>
              </w:rPr>
              <w:t>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DBA3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黑光灯型号</w:t>
            </w:r>
          </w:p>
        </w:tc>
        <w:tc>
          <w:tcPr>
            <w:tcW w:w="3819" w:type="dxa"/>
            <w:gridSpan w:val="4"/>
            <w:tcBorders>
              <w:left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3C89FD68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blackModel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'EA-140/F' ? '☑' : '☐' }}</w:t>
            </w:r>
            <w:r>
              <w:rPr>
                <w:szCs w:val="21"/>
              </w:rPr>
              <w:t>EA-140/F</w:t>
            </w:r>
            <w:r>
              <w:rPr>
                <w:rFonts w:hint="eastAsia"/>
                <w:szCs w:val="21"/>
              </w:rPr>
              <w:t xml:space="preserve">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blackModel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 xml:space="preserve"> == 'AT063-UV' ? '☑' : '☐' }}</w:t>
            </w:r>
            <w:r>
              <w:rPr>
                <w:szCs w:val="21"/>
              </w:rPr>
              <w:t>AT063-UV</w:t>
            </w:r>
          </w:p>
          <w:p w14:paraId="17038AEF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blackModel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otherBlackModel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2751D7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4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FB6F8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3466D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仪器</w:t>
            </w:r>
            <w:r>
              <w:rPr>
                <w:rFonts w:ascii="宋体" w:hAnsi="宋体" w:cs="宋体"/>
                <w:szCs w:val="21"/>
              </w:rPr>
              <w:t>编号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79F904B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equipNo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8B0AD9">
            <w:pPr>
              <w:spacing w:line="240" w:lineRule="exact"/>
              <w:jc w:val="center"/>
              <w:rPr>
                <w:rFonts w:ascii="宋体" w:hAnsi="宋体" w:cs="宋体"/>
                <w:spacing w:val="-16"/>
                <w:szCs w:val="21"/>
              </w:rPr>
            </w:pPr>
            <w:r>
              <w:rPr>
                <w:rFonts w:hint="eastAsia" w:ascii="宋体" w:hAnsi="宋体" w:cs="宋体"/>
                <w:spacing w:val="2"/>
                <w:kern w:val="0"/>
                <w:szCs w:val="21"/>
                <w:fitText w:val="1071" w:id="489304295"/>
              </w:rPr>
              <w:t>黑光灯编号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5E1C11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blackNo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B166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环境条件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09737EA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enviroment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</w:tr>
      <w:tr w14:paraId="6A9E89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2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6430F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ADE117">
            <w:pPr>
              <w:spacing w:line="240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照度计型号</w:t>
            </w:r>
          </w:p>
        </w:tc>
        <w:tc>
          <w:tcPr>
            <w:tcW w:w="297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7741E">
            <w:pPr>
              <w:spacing w:line="240" w:lineRule="exact"/>
              <w:jc w:val="center"/>
              <w:rPr>
                <w:rFonts w:ascii="宋体" w:hAnsi="宋体" w:cs="宋体"/>
                <w:spacing w:val="-16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irradiateModel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>== 'TES-1339R' ? '☑' : '☐' }}</w:t>
            </w:r>
            <w:r>
              <w:rPr>
                <w:szCs w:val="21"/>
              </w:rPr>
              <w:t>TES-1339R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'ST-510UVA' ? '☑' : '☐' }}</w:t>
            </w:r>
            <w:r>
              <w:rPr>
                <w:szCs w:val="21"/>
              </w:rPr>
              <w:t>ST-510UVA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4AA8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照度计编号</w:t>
            </w:r>
          </w:p>
        </w:tc>
        <w:tc>
          <w:tcPr>
            <w:tcW w:w="3819" w:type="dxa"/>
            <w:gridSpan w:val="4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AA54B5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irradiateNo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'QT-21' ? '☑' : '☐' }}</w:t>
            </w:r>
            <w:r>
              <w:rPr>
                <w:szCs w:val="21"/>
              </w:rPr>
              <w:t>QT-21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'QT-22' ? '☑' : '☐' }}</w:t>
            </w:r>
            <w:r>
              <w:rPr>
                <w:szCs w:val="21"/>
              </w:rPr>
              <w:t>QT-22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'QT-23' ? '☑' : '☐' }}</w:t>
            </w:r>
            <w:r>
              <w:rPr>
                <w:szCs w:val="21"/>
              </w:rPr>
              <w:t>QT-23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'QT-24' ? '☑' : '☐' }}</w:t>
            </w:r>
            <w:r>
              <w:rPr>
                <w:szCs w:val="21"/>
              </w:rPr>
              <w:t>QT-24</w:t>
            </w:r>
          </w:p>
        </w:tc>
      </w:tr>
      <w:tr w14:paraId="72DCC6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71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F344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74DDC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磁粉</w:t>
            </w:r>
            <w:r>
              <w:rPr>
                <w:rFonts w:ascii="宋体" w:hAnsi="宋体" w:cs="宋体"/>
                <w:szCs w:val="21"/>
              </w:rPr>
              <w:t>种类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E5BE00C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'黑磁粉' ? '☑' : '☐' }}黑磁粉 </w:t>
            </w:r>
          </w:p>
          <w:p w14:paraId="15D9C412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'荧光磁粉' ? '☑' : '☐' }}荧光磁粉 </w:t>
            </w:r>
          </w:p>
          <w:p w14:paraId="59A0DCB4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}} 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3897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磁悬液种类及浓度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CC1CA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'非荧光' ? '☑' : '☐' }}非荧光{{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'荧光' ? '☑' : '☐' }}荧光</w:t>
            </w:r>
          </w:p>
          <w:p w14:paraId="0EB25229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'水悬液' ? '☑' : '☐' }}水悬液{{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'油悬液' ? '☑' : '☐' }}油悬液</w:t>
            </w:r>
          </w:p>
          <w:p w14:paraId="6BE80AAB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>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}} </w:t>
            </w:r>
            <w:r>
              <w:rPr>
                <w:szCs w:val="21"/>
              </w:rPr>
              <w:t>g/L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15F7A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标准试片型号规格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CE6353B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piece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== 'A1' ? '☑' : '☐' }} </w:t>
            </w:r>
            <w:r>
              <w:rPr>
                <w:szCs w:val="21"/>
              </w:rPr>
              <w:t>A1</w:t>
            </w:r>
            <w:r>
              <w:rPr>
                <w:rFonts w:hint="eastAsia" w:ascii="宋体" w:hAnsi="宋体"/>
                <w:szCs w:val="21"/>
              </w:rPr>
              <w:t>: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A1detail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  <w:r>
              <w:rPr>
                <w:szCs w:val="21"/>
              </w:rPr>
              <w:t>μm</w:t>
            </w:r>
          </w:p>
          <w:p w14:paraId="36EC108B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piece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'C' ? '☑' : '☐' }} </w:t>
            </w:r>
            <w:r>
              <w:rPr>
                <w:szCs w:val="21"/>
              </w:rPr>
              <w:t>C</w:t>
            </w:r>
            <w:r>
              <w:rPr>
                <w:rFonts w:hint="eastAsia" w:ascii="宋体" w:hAnsi="宋体"/>
                <w:szCs w:val="21"/>
              </w:rPr>
              <w:t>:      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Cdetail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  <w:r>
              <w:rPr>
                <w:rFonts w:hint="eastAsia" w:ascii="宋体" w:hAnsi="宋体"/>
                <w:sz w:val="10"/>
                <w:szCs w:val="10"/>
              </w:rPr>
              <w:t xml:space="preserve">  </w:t>
            </w:r>
            <w:r>
              <w:rPr>
                <w:szCs w:val="21"/>
              </w:rPr>
              <w:t>μm</w:t>
            </w:r>
          </w:p>
          <w:p w14:paraId="78850FA1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piece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'D' ? '☑' : '☐' }} </w:t>
            </w:r>
            <w:r>
              <w:rPr>
                <w:szCs w:val="21"/>
              </w:rPr>
              <w:t>D</w:t>
            </w:r>
            <w:r>
              <w:rPr>
                <w:rFonts w:hint="eastAsia" w:ascii="宋体" w:hAnsi="宋体"/>
                <w:szCs w:val="21"/>
              </w:rPr>
              <w:t>:      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Ddetail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μm</w:t>
            </w:r>
          </w:p>
        </w:tc>
      </w:tr>
      <w:tr w14:paraId="659D5C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67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22179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63F92DB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工艺参数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6B8C583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磁化方法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C82DFC6">
            <w:pPr>
              <w:spacing w:line="240" w:lineRule="exact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'磁轭法' ? '☑' : '☐' }}磁轭法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'交叉磁轭法' ? '☑' : '☐' }}交叉磁轭法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'轴向通电法' ? '☑' : '☐' }}轴向通电法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'触头法' ? '☑' : '☐' }}触头法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'线圈法' ? '☑' : '☐' }}线圈法  {{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'中心导体法' ? '☑' : '☐' }}中心导体法  {{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otherMagneticMethod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6"/>
                <w:szCs w:val="21"/>
              </w:rPr>
              <w:t>}}</w:t>
            </w:r>
          </w:p>
        </w:tc>
      </w:tr>
      <w:tr w14:paraId="7D86EE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8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B3760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31E84E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磁化方向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EACC7DD">
            <w:pPr>
              <w:spacing w:line="240" w:lineRule="exact"/>
              <w:rPr>
                <w:rFonts w:ascii="宋体" w:hAnsi="宋体" w:cs="宋体"/>
                <w:spacing w:val="-2"/>
                <w:szCs w:val="21"/>
              </w:rPr>
            </w:pPr>
            <w:r>
              <w:rPr>
                <w:rFonts w:hint="eastAsia" w:ascii="宋体" w:hAnsi="宋体" w:cs="宋体"/>
                <w:spacing w:val="-2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2"/>
                <w:szCs w:val="21"/>
              </w:rPr>
              <w:t>direction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2"/>
                <w:szCs w:val="21"/>
              </w:rPr>
              <w:t xml:space="preserve"> == '纵向' ? '☑' : '☐' }}纵向  {{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2"/>
                <w:szCs w:val="21"/>
              </w:rPr>
              <w:t>direction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2"/>
                <w:szCs w:val="21"/>
              </w:rPr>
              <w:t xml:space="preserve"> == '周向' ? '☑' : '☐' }}周向</w:t>
            </w:r>
          </w:p>
          <w:p w14:paraId="7717FB87">
            <w:pPr>
              <w:spacing w:line="240" w:lineRule="exact"/>
              <w:rPr>
                <w:rFonts w:ascii="宋体" w:hAnsi="宋体" w:cs="宋体"/>
                <w:spacing w:val="-2"/>
                <w:szCs w:val="21"/>
              </w:rPr>
            </w:pPr>
            <w:r>
              <w:rPr>
                <w:rFonts w:hint="eastAsia" w:ascii="宋体" w:hAnsi="宋体" w:cs="宋体"/>
                <w:spacing w:val="-2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2"/>
                <w:szCs w:val="21"/>
              </w:rPr>
              <w:t>direction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2"/>
                <w:szCs w:val="21"/>
              </w:rPr>
              <w:t xml:space="preserve"> == '复合' ? '☑' : '☐' }}复合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B7819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磁化</w:t>
            </w:r>
          </w:p>
          <w:p w14:paraId="2E37927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电流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641268FD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electric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'交流' ? '☑' : '☐' }}交流</w:t>
            </w:r>
          </w:p>
          <w:p w14:paraId="23778BF2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electric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'直流' ? '☑' : '☐' }}直流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602C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磁极</w:t>
            </w:r>
            <w:r>
              <w:rPr>
                <w:rFonts w:ascii="宋体" w:hAnsi="宋体" w:cs="宋体"/>
                <w:szCs w:val="21"/>
              </w:rPr>
              <w:t>间距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319F81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}}mm</w:t>
            </w:r>
          </w:p>
        </w:tc>
      </w:tr>
      <w:tr w14:paraId="00E692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29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791C3D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64C148FD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芯棒直径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4DE1D4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diameter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F77F7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安匝数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2417A30A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ampere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9A83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提升力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D6E9E7D">
            <w:pPr>
              <w:spacing w:line="240" w:lineRule="exact"/>
              <w:ind w:left="-1" w:leftChars="-38" w:right="-120" w:rightChars="-57" w:hanging="79" w:hangingChars="38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enhance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'≥45N' ? '☑' : '☐' }}≥</w:t>
            </w:r>
            <w:r>
              <w:rPr>
                <w:szCs w:val="21"/>
              </w:rPr>
              <w:t>45N</w:t>
            </w: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enhance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'≥118N' ? '☑' : '☐' }}</w:t>
            </w: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szCs w:val="21"/>
              </w:rPr>
              <w:t>118N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enhance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'≥177N' ? '☑' : '☐' }}≥</w:t>
            </w:r>
            <w:r>
              <w:rPr>
                <w:szCs w:val="21"/>
              </w:rPr>
              <w:t>177N</w:t>
            </w:r>
          </w:p>
        </w:tc>
      </w:tr>
      <w:tr w14:paraId="60ED43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289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7A662C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6F95AC4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磁化时间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19F541B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time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'1~3s' ? '☑' : '☐' }}</w:t>
            </w:r>
            <w:r>
              <w:rPr>
                <w:szCs w:val="21"/>
              </w:rPr>
              <w:t>1~3s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time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zCs w:val="21"/>
              </w:rPr>
              <w:t>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otherTime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3AEBF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通电次数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32FCA34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elcTimes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}}次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84B9D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施液方式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A8F4FAB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liquidMethod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'喷洒' ? '☑' : '☐' }}喷洒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liquidMethod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otherLiquidMethod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69E375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03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1D07B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104B33E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观察方法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F6248B5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'目视' ? '☑' : '☐' }}目视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'放大镜' ? '☑' : '☐' }}放大镜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'黑光灯' ? '☑' : '☐' }}黑光灯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E77EE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黑光</w:t>
            </w:r>
          </w:p>
          <w:p w14:paraId="47367B9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辐照度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22B65FD0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radiance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μW／cm</w:t>
            </w:r>
            <w:r>
              <w:rPr>
                <w:szCs w:val="21"/>
                <w:vertAlign w:val="superscript"/>
              </w:rPr>
              <w:t>2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8CFCD">
            <w:pPr>
              <w:keepNext/>
              <w:spacing w:line="240" w:lineRule="exact"/>
              <w:jc w:val="center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记录</w:t>
            </w:r>
            <w:r>
              <w:rPr>
                <w:rFonts w:ascii="宋体" w:hAnsi="宋体" w:cs="宋体"/>
                <w:szCs w:val="21"/>
              </w:rPr>
              <w:t>方式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8E938F3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'文字' ? '☑' : '☐' }}文字 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'草图' ? '☑' : '☐' }}草图</w:t>
            </w:r>
          </w:p>
          <w:p w14:paraId="7EB95EF3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'照片' ? '☑' : '☐' }}照片 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380DA1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ADA4B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0410ABF0">
            <w:pPr>
              <w:spacing w:line="240" w:lineRule="exact"/>
              <w:jc w:val="center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反差剂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20A7295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contrast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'FA-5' ? '☑' : '☐' }}</w:t>
            </w:r>
            <w:r>
              <w:rPr>
                <w:szCs w:val="21"/>
              </w:rPr>
              <w:t>FA-5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contrast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'无' ? '☑' : '☐' }}无 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5184B">
            <w:pPr>
              <w:spacing w:line="240" w:lineRule="exact"/>
              <w:ind w:left="0" w:leftChars="-45" w:right="-71" w:rightChars="-34" w:hanging="94" w:hangingChars="45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可见光照度</w:t>
            </w:r>
          </w:p>
        </w:tc>
        <w:tc>
          <w:tcPr>
            <w:tcW w:w="2087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6990847">
            <w:pPr>
              <w:spacing w:line="240" w:lineRule="exac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illuminance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lx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A10229">
            <w:pPr>
              <w:keepNext/>
              <w:spacing w:line="240" w:lineRule="exact"/>
              <w:jc w:val="center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退磁处理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D3D3031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handle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'不要求' ? '☑' : '☐' }}不要求{{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handle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otherHandle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}} </w:t>
            </w:r>
          </w:p>
        </w:tc>
      </w:tr>
      <w:tr w14:paraId="22AD26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20" w:hRule="exact"/>
          <w:jc w:val="center"/>
        </w:trPr>
        <w:tc>
          <w:tcPr>
            <w:tcW w:w="6714" w:type="dxa"/>
            <w:gridSpan w:val="7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F4580F">
            <w:pPr>
              <w:spacing w:line="240" w:lineRule="exact"/>
              <w:jc w:val="center"/>
            </w:pPr>
            <w:r>
              <w:rPr>
                <w:rFonts w:hint="eastAsia" w:ascii="Calibri" w:hAnsi="Calibri"/>
                <w:szCs w:val="21"/>
              </w:rPr>
              <w:t>灵敏度（或</w:t>
            </w:r>
            <w:r>
              <w:rPr>
                <w:rFonts w:ascii="Calibri" w:hAnsi="Calibri"/>
                <w:szCs w:val="21"/>
              </w:rPr>
              <w:t>工艺）</w:t>
            </w:r>
            <w:r>
              <w:rPr>
                <w:rFonts w:hint="eastAsia" w:ascii="Calibri" w:hAnsi="Calibri"/>
                <w:szCs w:val="21"/>
              </w:rPr>
              <w:t>验证（合格√、不合格×）</w:t>
            </w:r>
          </w:p>
        </w:tc>
        <w:tc>
          <w:tcPr>
            <w:tcW w:w="4036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C126195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 xml:space="preserve">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Calibri" w:hAnsi="Calibri"/>
                <w:szCs w:val="21"/>
              </w:rPr>
              <w:t xml:space="preserve"> == '检测前' ? '☑' : '☐' }}检测前  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Calibri" w:hAnsi="Calibri"/>
                <w:szCs w:val="21"/>
              </w:rPr>
              <w:t xml:space="preserve"> == '检测过程中' ? '☑' : '☐' }}检测过程中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Calibri" w:hAnsi="Calibri"/>
                <w:szCs w:val="21"/>
              </w:rPr>
              <w:t xml:space="preserve"> == '检测后' ? '☑' : '☐' }}检测后</w:t>
            </w:r>
          </w:p>
        </w:tc>
      </w:tr>
      <w:tr w14:paraId="020777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06" w:hRule="exact"/>
          <w:jc w:val="center"/>
        </w:trPr>
        <w:tc>
          <w:tcPr>
            <w:tcW w:w="6714" w:type="dxa"/>
            <w:gridSpan w:val="7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C54A51">
            <w:pPr>
              <w:spacing w:line="240" w:lineRule="exact"/>
              <w:jc w:val="center"/>
            </w:pPr>
            <w:r>
              <w:rPr>
                <w:rFonts w:hint="eastAsia" w:ascii="Calibri" w:hAnsi="Calibri"/>
                <w:szCs w:val="21"/>
              </w:rPr>
              <w:t>首次</w:t>
            </w:r>
            <w:r>
              <w:rPr>
                <w:rFonts w:ascii="Calibri" w:hAnsi="Calibri"/>
                <w:szCs w:val="21"/>
              </w:rPr>
              <w:t>工艺</w:t>
            </w:r>
            <w:r>
              <w:rPr>
                <w:rFonts w:hint="eastAsia" w:ascii="Calibri" w:hAnsi="Calibri"/>
                <w:szCs w:val="21"/>
              </w:rPr>
              <w:t>验证</w:t>
            </w:r>
          </w:p>
        </w:tc>
        <w:tc>
          <w:tcPr>
            <w:tcW w:w="4036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7674F00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 xml:space="preserve"> == '合格' ? '☑' : '☐' }}合格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 xml:space="preserve"> == '不合格' ? '☑' : '☐' }}不合格  工艺验证记录编号：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artNo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>}}</w:t>
            </w:r>
          </w:p>
        </w:tc>
      </w:tr>
      <w:tr w14:paraId="554CDA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0750" w:type="dxa"/>
            <w:gridSpan w:val="1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B1088E">
            <w:pPr>
              <w:spacing w:line="240" w:lineRule="exact"/>
              <w:jc w:val="center"/>
              <w:rPr>
                <w:rFonts w:ascii="Calibri" w:hAnsi="Calibri"/>
                <w:szCs w:val="21"/>
              </w:rPr>
            </w:pPr>
            <w:r>
              <w:rPr>
                <w:rFonts w:hint="eastAsia"/>
                <w:szCs w:val="21"/>
              </w:rPr>
              <w:t>检 测 结 果 评 定 表</w:t>
            </w:r>
          </w:p>
        </w:tc>
      </w:tr>
      <w:tr w14:paraId="6DC243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1" w:hRule="exact"/>
          <w:jc w:val="center"/>
        </w:trPr>
        <w:tc>
          <w:tcPr>
            <w:tcW w:w="2773" w:type="dxa"/>
            <w:gridSpan w:val="3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203A77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检测部位编号</w:t>
            </w:r>
          </w:p>
        </w:tc>
        <w:tc>
          <w:tcPr>
            <w:tcW w:w="207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559A1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缺陷位置</w:t>
            </w:r>
          </w:p>
        </w:tc>
        <w:tc>
          <w:tcPr>
            <w:tcW w:w="127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37B0C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缺陷性质</w:t>
            </w:r>
          </w:p>
        </w:tc>
        <w:tc>
          <w:tcPr>
            <w:tcW w:w="1923" w:type="dxa"/>
            <w:gridSpan w:val="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8C025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缺陷磁痕尺寸mm</w:t>
            </w:r>
          </w:p>
        </w:tc>
        <w:tc>
          <w:tcPr>
            <w:tcW w:w="110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A090D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评定级别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CDFA340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</w:tbl>
    <w:p w14:paraId="4A5A6A06">
      <w:r>
        <w:rPr>
          <w:rFonts w:hint="eastAsia"/>
          <w:lang w:val="en-US" w:eastAsia="zh-CN"/>
        </w:rPr>
        <w:t>{{?[magneticList]}}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2773"/>
        <w:gridCol w:w="2071"/>
        <w:gridCol w:w="1275"/>
        <w:gridCol w:w="1923"/>
        <w:gridCol w:w="1101"/>
        <w:gridCol w:w="1607"/>
      </w:tblGrid>
      <w:tr w14:paraId="2377D9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2773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6167DD">
            <w:pPr>
              <w:spacing w:line="20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207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88C896">
            <w:pPr>
              <w:spacing w:line="240" w:lineRule="exact"/>
              <w:rPr>
                <w:rFonts w:hint="default" w:ascii="楷体" w:hAnsi="楷体" w:eastAsia="楷体" w:cs="楷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  <w:lang w:val="en-US" w:eastAsia="zh-CN"/>
              </w:rPr>
              <w:t>{{</w:t>
            </w:r>
            <w:r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  <w:t>[location]}}</w:t>
            </w:r>
          </w:p>
          <w:p w14:paraId="5AF4B758">
            <w:pPr>
              <w:spacing w:line="240" w:lineRule="exact"/>
              <w:rPr>
                <w:rFonts w:ascii="楷体" w:hAnsi="楷体" w:eastAsia="楷体" w:cs="楷体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</w:p>
        </w:tc>
        <w:tc>
          <w:tcPr>
            <w:tcW w:w="127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435FA">
            <w:pPr>
              <w:spacing w:line="20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923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964A7">
            <w:pPr>
              <w:spacing w:line="20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{{[size]}}</w:t>
            </w:r>
          </w:p>
        </w:tc>
        <w:tc>
          <w:tcPr>
            <w:tcW w:w="110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9856F">
            <w:pPr>
              <w:spacing w:line="20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12D76A8">
            <w:pPr>
              <w:spacing w:line="20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74070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{{/[magneticList]}}</w:t>
      </w:r>
    </w:p>
    <w:p w14:paraId="47BE896D">
      <w:pPr>
        <w:rPr>
          <w:rFonts w:hint="eastAsia"/>
          <w:lang w:val="en-US" w:eastAsia="zh-CN"/>
        </w:rPr>
      </w:pP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5268"/>
        <w:gridCol w:w="851"/>
        <w:gridCol w:w="4631"/>
      </w:tblGrid>
      <w:tr w14:paraId="5D5EFF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1314" w:hRule="exact"/>
          <w:jc w:val="center"/>
        </w:trPr>
        <w:tc>
          <w:tcPr>
            <w:tcW w:w="6119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75FD05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检测部位说明</w:t>
            </w:r>
            <w:r>
              <w:rPr>
                <w:rFonts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</w:rPr>
              <w:t>或</w:t>
            </w:r>
            <w:r>
              <w:rPr>
                <w:rFonts w:ascii="宋体" w:hAnsi="宋体" w:cs="宋体"/>
                <w:szCs w:val="21"/>
              </w:rPr>
              <w:t>图示）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5FEC65C3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bCs/>
                <w:szCs w:val="21"/>
              </w:rPr>
              <w:t xml:space="preserve"> == '对接焊接接头' ? '☑' : '☐' }}对接焊接接头</w:t>
            </w:r>
          </w:p>
          <w:p w14:paraId="1D2D2509">
            <w:pPr>
              <w:spacing w:line="24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</w:rPr>
              <w:t xml:space="preserve"> 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otherDesc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/>
                <w:bCs/>
                <w:szCs w:val="21"/>
              </w:rPr>
              <w:t>}}</w:t>
            </w:r>
          </w:p>
          <w:p w14:paraId="7520CE67">
            <w:pPr>
              <w:tabs>
                <w:tab w:val="left" w:pos="290"/>
              </w:tabs>
              <w:spacing w:line="240" w:lineRule="exact"/>
              <w:rPr>
                <w:bCs/>
                <w:szCs w:val="21"/>
              </w:rPr>
            </w:pPr>
          </w:p>
          <w:p w14:paraId="3A71AFA7">
            <w:pPr>
              <w:tabs>
                <w:tab w:val="left" w:pos="290"/>
              </w:tabs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bCs/>
                <w:szCs w:val="21"/>
              </w:rPr>
              <w:t>详见检</w:t>
            </w:r>
            <w:r>
              <w:rPr>
                <w:rFonts w:hint="eastAsia"/>
                <w:bCs/>
                <w:szCs w:val="21"/>
                <w:lang w:val="en-US" w:eastAsia="zh-CN"/>
              </w:rPr>
              <w:t>验</w:t>
            </w:r>
            <w:r>
              <w:rPr>
                <w:rFonts w:hint="eastAsia"/>
                <w:bCs/>
                <w:szCs w:val="21"/>
              </w:rPr>
              <w:t>记录及示意图。</w:t>
            </w:r>
          </w:p>
        </w:tc>
        <w:tc>
          <w:tcPr>
            <w:tcW w:w="4631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09129D9D">
            <w:pPr>
              <w:spacing w:line="240" w:lineRule="exact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1129030</wp:posOffset>
                  </wp:positionH>
                  <wp:positionV relativeFrom="paragraph">
                    <wp:posOffset>-2540</wp:posOffset>
                  </wp:positionV>
                  <wp:extent cx="1060450" cy="755015"/>
                  <wp:effectExtent l="0" t="0" r="6350" b="6985"/>
                  <wp:wrapNone/>
                  <wp:docPr id="1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szCs w:val="21"/>
              </w:rPr>
              <w:t>检测示意图：</w:t>
            </w:r>
          </w:p>
        </w:tc>
      </w:tr>
      <w:tr w14:paraId="69A5673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07" w:hRule="exact"/>
          <w:jc w:val="center"/>
        </w:trPr>
        <w:tc>
          <w:tcPr>
            <w:tcW w:w="1075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086FA935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检测结论：{{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'合格' ? '☑' : '☐' }}合格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'不合格' ? '☑' : '☐' }}不合格</w:t>
            </w:r>
          </w:p>
        </w:tc>
      </w:tr>
      <w:tr w14:paraId="1F0CD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6" w:hRule="exact"/>
          <w:jc w:val="center"/>
        </w:trPr>
        <w:tc>
          <w:tcPr>
            <w:tcW w:w="5268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3D21C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snapToGrid w:val="0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检测：               日期：20   年  月  日</w:t>
            </w:r>
          </w:p>
        </w:tc>
        <w:tc>
          <w:tcPr>
            <w:tcW w:w="5482" w:type="dxa"/>
            <w:gridSpan w:val="2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08A19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snapToGrid w:val="0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 xml:space="preserve">校核：                 </w:t>
            </w:r>
            <w:r>
              <w:rPr>
                <w:rFonts w:hint="eastAsia"/>
                <w:snapToGrid w:val="0"/>
                <w:kern w:val="0"/>
                <w:sz w:val="24"/>
              </w:rPr>
              <w:t>日期：</w:t>
            </w:r>
            <w:r>
              <w:rPr>
                <w:rFonts w:hint="eastAsia"/>
                <w:sz w:val="24"/>
              </w:rPr>
              <w:t>20  年  月  日</w:t>
            </w:r>
          </w:p>
        </w:tc>
      </w:tr>
    </w:tbl>
    <w:p w14:paraId="0F977DB6">
      <w:pPr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br w:type="page"/>
      </w:r>
    </w:p>
    <w:p w14:paraId="305476B5">
      <w:pPr>
        <w:spacing w:line="120" w:lineRule="exact"/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>{{/task.magnetic}}</w:t>
      </w:r>
    </w:p>
    <w:p w14:paraId="081B56BF">
      <w:pPr>
        <w:spacing w:line="120" w:lineRule="exac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15"/>
          <w:lang w:val="en-US" w:eastAsia="zh-CN"/>
        </w:rPr>
        <w:t>{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{/magnetic}}</w:t>
      </w:r>
    </w:p>
    <w:p w14:paraId="73BB6189">
      <w:pPr>
        <w:keepNext/>
        <w:spacing w:line="400" w:lineRule="exact"/>
        <w:jc w:val="center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penetrate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</w:t>
      </w:r>
    </w:p>
    <w:p w14:paraId="4E056BBD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{{?task.penetrate}}</w:t>
      </w:r>
    </w:p>
    <w:p w14:paraId="6BD7E3EB">
      <w:pPr>
        <w:keepNext/>
        <w:jc w:val="center"/>
        <w:outlineLvl w:val="0"/>
        <w:rPr>
          <w:rFonts w:ascii="宋体" w:hAnsi="宋体" w:eastAsia="楷体_GB2312"/>
          <w:b/>
          <w:bCs/>
          <w:sz w:val="24"/>
        </w:rPr>
      </w:pPr>
      <w:r>
        <w:rPr>
          <w:rFonts w:hint="eastAsia" w:ascii="黑体" w:hAnsi="宋体" w:eastAsia="黑体"/>
          <w:b/>
          <w:bCs/>
          <w:spacing w:val="28"/>
          <w:sz w:val="32"/>
          <w:szCs w:val="32"/>
        </w:rPr>
        <w:t>渗透检测原始记录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673"/>
        <w:gridCol w:w="1197"/>
        <w:gridCol w:w="873"/>
        <w:gridCol w:w="920"/>
        <w:gridCol w:w="1300"/>
        <w:gridCol w:w="1410"/>
        <w:gridCol w:w="460"/>
        <w:gridCol w:w="98"/>
        <w:gridCol w:w="286"/>
        <w:gridCol w:w="801"/>
        <w:gridCol w:w="275"/>
        <w:gridCol w:w="850"/>
        <w:gridCol w:w="1607"/>
      </w:tblGrid>
      <w:tr w14:paraId="747A9B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7217" w:type="dxa"/>
            <w:gridSpan w:val="9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69B53865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3533" w:type="dxa"/>
            <w:gridSpan w:val="4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35F1C5FB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>单位内编号：</w:t>
            </w:r>
            <w:r>
              <w:rPr>
                <w:rFonts w:hint="eastAsia"/>
                <w:sz w:val="24"/>
                <w:lang w:val="en-US" w:eastAsia="zh-CN"/>
              </w:rPr>
              <w:t>{{[unitNo]}}</w:t>
            </w:r>
          </w:p>
        </w:tc>
      </w:tr>
      <w:tr w14:paraId="2B247D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6601B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指导书编号</w:t>
            </w:r>
          </w:p>
        </w:tc>
        <w:tc>
          <w:tcPr>
            <w:tcW w:w="309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5626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96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09A0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规格(mm)</w:t>
            </w:r>
          </w:p>
        </w:tc>
        <w:tc>
          <w:tcPr>
            <w:tcW w:w="381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E0A13C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specifications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458C54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61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65480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主体</w:t>
            </w:r>
            <w:r>
              <w:rPr>
                <w:rFonts w:ascii="宋体" w:hAnsi="宋体" w:cs="宋体"/>
                <w:szCs w:val="21"/>
              </w:rPr>
              <w:t>材质</w:t>
            </w:r>
          </w:p>
        </w:tc>
        <w:tc>
          <w:tcPr>
            <w:tcW w:w="309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DAFAD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mainMaterial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96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C00E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</w:t>
            </w:r>
          </w:p>
        </w:tc>
        <w:tc>
          <w:tcPr>
            <w:tcW w:w="381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4401DD9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'内表面' ? '☑' : '☐' }}内表面           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'外表面' ? '☑' : '☐' }}外表面</w:t>
            </w:r>
          </w:p>
          <w:p w14:paraId="671DB34E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'焊缝+热影响区' ? '☑' : '☐' }}焊缝+热影响区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  </w:t>
            </w:r>
          </w:p>
        </w:tc>
      </w:tr>
      <w:tr w14:paraId="7EB743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48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26A07C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检测区宽度</w:t>
            </w:r>
          </w:p>
        </w:tc>
        <w:tc>
          <w:tcPr>
            <w:tcW w:w="309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C60E4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'焊缝及熔合线两侧各25mm' ? '☑' : '☐' }}焊缝及熔合线两侧各</w:t>
            </w:r>
            <w:r>
              <w:rPr>
                <w:szCs w:val="21"/>
              </w:rPr>
              <w:t>25</w:t>
            </w:r>
            <w:r>
              <w:rPr>
                <w:rFonts w:hint="eastAsia" w:ascii="宋体" w:hAnsi="宋体" w:cs="宋体"/>
                <w:szCs w:val="21"/>
              </w:rPr>
              <w:t>mm</w:t>
            </w:r>
          </w:p>
          <w:p w14:paraId="37030FA5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96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198C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热处理</w:t>
            </w:r>
          </w:p>
          <w:p w14:paraId="2D918A8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状态</w:t>
            </w:r>
          </w:p>
        </w:tc>
        <w:tc>
          <w:tcPr>
            <w:tcW w:w="381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3199999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'不要求' ? '☑' : '☐' }}不要求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'消应力退火' ? '☑' : '☐' }}消应力退火</w:t>
            </w:r>
          </w:p>
          <w:p w14:paraId="1C10058C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45DEBD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84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48E133">
            <w:pPr>
              <w:spacing w:line="240" w:lineRule="exact"/>
              <w:jc w:val="center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检测</w:t>
            </w:r>
          </w:p>
          <w:p w14:paraId="36E3DE4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要求</w:t>
            </w: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BB40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检测标准</w:t>
            </w:r>
          </w:p>
        </w:tc>
        <w:tc>
          <w:tcPr>
            <w:tcW w:w="5061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148198F9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'NB/T 47013.5-2015' ? '☑' : '☐' }} </w:t>
            </w:r>
            <w:r>
              <w:rPr>
                <w:szCs w:val="21"/>
              </w:rPr>
              <w:t xml:space="preserve">NB/T 47013.5-2015 </w:t>
            </w:r>
            <w:r>
              <w:rPr>
                <w:rFonts w:hint="eastAsia" w:ascii="宋体" w:hAnsi="宋体"/>
                <w:szCs w:val="21"/>
              </w:rPr>
              <w:t xml:space="preserve">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inspectionStandard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otherInspectionStandard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08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D4FBB3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合格级别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423603F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'I' ? '☑' : '☐' }}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 1 \* ROMAN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I</w:t>
            </w:r>
            <w:r>
              <w:rPr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'II' ? '☑' : '☐' }}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 2 \* ROMAN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II</w:t>
            </w:r>
            <w:r>
              <w:rPr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576983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4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761D1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875D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验收标准</w:t>
            </w:r>
          </w:p>
        </w:tc>
        <w:tc>
          <w:tcPr>
            <w:tcW w:w="5061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7F21004B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'NB/T 47013.5-2015' ? '☑' : '☐' }} </w:t>
            </w:r>
            <w:r>
              <w:rPr>
                <w:szCs w:val="21"/>
              </w:rPr>
              <w:t>NB/T 47013.5-2015</w:t>
            </w:r>
            <w:r>
              <w:rPr>
                <w:rFonts w:hint="eastAsia" w:ascii="宋体" w:hAnsi="宋体" w:cs="宋体"/>
                <w:szCs w:val="21"/>
              </w:rPr>
              <w:t xml:space="preserve">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08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1CD61C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检测时机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5A0214D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'外观检查合格后' ? '☑' : '☐' }}外观检查合格后</w:t>
            </w:r>
          </w:p>
          <w:p w14:paraId="31851240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'焊后' ? '☑' : '☐' }}焊后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  <w:r>
              <w:rPr>
                <w:szCs w:val="21"/>
              </w:rPr>
              <w:t xml:space="preserve"> h</w:t>
            </w:r>
          </w:p>
        </w:tc>
      </w:tr>
      <w:tr w14:paraId="67A3CD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1C79C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DF8C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表面状态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0241D33">
            <w:pPr>
              <w:adjustRightInd w:val="0"/>
              <w:snapToGrid w:val="0"/>
              <w:spacing w:line="2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surfaceStatus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'溶剂预清洗' ? '☑' : '☐' }}溶剂预清洗</w:t>
            </w:r>
          </w:p>
          <w:p w14:paraId="711874B5">
            <w:pPr>
              <w:spacing w:line="240" w:lineRule="exact"/>
              <w:rPr>
                <w:rFonts w:ascii="宋体" w:hAnsi="宋体" w:cs="宋体"/>
                <w:spacing w:val="-12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surfaceStatus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'机械磨光' ? '☑' : '☐' }}机械磨光</w:t>
            </w:r>
          </w:p>
        </w:tc>
        <w:tc>
          <w:tcPr>
            <w:tcW w:w="1300" w:type="dxa"/>
            <w:tcBorders>
              <w:left w:val="single" w:color="auto" w:sz="4" w:space="0"/>
            </w:tcBorders>
            <w:noWrap w:val="0"/>
            <w:vAlign w:val="center"/>
          </w:tcPr>
          <w:p w14:paraId="07BBD27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46313AF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比例</w:t>
            </w:r>
          </w:p>
        </w:tc>
        <w:tc>
          <w:tcPr>
            <w:tcW w:w="1968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217A4E76">
            <w:pPr>
              <w:spacing w:line="240" w:lineRule="exac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proportion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%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5E17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  <w:r>
              <w:rPr>
                <w:rFonts w:ascii="宋体" w:hAnsi="宋体" w:cs="宋体"/>
                <w:szCs w:val="21"/>
              </w:rPr>
              <w:t>方法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EAD25E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'IIC-d' ? '☑' : '☐' }}IIC-d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method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otherMethod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67608F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655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1285E4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检测设备</w:t>
            </w: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47B9B7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渗透剂</w:t>
            </w:r>
          </w:p>
          <w:p w14:paraId="651D71EE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542365E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penetrantModel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'DPT-5型' ? '☑' : '☐' }}</w:t>
            </w:r>
            <w:r>
              <w:rPr>
                <w:szCs w:val="21"/>
              </w:rPr>
              <w:t>DPT-5</w:t>
            </w:r>
            <w:r>
              <w:rPr>
                <w:rFonts w:hint="eastAsia" w:ascii="宋体" w:hAnsi="宋体"/>
                <w:szCs w:val="21"/>
              </w:rPr>
              <w:t>型</w:t>
            </w:r>
          </w:p>
          <w:p w14:paraId="6A38D046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penetrantModel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otherPenetrantModel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7610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清洗剂</w:t>
            </w:r>
          </w:p>
          <w:p w14:paraId="4CC4179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1C9847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detergentModel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'DPT-5型' ? '☑' : '☐' }}</w:t>
            </w:r>
            <w:r>
              <w:rPr>
                <w:szCs w:val="21"/>
              </w:rPr>
              <w:t>DPT-5</w:t>
            </w:r>
            <w:r>
              <w:rPr>
                <w:rFonts w:hint="eastAsia" w:ascii="宋体" w:hAnsi="宋体"/>
                <w:szCs w:val="21"/>
              </w:rPr>
              <w:t>型</w:t>
            </w:r>
          </w:p>
          <w:p w14:paraId="72B2E423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detergentModel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otherDetergentModel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9B9A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显像剂</w:t>
            </w:r>
          </w:p>
          <w:p w14:paraId="09756DC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0B5630E9">
            <w:pPr>
              <w:adjustRightInd w:val="0"/>
              <w:snapToGrid w:val="0"/>
              <w:spacing w:line="260" w:lineRule="exact"/>
              <w:ind w:left="105" w:leftChars="5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contrastModel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'DPT-5型' ? '☑' : '☐' }}DPT-5型</w:t>
            </w:r>
          </w:p>
          <w:p w14:paraId="57921996">
            <w:pPr>
              <w:adjustRightInd w:val="0"/>
              <w:snapToGrid w:val="0"/>
              <w:spacing w:line="260" w:lineRule="exact"/>
              <w:ind w:left="105" w:leftChars="5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contrastModel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otherContrastModel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720855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6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4BDC8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A05A6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灵敏度</w:t>
            </w:r>
          </w:p>
          <w:p w14:paraId="7DCC1167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试块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F44911F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block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'A型' ? '☑' : '☐' }}</w:t>
            </w:r>
            <w:r>
              <w:rPr>
                <w:szCs w:val="21"/>
              </w:rPr>
              <w:t>A型</w:t>
            </w:r>
            <w:r>
              <w:rPr>
                <w:rFonts w:hint="eastAsia" w:ascii="宋体" w:hAnsi="宋体"/>
                <w:szCs w:val="21"/>
              </w:rPr>
              <w:t xml:space="preserve">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'B型' ? '☑' : '☐' }}</w:t>
            </w:r>
            <w:r>
              <w:rPr>
                <w:szCs w:val="21"/>
              </w:rPr>
              <w:t>B型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F52A2">
            <w:pPr>
              <w:adjustRightInd w:val="0"/>
              <w:snapToGrid w:val="0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灵敏度</w:t>
            </w:r>
          </w:p>
          <w:p w14:paraId="555F247B">
            <w:pPr>
              <w:adjustRightInd w:val="0"/>
              <w:snapToGrid w:val="0"/>
              <w:jc w:val="center"/>
              <w:rPr>
                <w:rFonts w:ascii="宋体" w:hAnsi="宋体"/>
                <w:spacing w:val="-6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等级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37962D">
            <w:pPr>
              <w:adjustRightInd w:val="0"/>
              <w:snapToGrid w:val="0"/>
              <w:ind w:left="104" w:leftChars="-17" w:hanging="140" w:hangingChars="67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blockLevel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'A级' ? '☑' : '☐' }}</w:t>
            </w:r>
            <w:r>
              <w:rPr>
                <w:szCs w:val="21"/>
              </w:rPr>
              <w:t>A</w:t>
            </w:r>
            <w:r>
              <w:rPr>
                <w:rFonts w:hint="eastAsia" w:ascii="宋体" w:hAnsi="宋体"/>
                <w:szCs w:val="21"/>
              </w:rPr>
              <w:t xml:space="preserve">级{{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blockLevel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'B级' ? '☑' : '☐' }}</w:t>
            </w:r>
            <w:r>
              <w:rPr>
                <w:szCs w:val="21"/>
              </w:rPr>
              <w:t>B</w:t>
            </w:r>
            <w:r>
              <w:rPr>
                <w:rFonts w:hint="eastAsia" w:ascii="宋体" w:hAnsi="宋体"/>
                <w:szCs w:val="21"/>
              </w:rPr>
              <w:t>级{{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blockLevel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'C级' ? '☑' : '☐' }}</w:t>
            </w:r>
            <w:r>
              <w:rPr>
                <w:szCs w:val="21"/>
              </w:rPr>
              <w:t>C</w:t>
            </w:r>
            <w:r>
              <w:rPr>
                <w:rFonts w:hint="eastAsia" w:ascii="宋体" w:hAnsi="宋体"/>
                <w:szCs w:val="21"/>
              </w:rPr>
              <w:t>级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62336">
            <w:pPr>
              <w:adjustRightInd w:val="0"/>
              <w:snapToGrid w:val="0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观察方法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1852D40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'目视观察' ? '☑' : '☐' }}目视观察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'放大镜' ? '☑' : '☐' }}放大镜</w:t>
            </w:r>
          </w:p>
        </w:tc>
      </w:tr>
      <w:tr w14:paraId="69865C2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42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B2BD0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395EF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照度计</w:t>
            </w:r>
          </w:p>
          <w:p w14:paraId="06C644E6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型号</w:t>
            </w:r>
          </w:p>
        </w:tc>
        <w:tc>
          <w:tcPr>
            <w:tcW w:w="309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B25EA0">
            <w:pPr>
              <w:spacing w:line="240" w:lineRule="exact"/>
              <w:jc w:val="center"/>
              <w:rPr>
                <w:rFonts w:ascii="宋体" w:hAnsi="宋体" w:cs="宋体"/>
                <w:spacing w:val="-16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'TES-1339R' ? '☑' : '☐' }}TES-1339R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'ST-510UVA' ? '☑' : '☐' }}</w:t>
            </w:r>
            <w:r>
              <w:rPr>
                <w:szCs w:val="21"/>
              </w:rPr>
              <w:t>ST-510UVA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62DE6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照度计编号</w:t>
            </w:r>
          </w:p>
        </w:tc>
        <w:tc>
          <w:tcPr>
            <w:tcW w:w="3819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2743BB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'QT-21' ? '☑' : '☐' }}QT-21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'QT-22' ? '☑' : '☐' }}</w:t>
            </w:r>
            <w:r>
              <w:rPr>
                <w:szCs w:val="21"/>
              </w:rPr>
              <w:t>QT-22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'QT-23' ? '☑' : '☐' }}</w:t>
            </w:r>
            <w:r>
              <w:rPr>
                <w:rFonts w:hint="eastAsia"/>
                <w:szCs w:val="21"/>
              </w:rPr>
              <w:t>QT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23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'QT-24' ? '☑' : '☐' }}</w:t>
            </w:r>
            <w:r>
              <w:rPr>
                <w:rFonts w:hint="eastAsia"/>
                <w:szCs w:val="21"/>
              </w:rPr>
              <w:t>QT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24</w:t>
            </w:r>
          </w:p>
        </w:tc>
      </w:tr>
      <w:tr w14:paraId="462199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1" w:hRule="exact"/>
          <w:jc w:val="center"/>
        </w:trPr>
        <w:tc>
          <w:tcPr>
            <w:tcW w:w="67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8A87D5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6F84606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工艺参数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C49C12D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渗透剂</w:t>
            </w:r>
          </w:p>
          <w:p w14:paraId="175B351D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施加方式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596E98A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'喷涂' ? '☑' : '☐' }}喷涂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'刷涂' ? '☑' : '☐' }}刷涂 </w:t>
            </w:r>
          </w:p>
          <w:p w14:paraId="46938E48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pacing w:val="-2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'浸涂' ? '☑' : '☐' }}浸涂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'浇涂' ? '☑' : '☐' }}浇涂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6E066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乳化剂</w:t>
            </w:r>
          </w:p>
          <w:p w14:paraId="661A5615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pacing w:val="-16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施加方法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2B90DEDC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'不需要' ? '☑' : '☐' }}不需要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'浸渍' ? '☑' : '☐' }}浸渍</w:t>
            </w:r>
          </w:p>
          <w:p w14:paraId="1EDA25B7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'浇涂' ? '☑' : '☐' }}浇涂 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'喷洒' ? '☑' : '☐' }}喷洒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58703B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渗透剂</w:t>
            </w:r>
          </w:p>
          <w:p w14:paraId="40AB8572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去除方法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2FDEEC6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penetrantRemove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'溶剂擦除' ? '☑' : '☐' }}溶剂擦除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penetrantRemove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'水冲洗' ? '☑' : '☐' }}水冲洗</w:t>
            </w:r>
          </w:p>
          <w:p w14:paraId="59CCB9C2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 xml:space="preserve">{{ 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pacing w:val="-6"/>
                <w:szCs w:val="21"/>
              </w:rPr>
              <w:t>penetrantRemove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pacing w:val="-6"/>
                <w:szCs w:val="21"/>
              </w:rPr>
              <w:t xml:space="preserve"> == '乳化后水冲洗' ? '☑' : '☐' }}乳化后水冲洗</w:t>
            </w:r>
          </w:p>
        </w:tc>
      </w:tr>
      <w:tr w14:paraId="1C01A1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29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46B32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ECFA04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渗透时间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415EE65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rFonts w:hint="eastAsia"/>
                <w:szCs w:val="21"/>
              </w:rPr>
              <w:t>min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FCA4F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乳化时间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260232B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emulsifierTime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 min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C9BD02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水压水温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2730F68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temperature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</w:tr>
      <w:tr w14:paraId="30B7EE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6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F9221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AFA20E6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干燥方法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43930EA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dryMethod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'自然干燥' ? '☑' : '☐' }}自然干燥 </w:t>
            </w:r>
          </w:p>
          <w:p w14:paraId="58BB80D8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dryMethod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'热风干燥' ? '☑' : '☐' }}热风干燥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38588D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显像剂</w:t>
            </w:r>
          </w:p>
          <w:p w14:paraId="12982FC4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施加方法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EDB4748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contrastAdd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'喷洒' ? '☑' : '☐' }}喷洒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contrastAdd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'刷涂' ? '☑' : '☐' }}刷涂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FCDC3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观察方式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270A5AF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viewType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'日光下' ? '☑' : '☐' }}日光下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viewType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'白光灯下' ? '☑' : '☐' }}白光灯下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viewType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'黑光灯下' ? '☑' : '☐' }}黑光灯下</w:t>
            </w:r>
          </w:p>
        </w:tc>
      </w:tr>
      <w:tr w14:paraId="29F987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3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C6D7D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3BCEF4F5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干燥时间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6344951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dryTime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min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C89E0D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显像时间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2FF4082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showTime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min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F5C71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后清洗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B3EC919">
            <w:pPr>
              <w:adjustRightInd w:val="0"/>
              <w:snapToGrid w:val="0"/>
              <w:spacing w:line="260" w:lineRule="exact"/>
              <w:ind w:left="105" w:leftChars="5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lateClean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'擦除' ? '☑' : '☐' }}擦除 </w:t>
            </w:r>
            <w:r>
              <w:rPr>
                <w:rFonts w:hint="eastAsia" w:ascii="宋体" w:hAnsi="宋体"/>
                <w:spacing w:val="-6"/>
                <w:szCs w:val="21"/>
              </w:rPr>
              <w:t xml:space="preserve"> {{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pacing w:val="-6"/>
                <w:szCs w:val="21"/>
              </w:rPr>
              <w:t>lateClean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pacing w:val="-6"/>
                <w:szCs w:val="21"/>
              </w:rPr>
              <w:t xml:space="preserve"> == '水冲洗' ? '☑' : '☐' }}水冲洗</w:t>
            </w:r>
          </w:p>
        </w:tc>
      </w:tr>
      <w:tr w14:paraId="3E61A9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54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AC915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602E81C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渗透温度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A946C96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penetrantTemperature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774A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>可见光照度</w:t>
            </w:r>
          </w:p>
        </w:tc>
        <w:tc>
          <w:tcPr>
            <w:tcW w:w="1968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796D451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illuminance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 xml:space="preserve">}}  </w:t>
            </w: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x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5B1A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黑光辐照度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23E40C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blackLight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  μW／cm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</w:p>
        </w:tc>
      </w:tr>
      <w:tr w14:paraId="144FBA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52" w:hRule="exact"/>
          <w:jc w:val="center"/>
        </w:trPr>
        <w:tc>
          <w:tcPr>
            <w:tcW w:w="6833" w:type="dxa"/>
            <w:gridSpan w:val="7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061C48">
            <w:pPr>
              <w:spacing w:line="240" w:lineRule="exact"/>
              <w:jc w:val="center"/>
            </w:pPr>
            <w:r>
              <w:rPr>
                <w:rFonts w:hint="eastAsia" w:ascii="Calibri" w:hAnsi="Calibri"/>
                <w:szCs w:val="21"/>
              </w:rPr>
              <w:t>灵敏度（或</w:t>
            </w:r>
            <w:r>
              <w:rPr>
                <w:rFonts w:ascii="Calibri" w:hAnsi="Calibri"/>
                <w:szCs w:val="21"/>
              </w:rPr>
              <w:t>工艺）</w:t>
            </w:r>
            <w:r>
              <w:rPr>
                <w:rFonts w:hint="eastAsia" w:ascii="Calibri" w:hAnsi="Calibri"/>
                <w:szCs w:val="21"/>
              </w:rPr>
              <w:t>验证（合格√、不合格×）</w:t>
            </w:r>
          </w:p>
        </w:tc>
        <w:tc>
          <w:tcPr>
            <w:tcW w:w="3917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7FA4936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'检测前' ? '☑' : '☐' }}检测前  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'检测过程中' ? '☑' : '☐' }}检测过程中   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'检测后' ? '☑' : '☐' }}检测后</w:t>
            </w:r>
          </w:p>
        </w:tc>
      </w:tr>
      <w:tr w14:paraId="650224D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15" w:hRule="exact"/>
          <w:jc w:val="center"/>
        </w:trPr>
        <w:tc>
          <w:tcPr>
            <w:tcW w:w="6833" w:type="dxa"/>
            <w:gridSpan w:val="7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F29A539">
            <w:pPr>
              <w:spacing w:line="240" w:lineRule="exact"/>
              <w:jc w:val="center"/>
            </w:pPr>
            <w:r>
              <w:rPr>
                <w:rFonts w:hint="eastAsia" w:ascii="Calibri" w:hAnsi="Calibri"/>
                <w:szCs w:val="21"/>
              </w:rPr>
              <w:t>首次</w:t>
            </w:r>
            <w:r>
              <w:rPr>
                <w:rFonts w:ascii="Calibri" w:hAnsi="Calibri"/>
                <w:szCs w:val="21"/>
              </w:rPr>
              <w:t>工艺</w:t>
            </w:r>
            <w:r>
              <w:rPr>
                <w:rFonts w:hint="eastAsia" w:ascii="Calibri" w:hAnsi="Calibri"/>
                <w:szCs w:val="21"/>
              </w:rPr>
              <w:t>验证</w:t>
            </w:r>
          </w:p>
        </w:tc>
        <w:tc>
          <w:tcPr>
            <w:tcW w:w="3917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FA82C88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 xml:space="preserve">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'合格' ? '☑' : '☐' }}合格  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].trim()</w:t>
            </w:r>
            <w:r>
              <w:rPr>
                <w:rFonts w:hint="eastAsia" w:ascii="Calibri" w:hAnsi="Calibri"/>
                <w:szCs w:val="21"/>
              </w:rPr>
              <w:t xml:space="preserve"> == '不合格' ? '☑' : '☐' }}不合格  工艺验证记录编号：{{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artNo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 xml:space="preserve">}} </w:t>
            </w:r>
          </w:p>
        </w:tc>
      </w:tr>
      <w:tr w14:paraId="1AF9FC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0750" w:type="dxa"/>
            <w:gridSpan w:val="13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F726766">
            <w:pPr>
              <w:spacing w:line="240" w:lineRule="exact"/>
              <w:jc w:val="center"/>
              <w:rPr>
                <w:rFonts w:ascii="Calibri" w:hAnsi="Calibri"/>
                <w:szCs w:val="21"/>
              </w:rPr>
            </w:pPr>
            <w:r>
              <w:rPr>
                <w:rFonts w:hint="eastAsia"/>
                <w:szCs w:val="21"/>
              </w:rPr>
              <w:t>检 测 结 果 评 定 表</w:t>
            </w:r>
          </w:p>
        </w:tc>
      </w:tr>
      <w:tr w14:paraId="0B90A5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674" w:hRule="exact"/>
          <w:jc w:val="center"/>
        </w:trPr>
        <w:tc>
          <w:tcPr>
            <w:tcW w:w="2743" w:type="dxa"/>
            <w:gridSpan w:val="3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96A580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检测部位编号</w:t>
            </w:r>
          </w:p>
        </w:tc>
        <w:tc>
          <w:tcPr>
            <w:tcW w:w="222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EE24D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缺陷位置</w:t>
            </w:r>
          </w:p>
        </w:tc>
        <w:tc>
          <w:tcPr>
            <w:tcW w:w="14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DEF855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缺陷性质</w:t>
            </w:r>
          </w:p>
        </w:tc>
        <w:tc>
          <w:tcPr>
            <w:tcW w:w="192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D4037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缺陷长度mm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2A53A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评定</w:t>
            </w:r>
          </w:p>
          <w:p w14:paraId="0DF98DCA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级别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8D0FB7A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</w:tbl>
    <w:p w14:paraId="1A4D11B6">
      <w:r>
        <w:rPr>
          <w:rFonts w:hint="eastAsia"/>
          <w:lang w:val="en-US" w:eastAsia="zh-CN"/>
        </w:rPr>
        <w:t>{{?[penetrateList]}}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2743"/>
        <w:gridCol w:w="2220"/>
        <w:gridCol w:w="1410"/>
        <w:gridCol w:w="1920"/>
        <w:gridCol w:w="850"/>
        <w:gridCol w:w="1607"/>
      </w:tblGrid>
      <w:tr w14:paraId="15CD04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2743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C13E87">
            <w:pPr>
              <w:spacing w:line="24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222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EDDA0">
            <w:pPr>
              <w:spacing w:line="240" w:lineRule="exact"/>
              <w:rPr>
                <w:rFonts w:hint="default" w:ascii="楷体" w:hAnsi="楷体" w:eastAsia="楷体" w:cs="楷体"/>
                <w:bCs/>
                <w:szCs w:val="21"/>
                <w:lang w:val="en-US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  <w:lang w:val="en-US" w:eastAsia="zh-CN"/>
              </w:rPr>
              <w:t>{{[location]}}</w:t>
            </w:r>
          </w:p>
          <w:p w14:paraId="090B20FE">
            <w:pPr>
              <w:spacing w:line="240" w:lineRule="exact"/>
              <w:rPr>
                <w:rFonts w:ascii="楷体" w:hAnsi="楷体" w:eastAsia="楷体" w:cs="楷体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</w:p>
        </w:tc>
        <w:tc>
          <w:tcPr>
            <w:tcW w:w="14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CB374">
            <w:pPr>
              <w:spacing w:line="24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92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F1680FB">
            <w:pPr>
              <w:spacing w:line="24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{{[length]}}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2C99C">
            <w:pPr>
              <w:spacing w:line="24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42A0448">
            <w:pPr>
              <w:spacing w:line="240" w:lineRule="exact"/>
              <w:jc w:val="center"/>
              <w:rPr>
                <w:rFonts w:hint="default" w:ascii="Calibri" w:hAnsi="Calibri"/>
                <w:sz w:val="24"/>
                <w:lang w:val="en-US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283399B0">
      <w:r>
        <w:rPr>
          <w:rFonts w:hint="eastAsia"/>
          <w:lang w:val="en-US" w:eastAsia="zh-CN"/>
        </w:rPr>
        <w:t>{{/[penetrateList]}}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5053"/>
        <w:gridCol w:w="5697"/>
      </w:tblGrid>
      <w:tr w14:paraId="109DEE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1467" w:hRule="exact"/>
          <w:jc w:val="center"/>
        </w:trPr>
        <w:tc>
          <w:tcPr>
            <w:tcW w:w="10750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7AC1A291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检测部位说明</w:t>
            </w:r>
            <w:r>
              <w:rPr>
                <w:rFonts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</w:rPr>
              <w:t>或</w:t>
            </w:r>
            <w:r>
              <w:rPr>
                <w:rFonts w:ascii="宋体" w:hAnsi="宋体" w:cs="宋体"/>
                <w:szCs w:val="21"/>
              </w:rPr>
              <w:t>图示）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39752C79">
            <w:pPr>
              <w:spacing w:line="340" w:lineRule="exact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t>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'对接焊接接头' ? '☑' : '☐' }}对接焊接接头  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'接管角接接头' ? '☑' : '☐' }}接管角接接头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'补强圈角焊缝' ? '☑' : '☐' }}补强圈角焊缝  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'管子管板角焊缝' ? '☑' : '☐' }}管子管板角焊缝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'管箱隔板角焊缝' ? '☑' : '☐' }}管箱隔板角焊缝  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bCs/>
                <w:szCs w:val="21"/>
              </w:rPr>
              <w:t xml:space="preserve"> == '裙座封头角焊缝' ? '☑' : '☐' }}</w:t>
            </w:r>
            <w:r>
              <w:rPr>
                <w:rFonts w:hint="eastAsia"/>
                <w:bCs/>
                <w:szCs w:val="21"/>
                <w:lang w:val="en-US" w:eastAsia="zh-CN"/>
              </w:rPr>
              <w:t>裙座封头角焊缝  {{[desc].trim() == 'other' ? '☑' : '☐' }}{{[otherDesc]}}</w:t>
            </w:r>
          </w:p>
          <w:p w14:paraId="7D3EEA07">
            <w:pPr>
              <w:tabs>
                <w:tab w:val="left" w:pos="290"/>
              </w:tabs>
              <w:spacing w:line="24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</w:t>
            </w:r>
          </w:p>
          <w:p w14:paraId="7528E8D4">
            <w:pPr>
              <w:tabs>
                <w:tab w:val="left" w:pos="290"/>
              </w:tabs>
              <w:spacing w:line="24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详见检验记录及示意图。</w:t>
            </w:r>
          </w:p>
          <w:p w14:paraId="65F6AAE8">
            <w:pPr>
              <w:spacing w:line="240" w:lineRule="exact"/>
            </w:pPr>
          </w:p>
        </w:tc>
      </w:tr>
      <w:tr w14:paraId="6797C1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1075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0951E0E3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检测结论：{{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'合格' ? '☑' : '☐' }}合格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'不合格' ? '☑' : '☐' }}不合格</w:t>
            </w:r>
          </w:p>
        </w:tc>
      </w:tr>
      <w:tr w14:paraId="11A1F0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5053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779BEEE7">
            <w:pPr>
              <w:spacing w:line="240" w:lineRule="exact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检测：             日期：20   年  月  日</w:t>
            </w:r>
          </w:p>
        </w:tc>
        <w:tc>
          <w:tcPr>
            <w:tcW w:w="5697" w:type="dxa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5E0B39C8">
            <w:pPr>
              <w:spacing w:line="240" w:lineRule="exact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 xml:space="preserve">校核：                   </w:t>
            </w:r>
            <w:r>
              <w:rPr>
                <w:rFonts w:hint="eastAsia"/>
                <w:snapToGrid w:val="0"/>
                <w:kern w:val="0"/>
                <w:szCs w:val="21"/>
              </w:rPr>
              <w:t>日期：</w:t>
            </w:r>
            <w:r>
              <w:rPr>
                <w:rFonts w:hint="eastAsia"/>
                <w:szCs w:val="21"/>
              </w:rPr>
              <w:t>20  年  月  日</w:t>
            </w:r>
          </w:p>
        </w:tc>
      </w:tr>
    </w:tbl>
    <w:p w14:paraId="39D997B8">
      <w:pPr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br w:type="page"/>
      </w:r>
    </w:p>
    <w:p w14:paraId="128E43C0">
      <w:pPr>
        <w:spacing w:line="120" w:lineRule="exact"/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>{{/task.penetrate}}</w:t>
      </w:r>
    </w:p>
    <w:p w14:paraId="73A6B343">
      <w:pPr>
        <w:spacing w:line="120" w:lineRule="exact"/>
      </w:pPr>
      <w:r>
        <w:rPr>
          <w:rFonts w:hint="eastAsia"/>
          <w:sz w:val="15"/>
          <w:lang w:val="en-US" w:eastAsia="zh-CN"/>
        </w:rPr>
        <w:t>{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{/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penetrate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</w:t>
      </w:r>
    </w:p>
    <w:p w14:paraId="06EC10A3">
      <w:pPr>
        <w:pStyle w:val="2"/>
        <w:jc w:val="center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{{?hardness}}</w:t>
      </w:r>
    </w:p>
    <w:p w14:paraId="1A0357F6">
      <w:pPr>
        <w:pStyle w:val="2"/>
        <w:jc w:val="center"/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硬 度 检 测 记 录</w:t>
      </w:r>
    </w:p>
    <w:tbl>
      <w:tblPr>
        <w:tblStyle w:val="12"/>
        <w:tblpPr w:leftFromText="180" w:rightFromText="180" w:vertAnchor="text" w:horzAnchor="margin" w:tblpXSpec="center" w:tblpY="88"/>
        <w:tblW w:w="9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437"/>
        <w:gridCol w:w="612"/>
        <w:gridCol w:w="1068"/>
        <w:gridCol w:w="867"/>
        <w:gridCol w:w="851"/>
        <w:gridCol w:w="16"/>
        <w:gridCol w:w="868"/>
        <w:gridCol w:w="653"/>
        <w:gridCol w:w="214"/>
        <w:gridCol w:w="390"/>
        <w:gridCol w:w="477"/>
        <w:gridCol w:w="868"/>
        <w:gridCol w:w="1414"/>
      </w:tblGrid>
      <w:tr w14:paraId="0E6D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6436" w:type="dxa"/>
            <w:gridSpan w:val="9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4E195E3">
            <w:pPr>
              <w:tabs>
                <w:tab w:val="left" w:pos="1247"/>
              </w:tabs>
              <w:jc w:val="left"/>
              <w:rPr>
                <w:rFonts w:hint="eastAsia" w:eastAsia="宋体"/>
                <w:szCs w:val="21"/>
                <w:lang w:eastAsia="zh-CN"/>
              </w:rPr>
            </w:pPr>
          </w:p>
        </w:tc>
        <w:tc>
          <w:tcPr>
            <w:tcW w:w="3363" w:type="dxa"/>
            <w:gridSpan w:val="5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37F4826A">
            <w:pPr>
              <w:rPr>
                <w:rFonts w:eastAsia="楷体_GB2312"/>
                <w:sz w:val="24"/>
              </w:rPr>
            </w:pPr>
            <w:r>
              <w:rPr>
                <w:sz w:val="24"/>
              </w:rPr>
              <w:t>单位内编号：</w:t>
            </w: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5098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exact"/>
          <w:jc w:val="center"/>
        </w:trPr>
        <w:tc>
          <w:tcPr>
            <w:tcW w:w="1501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B620C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仪器型号</w:t>
            </w:r>
          </w:p>
        </w:tc>
        <w:tc>
          <w:tcPr>
            <w:tcW w:w="3398" w:type="dxa"/>
            <w:gridSpan w:val="4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AD27BE">
            <w:pPr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task.hardness.equipModel != null ? task.hardness.equipModel : "")</w:t>
            </w:r>
            <w:r>
              <w:rPr>
                <w:rFonts w:hint="eastAsia"/>
                <w:bCs/>
                <w:szCs w:val="21"/>
              </w:rPr>
              <w:t xml:space="preserve"> == 'H110' ? '☑' : '☐' }}H1</w:t>
            </w:r>
            <w:r>
              <w:rPr>
                <w:rFonts w:hint="eastAsia"/>
                <w:bCs/>
                <w:szCs w:val="21"/>
                <w:lang w:val="en-US" w:eastAsia="zh-CN"/>
              </w:rPr>
              <w:t>1</w:t>
            </w:r>
            <w:r>
              <w:rPr>
                <w:rFonts w:hint="eastAsia"/>
                <w:bCs/>
                <w:szCs w:val="21"/>
              </w:rPr>
              <w:t>0</w:t>
            </w:r>
            <w:r>
              <w:rPr>
                <w:rFonts w:hint="eastAsia" w:eastAsia="楷体_GB2312"/>
                <w:szCs w:val="21"/>
              </w:rPr>
              <w:t xml:space="preserve"> </w:t>
            </w:r>
          </w:p>
        </w:tc>
        <w:tc>
          <w:tcPr>
            <w:tcW w:w="1537" w:type="dxa"/>
            <w:gridSpan w:val="3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311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测量仪器编号</w:t>
            </w:r>
          </w:p>
        </w:tc>
        <w:tc>
          <w:tcPr>
            <w:tcW w:w="3363" w:type="dxa"/>
            <w:gridSpan w:val="5"/>
            <w:tcBorders>
              <w:top w:val="single" w:color="auto" w:sz="8" w:space="0"/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0DA1A01B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(task.hardness != null and task.hardness.equipModel != null ? task.hardness.equipModel : "")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7ADB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exact"/>
          <w:jc w:val="center"/>
        </w:trPr>
        <w:tc>
          <w:tcPr>
            <w:tcW w:w="1501" w:type="dxa"/>
            <w:gridSpan w:val="2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152FEF7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主体材质</w:t>
            </w:r>
          </w:p>
        </w:tc>
        <w:tc>
          <w:tcPr>
            <w:tcW w:w="3398" w:type="dxa"/>
            <w:gridSpan w:val="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2364F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task.hardness.mainMaterial != null ? task.hardness.mainMaterial : "")</w:t>
            </w:r>
            <w:r>
              <w:rPr>
                <w:rFonts w:hint="eastAsia"/>
                <w:bCs/>
                <w:szCs w:val="21"/>
              </w:rPr>
              <w:t xml:space="preserve"> == '16MnR' ? '☑' : '☐' }}16MnR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 {{ (task.hardness != null and task.hardness.mainMaterial != null ? task.hardness.mainMaterial : "") == 'Q345R' ? '☑' : '☐' }}</w:t>
            </w:r>
            <w:r>
              <w:rPr>
                <w:rFonts w:hint="eastAsia"/>
                <w:bCs/>
                <w:szCs w:val="21"/>
              </w:rPr>
              <w:t>Q345</w:t>
            </w:r>
            <w:r>
              <w:rPr>
                <w:rFonts w:hint="eastAsia"/>
                <w:bCs/>
                <w:szCs w:val="21"/>
                <w:lang w:val="en-US" w:eastAsia="zh-CN"/>
              </w:rPr>
              <w:t>R  {{ (task.hardness != null and task.hardness.mainMaterial != null ? task.hardness.mainMaterial : "") == 'Q370R' ? '☑' : '☐' }}</w:t>
            </w:r>
            <w:r>
              <w:rPr>
                <w:rFonts w:hint="eastAsia"/>
                <w:bCs/>
                <w:szCs w:val="21"/>
              </w:rPr>
              <w:t>Q</w:t>
            </w:r>
            <w:r>
              <w:rPr>
                <w:rFonts w:hint="eastAsia"/>
                <w:bCs/>
                <w:szCs w:val="21"/>
                <w:lang w:val="en-US" w:eastAsia="zh-CN"/>
              </w:rPr>
              <w:t>370R</w:t>
            </w:r>
          </w:p>
          <w:p w14:paraId="425947B2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task.hardness.mainMaterial != null ? task.hardness.mainMaterial : "")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eastAsia="zh-CN"/>
              </w:rPr>
              <w:t>task.hardness?</w:t>
            </w:r>
            <w:r>
              <w:rPr>
                <w:rFonts w:hint="eastAsia"/>
                <w:bCs/>
                <w:szCs w:val="21"/>
              </w:rPr>
              <w:t>.otherMainMaterial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szCs w:val="21"/>
              </w:rPr>
              <w:t>}}</w:t>
            </w:r>
          </w:p>
        </w:tc>
        <w:tc>
          <w:tcPr>
            <w:tcW w:w="153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3BD7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热处理状态</w:t>
            </w:r>
          </w:p>
        </w:tc>
        <w:tc>
          <w:tcPr>
            <w:tcW w:w="3363" w:type="dxa"/>
            <w:gridSpan w:val="5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34120DD8">
            <w:pP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</w:pP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(task.hardness != null and task.hardness.heatStatus != null ? task.hardness.heatStatus : "")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 == '不要求热处理' ? '☑' : '☐' }}不要求热处理 </w:t>
            </w:r>
          </w:p>
          <w:p w14:paraId="7C9F5477">
            <w:pPr>
              <w:rPr>
                <w:rFonts w:ascii="楷体_GB2312" w:eastAsia="楷体_GB2312"/>
                <w:bCs/>
                <w:color w:val="000000"/>
                <w:spacing w:val="-14"/>
                <w:szCs w:val="21"/>
              </w:rPr>
            </w:pP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(task.hardness != null and task.hardness.heatStatus != null ? task.hardness.heatStatus : "")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 == '消应力退火' ? '☑' : '☐' }}消应力退火   {{ 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(task.hardness != null and task.hardness.heatStatus != null ? task.hardness.heatStatus : "")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 == 'other' ? '☑' : '☐' }}{{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task.hardness?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>.otherHeatStatus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>}}</w:t>
            </w:r>
          </w:p>
        </w:tc>
      </w:tr>
      <w:tr w14:paraId="5D58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501" w:type="dxa"/>
            <w:gridSpan w:val="2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5C5C66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检测标准</w:t>
            </w:r>
          </w:p>
        </w:tc>
        <w:tc>
          <w:tcPr>
            <w:tcW w:w="3398" w:type="dxa"/>
            <w:gridSpan w:val="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1C2CF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(task.hardness != null and task.hardness.inspectionStandard != null ? task.hardness.inspectionStandard : "")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53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004BB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硬度单位</w:t>
            </w:r>
          </w:p>
        </w:tc>
        <w:tc>
          <w:tcPr>
            <w:tcW w:w="3363" w:type="dxa"/>
            <w:gridSpan w:val="5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3B0DF5B5">
            <w:pPr>
              <w:rPr>
                <w:rFonts w:eastAsia="楷体_GB2312"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task.hardness.hardUnit != null ? task.hardness.hardUnit : "")</w:t>
            </w:r>
            <w:r>
              <w:rPr>
                <w:rFonts w:hint="eastAsia"/>
                <w:bCs/>
                <w:szCs w:val="21"/>
              </w:rPr>
              <w:t xml:space="preserve"> == 'HLD' ? '☑' : '☐' }}HLD 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task.hardness.hardUnit != null ? task.hardness.hardUnit : "")</w:t>
            </w:r>
            <w:r>
              <w:rPr>
                <w:rFonts w:hint="eastAsia"/>
                <w:bCs/>
                <w:szCs w:val="21"/>
              </w:rPr>
              <w:t xml:space="preserve"> == 'HB' ? '☑' : '☐' }}HB 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task.hardness.hardUnit != null ? task.hardness.hardUnit : "")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eastAsia="zh-CN"/>
              </w:rPr>
              <w:t>task.hardness?</w:t>
            </w:r>
            <w:r>
              <w:rPr>
                <w:rFonts w:hint="eastAsia"/>
                <w:bCs/>
                <w:szCs w:val="21"/>
              </w:rPr>
              <w:t>.otherHardUnit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szCs w:val="21"/>
              </w:rPr>
              <w:t>}}</w:t>
            </w:r>
          </w:p>
        </w:tc>
      </w:tr>
      <w:tr w14:paraId="5681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  <w:jc w:val="center"/>
        </w:trPr>
        <w:tc>
          <w:tcPr>
            <w:tcW w:w="1501" w:type="dxa"/>
            <w:gridSpan w:val="2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CE0E8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温度</w:t>
            </w:r>
          </w:p>
        </w:tc>
        <w:tc>
          <w:tcPr>
            <w:tcW w:w="3398" w:type="dxa"/>
            <w:gridSpan w:val="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BE2F2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.temperature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}}℃</w:t>
            </w:r>
          </w:p>
        </w:tc>
        <w:tc>
          <w:tcPr>
            <w:tcW w:w="153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73F4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湿度</w:t>
            </w:r>
          </w:p>
        </w:tc>
        <w:tc>
          <w:tcPr>
            <w:tcW w:w="3363" w:type="dxa"/>
            <w:gridSpan w:val="5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47795DDC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.humidity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}}%RH</w:t>
            </w:r>
          </w:p>
        </w:tc>
      </w:tr>
      <w:tr w14:paraId="47C7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9799" w:type="dxa"/>
            <w:gridSpan w:val="14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4469DA4C">
            <w:pPr>
              <w:spacing w:line="36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测点位置示意图：</w:t>
            </w:r>
          </w:p>
          <w:p w14:paraId="03384631">
            <w:pPr>
              <w:tabs>
                <w:tab w:val="left" w:pos="290"/>
              </w:tabs>
              <w:spacing w:line="360" w:lineRule="exact"/>
              <w:ind w:firstLine="420" w:firstLineChars="200"/>
              <w:rPr>
                <w:rFonts w:eastAsia="楷体_GB2312"/>
                <w:szCs w:val="21"/>
              </w:rPr>
            </w:pPr>
            <w:r>
              <w:rPr>
                <w:rFonts w:hint="eastAsia"/>
                <w:bCs/>
              </w:rPr>
              <w:t>见检验记录及示意图。</w:t>
            </w:r>
            <w:r>
              <w:rPr>
                <w:rFonts w:hint="eastAsia" w:eastAsia="楷体_GB2312"/>
                <w:szCs w:val="21"/>
              </w:rPr>
              <w:t xml:space="preserve"> </w:t>
            </w:r>
          </w:p>
          <w:p w14:paraId="057BCE55">
            <w:pPr>
              <w:spacing w:line="360" w:lineRule="exact"/>
              <w:ind w:firstLine="420" w:firstLineChars="200"/>
              <w:rPr>
                <w:szCs w:val="21"/>
              </w:rPr>
            </w:pPr>
          </w:p>
        </w:tc>
      </w:tr>
      <w:tr w14:paraId="4484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  <w:jc w:val="center"/>
        </w:trPr>
        <w:tc>
          <w:tcPr>
            <w:tcW w:w="1064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33354D75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测点</w:t>
            </w:r>
          </w:p>
          <w:p w14:paraId="668CA92F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编号</w:t>
            </w:r>
          </w:p>
        </w:tc>
        <w:tc>
          <w:tcPr>
            <w:tcW w:w="2117" w:type="dxa"/>
            <w:gridSpan w:val="3"/>
            <w:tcBorders>
              <w:left w:val="single" w:color="auto" w:sz="4" w:space="0"/>
              <w:right w:val="single" w:color="auto" w:sz="4" w:space="0"/>
              <w:tl2br w:val="single" w:color="auto" w:sz="4" w:space="0"/>
            </w:tcBorders>
            <w:noWrap w:val="0"/>
            <w:vAlign w:val="center"/>
          </w:tcPr>
          <w:p w14:paraId="6CD87F5B">
            <w:pPr>
              <w:rPr>
                <w:szCs w:val="21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rFonts w:hAnsi="宋体"/>
                <w:szCs w:val="21"/>
              </w:rPr>
              <w:t>测点硬度值</w:t>
            </w:r>
          </w:p>
          <w:p w14:paraId="5FAC3A72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测点部位</w:t>
            </w:r>
          </w:p>
        </w:tc>
        <w:tc>
          <w:tcPr>
            <w:tcW w:w="86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DCD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6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BFBD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8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D56C42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86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9DED0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86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0620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8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11269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平均值</w:t>
            </w:r>
          </w:p>
        </w:tc>
        <w:tc>
          <w:tcPr>
            <w:tcW w:w="1414" w:type="dxa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29DA6586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备注</w:t>
            </w:r>
          </w:p>
        </w:tc>
      </w:tr>
      <w:tr w14:paraId="5802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exact"/>
          <w:jc w:val="center"/>
        </w:trPr>
        <w:tc>
          <w:tcPr>
            <w:tcW w:w="9799" w:type="dxa"/>
            <w:gridSpan w:val="14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5F8050A7">
            <w:pPr>
              <w:jc w:val="center"/>
              <w:rPr>
                <w:rFonts w:hint="default" w:hAnsi="宋体" w:eastAsia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{</w:t>
            </w:r>
            <w:r>
              <w:rPr>
                <w:rFonts w:hint="eastAsia" w:eastAsia="楷体_GB2312"/>
                <w:szCs w:val="21"/>
                <w:lang w:val="en-US" w:eastAsia="zh-CN"/>
              </w:rPr>
              <w:t>{#hardnessList}}</w:t>
            </w:r>
          </w:p>
        </w:tc>
      </w:tr>
      <w:tr w14:paraId="0395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  <w:jc w:val="center"/>
        </w:trPr>
        <w:tc>
          <w:tcPr>
            <w:tcW w:w="1064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40753F6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[bh]</w:t>
            </w:r>
          </w:p>
        </w:tc>
        <w:tc>
          <w:tcPr>
            <w:tcW w:w="2117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2318E6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[bw]</w:t>
            </w:r>
          </w:p>
        </w:tc>
        <w:tc>
          <w:tcPr>
            <w:tcW w:w="86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4C1AB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[yd1]</w:t>
            </w:r>
          </w:p>
        </w:tc>
        <w:tc>
          <w:tcPr>
            <w:tcW w:w="86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1DA49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[yd2]</w:t>
            </w:r>
          </w:p>
        </w:tc>
        <w:tc>
          <w:tcPr>
            <w:tcW w:w="8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7AD15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[yd3]</w:t>
            </w:r>
          </w:p>
        </w:tc>
        <w:tc>
          <w:tcPr>
            <w:tcW w:w="86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7E933">
            <w:pPr>
              <w:jc w:val="center"/>
              <w:rPr>
                <w:rFonts w:eastAsia="楷体_GB2312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  <w:lang w:val="en-US" w:eastAsia="zh-CN"/>
              </w:rPr>
              <w:t>[yd4]</w:t>
            </w:r>
          </w:p>
        </w:tc>
        <w:tc>
          <w:tcPr>
            <w:tcW w:w="86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34419">
            <w:pPr>
              <w:jc w:val="center"/>
              <w:rPr>
                <w:rFonts w:eastAsia="楷体_GB2312"/>
                <w:bCs/>
                <w:szCs w:val="21"/>
              </w:rPr>
            </w:pPr>
            <w:r>
              <w:rPr>
                <w:rFonts w:hint="eastAsia" w:eastAsia="楷体_GB2312"/>
                <w:bCs/>
                <w:szCs w:val="21"/>
                <w:lang w:val="en-US" w:eastAsia="zh-CN"/>
              </w:rPr>
              <w:t>[yd5]</w:t>
            </w:r>
          </w:p>
        </w:tc>
        <w:tc>
          <w:tcPr>
            <w:tcW w:w="8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56968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[avg]</w:t>
            </w:r>
          </w:p>
        </w:tc>
        <w:tc>
          <w:tcPr>
            <w:tcW w:w="1414" w:type="dxa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61D89F24">
            <w:pPr>
              <w:jc w:val="center"/>
              <w:rPr>
                <w:rFonts w:hint="eastAsia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[bz]</w:t>
            </w:r>
          </w:p>
          <w:p w14:paraId="29AD4086">
            <w:pPr>
              <w:jc w:val="both"/>
              <w:rPr>
                <w:rFonts w:eastAsia="楷体_GB2312"/>
                <w:szCs w:val="21"/>
              </w:rPr>
            </w:pPr>
          </w:p>
        </w:tc>
      </w:tr>
      <w:tr w14:paraId="66CB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exact"/>
          <w:jc w:val="center"/>
        </w:trPr>
        <w:tc>
          <w:tcPr>
            <w:tcW w:w="9799" w:type="dxa"/>
            <w:gridSpan w:val="14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417A8275">
            <w:pPr>
              <w:spacing w:line="36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4624705</wp:posOffset>
                      </wp:positionH>
                      <wp:positionV relativeFrom="paragraph">
                        <wp:posOffset>8890</wp:posOffset>
                      </wp:positionV>
                      <wp:extent cx="1303020" cy="893445"/>
                      <wp:effectExtent l="0" t="0" r="11430" b="21590"/>
                      <wp:wrapNone/>
                      <wp:docPr id="1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3020" cy="893445"/>
                                <a:chOff x="7104" y="12605"/>
                                <a:chExt cx="2052" cy="1407"/>
                              </a:xfrm>
                              <a:effectLst/>
                            </wpg:grpSpPr>
                            <wps:wsp>
                              <wps:cNvPr id="268" name="直线 1434"/>
                              <wps:cNvCnPr/>
                              <wps:spPr bwMode="auto">
                                <a:xfrm>
                                  <a:off x="9072" y="12898"/>
                                  <a:ext cx="0" cy="9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69" name="直线 1435"/>
                              <wps:cNvCnPr/>
                              <wps:spPr bwMode="auto">
                                <a:xfrm>
                                  <a:off x="9072" y="13023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0" name="直线 1436"/>
                              <wps:cNvCnPr/>
                              <wps:spPr bwMode="auto">
                                <a:xfrm>
                                  <a:off x="9072" y="13059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1" name="直线 1437"/>
                              <wps:cNvCnPr/>
                              <wps:spPr bwMode="auto">
                                <a:xfrm>
                                  <a:off x="9072" y="1323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2" name="直线 1438"/>
                              <wps:cNvCnPr/>
                              <wps:spPr bwMode="auto">
                                <a:xfrm>
                                  <a:off x="9072" y="13275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3" name="直线 1439"/>
                              <wps:cNvCnPr/>
                              <wps:spPr bwMode="auto">
                                <a:xfrm>
                                  <a:off x="9072" y="1345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4" name="直线 1440"/>
                              <wps:cNvCnPr/>
                              <wps:spPr bwMode="auto">
                                <a:xfrm>
                                  <a:off x="9072" y="13491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5" name="直线 1441"/>
                              <wps:cNvCnPr/>
                              <wps:spPr bwMode="auto">
                                <a:xfrm>
                                  <a:off x="9072" y="1367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6" name="直线 1442"/>
                              <wps:cNvCnPr/>
                              <wps:spPr bwMode="auto">
                                <a:xfrm>
                                  <a:off x="9072" y="13707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7" name="直线 1443"/>
                              <wps:cNvCnPr/>
                              <wps:spPr bwMode="auto">
                                <a:xfrm>
                                  <a:off x="9072" y="1388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8" name="直线 1444"/>
                              <wps:cNvCnPr/>
                              <wps:spPr bwMode="auto">
                                <a:xfrm>
                                  <a:off x="9072" y="13923"/>
                                  <a:ext cx="0" cy="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9" name="直线 1445"/>
                              <wps:cNvCnPr/>
                              <wps:spPr bwMode="auto">
                                <a:xfrm flipH="1">
                                  <a:off x="8897" y="14012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0" name="直线 1446"/>
                              <wps:cNvCnPr/>
                              <wps:spPr bwMode="auto">
                                <a:xfrm>
                                  <a:off x="8838" y="1401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1" name="直线 1447"/>
                              <wps:cNvCnPr/>
                              <wps:spPr bwMode="auto">
                                <a:xfrm flipH="1">
                                  <a:off x="8542" y="14012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2" name="直线 1448"/>
                              <wps:cNvCnPr/>
                              <wps:spPr bwMode="auto">
                                <a:xfrm>
                                  <a:off x="8482" y="1401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3" name="直线 1449"/>
                              <wps:cNvCnPr/>
                              <wps:spPr bwMode="auto">
                                <a:xfrm flipH="1">
                                  <a:off x="8186" y="14012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4" name="直线 1450"/>
                              <wps:cNvCnPr/>
                              <wps:spPr bwMode="auto">
                                <a:xfrm>
                                  <a:off x="8126" y="1401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5" name="直线 1451"/>
                              <wps:cNvCnPr/>
                              <wps:spPr bwMode="auto">
                                <a:xfrm flipH="1">
                                  <a:off x="7830" y="14012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6" name="直线 1452"/>
                              <wps:cNvCnPr/>
                              <wps:spPr bwMode="auto">
                                <a:xfrm>
                                  <a:off x="7771" y="14012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7" name="直线 1453"/>
                              <wps:cNvCnPr/>
                              <wps:spPr bwMode="auto">
                                <a:xfrm flipH="1">
                                  <a:off x="7475" y="14012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8" name="直线 1454"/>
                              <wps:cNvCnPr/>
                              <wps:spPr bwMode="auto">
                                <a:xfrm>
                                  <a:off x="7415" y="14012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9" name="直线 1455"/>
                              <wps:cNvCnPr/>
                              <wps:spPr bwMode="auto">
                                <a:xfrm flipH="1">
                                  <a:off x="7182" y="14012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0" name="直线 1456"/>
                              <wps:cNvCnPr/>
                              <wps:spPr bwMode="auto">
                                <a:xfrm flipV="1">
                                  <a:off x="7182" y="13923"/>
                                  <a:ext cx="0" cy="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1" name="直线 1457"/>
                              <wps:cNvCnPr/>
                              <wps:spPr bwMode="auto">
                                <a:xfrm>
                                  <a:off x="7182" y="1388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2" name="直线 1458"/>
                              <wps:cNvCnPr/>
                              <wps:spPr bwMode="auto">
                                <a:xfrm flipV="1">
                                  <a:off x="7182" y="13707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3" name="直线 1459"/>
                              <wps:cNvCnPr/>
                              <wps:spPr bwMode="auto">
                                <a:xfrm>
                                  <a:off x="7182" y="1367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4" name="直线 1460"/>
                              <wps:cNvCnPr/>
                              <wps:spPr bwMode="auto">
                                <a:xfrm flipV="1">
                                  <a:off x="7182" y="13491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5" name="直线 1461"/>
                              <wps:cNvCnPr/>
                              <wps:spPr bwMode="auto">
                                <a:xfrm>
                                  <a:off x="7182" y="1345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6" name="直线 1462"/>
                              <wps:cNvCnPr/>
                              <wps:spPr bwMode="auto">
                                <a:xfrm flipV="1">
                                  <a:off x="7182" y="13275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7" name="直线 1463"/>
                              <wps:cNvCnPr/>
                              <wps:spPr bwMode="auto">
                                <a:xfrm>
                                  <a:off x="7182" y="1323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8" name="直线 1464"/>
                              <wps:cNvCnPr/>
                              <wps:spPr bwMode="auto">
                                <a:xfrm flipV="1">
                                  <a:off x="7182" y="13059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9" name="直线 1465"/>
                              <wps:cNvCnPr/>
                              <wps:spPr bwMode="auto">
                                <a:xfrm>
                                  <a:off x="7182" y="13023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0" name="直线 1466"/>
                              <wps:cNvCnPr/>
                              <wps:spPr bwMode="auto">
                                <a:xfrm flipV="1">
                                  <a:off x="7182" y="12898"/>
                                  <a:ext cx="0" cy="9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1" name="直线 1467"/>
                              <wps:cNvCnPr/>
                              <wps:spPr bwMode="auto">
                                <a:xfrm>
                                  <a:off x="7182" y="12898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2" name="直线 1468"/>
                              <wps:cNvCnPr/>
                              <wps:spPr bwMode="auto">
                                <a:xfrm>
                                  <a:off x="7415" y="12898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3" name="直线 1469"/>
                              <wps:cNvCnPr/>
                              <wps:spPr bwMode="auto">
                                <a:xfrm>
                                  <a:off x="7475" y="12898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4" name="直线 1470"/>
                              <wps:cNvCnPr/>
                              <wps:spPr bwMode="auto">
                                <a:xfrm>
                                  <a:off x="7771" y="12898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5" name="直线 1471"/>
                              <wps:cNvCnPr/>
                              <wps:spPr bwMode="auto">
                                <a:xfrm>
                                  <a:off x="7830" y="12898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6" name="直线 1472"/>
                              <wps:cNvCnPr/>
                              <wps:spPr bwMode="auto">
                                <a:xfrm>
                                  <a:off x="8126" y="1289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7" name="直线 1473"/>
                              <wps:cNvCnPr/>
                              <wps:spPr bwMode="auto">
                                <a:xfrm>
                                  <a:off x="8186" y="12898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8" name="直线 1474"/>
                              <wps:cNvCnPr/>
                              <wps:spPr bwMode="auto">
                                <a:xfrm>
                                  <a:off x="8482" y="1289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9" name="直线 1475"/>
                              <wps:cNvCnPr/>
                              <wps:spPr bwMode="auto">
                                <a:xfrm>
                                  <a:off x="8542" y="12898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" name="直线 1476"/>
                              <wps:cNvCnPr/>
                              <wps:spPr bwMode="auto">
                                <a:xfrm>
                                  <a:off x="8838" y="1289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" name="直线 1477"/>
                              <wps:cNvCnPr/>
                              <wps:spPr bwMode="auto">
                                <a:xfrm>
                                  <a:off x="8897" y="12898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" name="矩形 14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45" y="12898"/>
                                  <a:ext cx="164" cy="1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3" name="任意多边形 1479"/>
                              <wps:cNvSpPr/>
                              <wps:spPr bwMode="auto">
                                <a:xfrm>
                                  <a:off x="8045" y="12943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4" name="任意多边形 1480"/>
                              <wps:cNvSpPr/>
                              <wps:spPr bwMode="auto">
                                <a:xfrm>
                                  <a:off x="8045" y="13006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" name="任意多边形 1481"/>
                              <wps:cNvSpPr/>
                              <wps:spPr bwMode="auto">
                                <a:xfrm>
                                  <a:off x="8045" y="13074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1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6" name="任意多边形 1482"/>
                              <wps:cNvSpPr/>
                              <wps:spPr bwMode="auto">
                                <a:xfrm>
                                  <a:off x="8045" y="13264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2 h 402"/>
                                    <a:gd name="T2" fmla="*/ 720 w 759"/>
                                    <a:gd name="T3" fmla="*/ 209 h 402"/>
                                    <a:gd name="T4" fmla="*/ 589 w 759"/>
                                    <a:gd name="T5" fmla="*/ 63 h 402"/>
                                    <a:gd name="T6" fmla="*/ 402 w 759"/>
                                    <a:gd name="T7" fmla="*/ 0 h 402"/>
                                    <a:gd name="T8" fmla="*/ 209 w 759"/>
                                    <a:gd name="T9" fmla="*/ 39 h 402"/>
                                    <a:gd name="T10" fmla="*/ 63 w 759"/>
                                    <a:gd name="T11" fmla="*/ 169 h 402"/>
                                    <a:gd name="T12" fmla="*/ 0 w 759"/>
                                    <a:gd name="T13" fmla="*/ 356 h 40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09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7" name="任意多边形 1483"/>
                              <wps:cNvSpPr/>
                              <wps:spPr bwMode="auto">
                                <a:xfrm>
                                  <a:off x="8045" y="13197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1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70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8" name="任意多边形 1484"/>
                              <wps:cNvSpPr/>
                              <wps:spPr bwMode="auto">
                                <a:xfrm>
                                  <a:off x="8045" y="13134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5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5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9" name="任意多边形 1485"/>
                              <wps:cNvSpPr/>
                              <wps:spPr bwMode="auto">
                                <a:xfrm>
                                  <a:off x="8045" y="13516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0" name="任意多边形 1486"/>
                              <wps:cNvSpPr/>
                              <wps:spPr bwMode="auto">
                                <a:xfrm>
                                  <a:off x="8045" y="13580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1" name="任意多边形 1487"/>
                              <wps:cNvSpPr/>
                              <wps:spPr bwMode="auto">
                                <a:xfrm>
                                  <a:off x="8045" y="13648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1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70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2" name="任意多边形 1488"/>
                              <wps:cNvSpPr/>
                              <wps:spPr bwMode="auto">
                                <a:xfrm>
                                  <a:off x="8045" y="13457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3" name="任意多边形 1489"/>
                              <wps:cNvSpPr/>
                              <wps:spPr bwMode="auto">
                                <a:xfrm>
                                  <a:off x="8045" y="13389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40 h 403"/>
                                    <a:gd name="T10" fmla="*/ 63 w 759"/>
                                    <a:gd name="T11" fmla="*/ 170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40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4" name="任意多边形 1490"/>
                              <wps:cNvSpPr/>
                              <wps:spPr bwMode="auto">
                                <a:xfrm>
                                  <a:off x="8045" y="13326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1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40 h 403"/>
                                    <a:gd name="T10" fmla="*/ 63 w 759"/>
                                    <a:gd name="T11" fmla="*/ 171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40"/>
                                      </a:lnTo>
                                      <a:lnTo>
                                        <a:pt x="63" y="171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5" name="任意多边形 1491"/>
                              <wps:cNvSpPr/>
                              <wps:spPr bwMode="auto">
                                <a:xfrm>
                                  <a:off x="8045" y="13705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3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6" name="任意多边形 1492"/>
                              <wps:cNvSpPr/>
                              <wps:spPr bwMode="auto">
                                <a:xfrm>
                                  <a:off x="8045" y="13896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9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6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7" name="任意多边形 1493"/>
                              <wps:cNvSpPr/>
                              <wps:spPr bwMode="auto">
                                <a:xfrm>
                                  <a:off x="8045" y="13828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2 h 402"/>
                                    <a:gd name="T2" fmla="*/ 720 w 759"/>
                                    <a:gd name="T3" fmla="*/ 209 h 402"/>
                                    <a:gd name="T4" fmla="*/ 589 w 759"/>
                                    <a:gd name="T5" fmla="*/ 63 h 402"/>
                                    <a:gd name="T6" fmla="*/ 402 w 759"/>
                                    <a:gd name="T7" fmla="*/ 0 h 402"/>
                                    <a:gd name="T8" fmla="*/ 209 w 759"/>
                                    <a:gd name="T9" fmla="*/ 39 h 402"/>
                                    <a:gd name="T10" fmla="*/ 63 w 759"/>
                                    <a:gd name="T11" fmla="*/ 169 h 402"/>
                                    <a:gd name="T12" fmla="*/ 0 w 759"/>
                                    <a:gd name="T13" fmla="*/ 356 h 40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09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8" name="任意多边形 1494"/>
                              <wps:cNvSpPr/>
                              <wps:spPr bwMode="auto">
                                <a:xfrm>
                                  <a:off x="8045" y="13766"/>
                                  <a:ext cx="164" cy="53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2 h 402"/>
                                    <a:gd name="T2" fmla="*/ 720 w 759"/>
                                    <a:gd name="T3" fmla="*/ 210 h 402"/>
                                    <a:gd name="T4" fmla="*/ 589 w 759"/>
                                    <a:gd name="T5" fmla="*/ 63 h 402"/>
                                    <a:gd name="T6" fmla="*/ 402 w 759"/>
                                    <a:gd name="T7" fmla="*/ 0 h 402"/>
                                    <a:gd name="T8" fmla="*/ 209 w 759"/>
                                    <a:gd name="T9" fmla="*/ 39 h 402"/>
                                    <a:gd name="T10" fmla="*/ 63 w 759"/>
                                    <a:gd name="T11" fmla="*/ 170 h 402"/>
                                    <a:gd name="T12" fmla="*/ 0 w 759"/>
                                    <a:gd name="T13" fmla="*/ 356 h 40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9" name="任意多边形 1495"/>
                              <wps:cNvSpPr/>
                              <wps:spPr bwMode="auto">
                                <a:xfrm>
                                  <a:off x="8045" y="13958"/>
                                  <a:ext cx="164" cy="54"/>
                                </a:xfrm>
                                <a:custGeom>
                                  <a:avLst/>
                                  <a:gdLst>
                                    <a:gd name="T0" fmla="*/ 759 w 759"/>
                                    <a:gd name="T1" fmla="*/ 403 h 403"/>
                                    <a:gd name="T2" fmla="*/ 720 w 759"/>
                                    <a:gd name="T3" fmla="*/ 210 h 403"/>
                                    <a:gd name="T4" fmla="*/ 589 w 759"/>
                                    <a:gd name="T5" fmla="*/ 62 h 403"/>
                                    <a:gd name="T6" fmla="*/ 402 w 759"/>
                                    <a:gd name="T7" fmla="*/ 0 h 403"/>
                                    <a:gd name="T8" fmla="*/ 209 w 759"/>
                                    <a:gd name="T9" fmla="*/ 38 h 403"/>
                                    <a:gd name="T10" fmla="*/ 63 w 759"/>
                                    <a:gd name="T11" fmla="*/ 169 h 403"/>
                                    <a:gd name="T12" fmla="*/ 0 w 759"/>
                                    <a:gd name="T13" fmla="*/ 355 h 4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8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5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0" name="任意多边形 1496"/>
                              <wps:cNvSpPr/>
                              <wps:spPr bwMode="auto">
                                <a:xfrm>
                                  <a:off x="8082" y="13349"/>
                                  <a:ext cx="90" cy="54"/>
                                </a:xfrm>
                                <a:custGeom>
                                  <a:avLst/>
                                  <a:gdLst>
                                    <a:gd name="T0" fmla="*/ 409 w 409"/>
                                    <a:gd name="T1" fmla="*/ 204 h 409"/>
                                    <a:gd name="T2" fmla="*/ 349 w 409"/>
                                    <a:gd name="T3" fmla="*/ 59 h 409"/>
                                    <a:gd name="T4" fmla="*/ 204 w 409"/>
                                    <a:gd name="T5" fmla="*/ 0 h 409"/>
                                    <a:gd name="T6" fmla="*/ 59 w 409"/>
                                    <a:gd name="T7" fmla="*/ 59 h 409"/>
                                    <a:gd name="T8" fmla="*/ 0 w 409"/>
                                    <a:gd name="T9" fmla="*/ 204 h 409"/>
                                    <a:gd name="T10" fmla="*/ 59 w 409"/>
                                    <a:gd name="T11" fmla="*/ 348 h 409"/>
                                    <a:gd name="T12" fmla="*/ 204 w 409"/>
                                    <a:gd name="T13" fmla="*/ 409 h 409"/>
                                    <a:gd name="T14" fmla="*/ 349 w 409"/>
                                    <a:gd name="T15" fmla="*/ 348 h 409"/>
                                    <a:gd name="T16" fmla="*/ 409 w 409"/>
                                    <a:gd name="T17" fmla="*/ 204 h 4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09" h="409">
                                      <a:moveTo>
                                        <a:pt x="409" y="204"/>
                                      </a:moveTo>
                                      <a:lnTo>
                                        <a:pt x="349" y="59"/>
                                      </a:lnTo>
                                      <a:lnTo>
                                        <a:pt x="204" y="0"/>
                                      </a:lnTo>
                                      <a:lnTo>
                                        <a:pt x="59" y="59"/>
                                      </a:lnTo>
                                      <a:lnTo>
                                        <a:pt x="0" y="204"/>
                                      </a:lnTo>
                                      <a:lnTo>
                                        <a:pt x="59" y="348"/>
                                      </a:lnTo>
                                      <a:lnTo>
                                        <a:pt x="204" y="409"/>
                                      </a:lnTo>
                                      <a:lnTo>
                                        <a:pt x="349" y="348"/>
                                      </a:lnTo>
                                      <a:lnTo>
                                        <a:pt x="409" y="20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1" name="任意多边形 1497"/>
                              <wps:cNvSpPr/>
                              <wps:spPr bwMode="auto">
                                <a:xfrm>
                                  <a:off x="8095" y="13349"/>
                                  <a:ext cx="63" cy="8"/>
                                </a:xfrm>
                                <a:custGeom>
                                  <a:avLst/>
                                  <a:gdLst>
                                    <a:gd name="T0" fmla="*/ 145 w 290"/>
                                    <a:gd name="T1" fmla="*/ 0 h 59"/>
                                    <a:gd name="T2" fmla="*/ 0 w 290"/>
                                    <a:gd name="T3" fmla="*/ 59 h 59"/>
                                    <a:gd name="T4" fmla="*/ 290 w 290"/>
                                    <a:gd name="T5" fmla="*/ 59 h 59"/>
                                    <a:gd name="T6" fmla="*/ 145 w 290"/>
                                    <a:gd name="T7" fmla="*/ 0 h 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2" name="任意多边形 1498"/>
                              <wps:cNvSpPr/>
                              <wps:spPr bwMode="auto">
                                <a:xfrm>
                                  <a:off x="8095" y="13349"/>
                                  <a:ext cx="63" cy="8"/>
                                </a:xfrm>
                                <a:custGeom>
                                  <a:avLst/>
                                  <a:gdLst>
                                    <a:gd name="T0" fmla="*/ 145 w 290"/>
                                    <a:gd name="T1" fmla="*/ 0 h 59"/>
                                    <a:gd name="T2" fmla="*/ 0 w 290"/>
                                    <a:gd name="T3" fmla="*/ 59 h 59"/>
                                    <a:gd name="T4" fmla="*/ 290 w 290"/>
                                    <a:gd name="T5" fmla="*/ 59 h 59"/>
                                    <a:gd name="T6" fmla="*/ 145 w 290"/>
                                    <a:gd name="T7" fmla="*/ 0 h 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3" name="任意多边形 1499"/>
                              <wps:cNvSpPr/>
                              <wps:spPr bwMode="auto">
                                <a:xfrm>
                                  <a:off x="8082" y="13357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59 w 409"/>
                                    <a:gd name="T1" fmla="*/ 0 h 145"/>
                                    <a:gd name="T2" fmla="*/ 0 w 409"/>
                                    <a:gd name="T3" fmla="*/ 145 h 145"/>
                                    <a:gd name="T4" fmla="*/ 409 w 409"/>
                                    <a:gd name="T5" fmla="*/ 145 h 145"/>
                                    <a:gd name="T6" fmla="*/ 59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4" name="任意多边形 1500"/>
                              <wps:cNvSpPr/>
                              <wps:spPr bwMode="auto">
                                <a:xfrm>
                                  <a:off x="8082" y="13357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59 w 409"/>
                                    <a:gd name="T1" fmla="*/ 0 h 145"/>
                                    <a:gd name="T2" fmla="*/ 0 w 409"/>
                                    <a:gd name="T3" fmla="*/ 145 h 145"/>
                                    <a:gd name="T4" fmla="*/ 409 w 409"/>
                                    <a:gd name="T5" fmla="*/ 145 h 145"/>
                                    <a:gd name="T6" fmla="*/ 59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5" name="任意多边形 1501"/>
                              <wps:cNvSpPr/>
                              <wps:spPr bwMode="auto">
                                <a:xfrm>
                                  <a:off x="8095" y="13357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5"/>
                                    <a:gd name="T2" fmla="*/ 290 w 350"/>
                                    <a:gd name="T3" fmla="*/ 0 h 145"/>
                                    <a:gd name="T4" fmla="*/ 350 w 350"/>
                                    <a:gd name="T5" fmla="*/ 145 h 145"/>
                                    <a:gd name="T6" fmla="*/ 0 w 35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6" name="任意多边形 1502"/>
                              <wps:cNvSpPr/>
                              <wps:spPr bwMode="auto">
                                <a:xfrm>
                                  <a:off x="8095" y="13357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5"/>
                                    <a:gd name="T2" fmla="*/ 290 w 350"/>
                                    <a:gd name="T3" fmla="*/ 0 h 145"/>
                                    <a:gd name="T4" fmla="*/ 350 w 350"/>
                                    <a:gd name="T5" fmla="*/ 145 h 145"/>
                                    <a:gd name="T6" fmla="*/ 0 w 35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7" name="任意多边形 1503"/>
                              <wps:cNvSpPr/>
                              <wps:spPr bwMode="auto">
                                <a:xfrm>
                                  <a:off x="8082" y="13376"/>
                                  <a:ext cx="76" cy="20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4"/>
                                    <a:gd name="T2" fmla="*/ 59 w 349"/>
                                    <a:gd name="T3" fmla="*/ 144 h 144"/>
                                    <a:gd name="T4" fmla="*/ 349 w 349"/>
                                    <a:gd name="T5" fmla="*/ 144 h 144"/>
                                    <a:gd name="T6" fmla="*/ 0 w 34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59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8" name="任意多边形 1504"/>
                              <wps:cNvSpPr/>
                              <wps:spPr bwMode="auto">
                                <a:xfrm>
                                  <a:off x="8082" y="13376"/>
                                  <a:ext cx="76" cy="20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4"/>
                                    <a:gd name="T2" fmla="*/ 59 w 349"/>
                                    <a:gd name="T3" fmla="*/ 144 h 144"/>
                                    <a:gd name="T4" fmla="*/ 349 w 349"/>
                                    <a:gd name="T5" fmla="*/ 144 h 144"/>
                                    <a:gd name="T6" fmla="*/ 0 w 34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59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9" name="任意多边形 1505"/>
                              <wps:cNvSpPr/>
                              <wps:spPr bwMode="auto">
                                <a:xfrm>
                                  <a:off x="8082" y="13376"/>
                                  <a:ext cx="90" cy="20"/>
                                </a:xfrm>
                                <a:custGeom>
                                  <a:avLst/>
                                  <a:gdLst>
                                    <a:gd name="T0" fmla="*/ 0 w 409"/>
                                    <a:gd name="T1" fmla="*/ 0 h 144"/>
                                    <a:gd name="T2" fmla="*/ 409 w 409"/>
                                    <a:gd name="T3" fmla="*/ 0 h 144"/>
                                    <a:gd name="T4" fmla="*/ 349 w 409"/>
                                    <a:gd name="T5" fmla="*/ 144 h 144"/>
                                    <a:gd name="T6" fmla="*/ 0 w 40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4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0" name="任意多边形 1506"/>
                              <wps:cNvSpPr/>
                              <wps:spPr bwMode="auto">
                                <a:xfrm>
                                  <a:off x="8082" y="13376"/>
                                  <a:ext cx="90" cy="20"/>
                                </a:xfrm>
                                <a:custGeom>
                                  <a:avLst/>
                                  <a:gdLst>
                                    <a:gd name="T0" fmla="*/ 0 w 409"/>
                                    <a:gd name="T1" fmla="*/ 0 h 144"/>
                                    <a:gd name="T2" fmla="*/ 409 w 409"/>
                                    <a:gd name="T3" fmla="*/ 0 h 144"/>
                                    <a:gd name="T4" fmla="*/ 349 w 409"/>
                                    <a:gd name="T5" fmla="*/ 144 h 144"/>
                                    <a:gd name="T6" fmla="*/ 0 w 40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4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1" name="任意多边形 1507"/>
                              <wps:cNvSpPr/>
                              <wps:spPr bwMode="auto">
                                <a:xfrm>
                                  <a:off x="8095" y="13396"/>
                                  <a:ext cx="63" cy="7"/>
                                </a:xfrm>
                                <a:custGeom>
                                  <a:avLst/>
                                  <a:gdLst>
                                    <a:gd name="T0" fmla="*/ 0 w 290"/>
                                    <a:gd name="T1" fmla="*/ 0 h 61"/>
                                    <a:gd name="T2" fmla="*/ 290 w 290"/>
                                    <a:gd name="T3" fmla="*/ 0 h 61"/>
                                    <a:gd name="T4" fmla="*/ 145 w 290"/>
                                    <a:gd name="T5" fmla="*/ 61 h 61"/>
                                    <a:gd name="T6" fmla="*/ 0 w 290"/>
                                    <a:gd name="T7" fmla="*/ 0 h 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61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2" name="任意多边形 1508"/>
                              <wps:cNvSpPr/>
                              <wps:spPr bwMode="auto">
                                <a:xfrm>
                                  <a:off x="8095" y="13396"/>
                                  <a:ext cx="63" cy="7"/>
                                </a:xfrm>
                                <a:custGeom>
                                  <a:avLst/>
                                  <a:gdLst>
                                    <a:gd name="T0" fmla="*/ 0 w 290"/>
                                    <a:gd name="T1" fmla="*/ 0 h 61"/>
                                    <a:gd name="T2" fmla="*/ 290 w 290"/>
                                    <a:gd name="T3" fmla="*/ 0 h 61"/>
                                    <a:gd name="T4" fmla="*/ 145 w 290"/>
                                    <a:gd name="T5" fmla="*/ 61 h 61"/>
                                    <a:gd name="T6" fmla="*/ 0 w 290"/>
                                    <a:gd name="T7" fmla="*/ 0 h 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61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3" name="任意多边形 1509"/>
                              <wps:cNvSpPr/>
                              <wps:spPr bwMode="auto">
                                <a:xfrm>
                                  <a:off x="7955" y="13350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145 w 290"/>
                                    <a:gd name="T1" fmla="*/ 0 h 59"/>
                                    <a:gd name="T2" fmla="*/ 0 w 290"/>
                                    <a:gd name="T3" fmla="*/ 59 h 59"/>
                                    <a:gd name="T4" fmla="*/ 290 w 290"/>
                                    <a:gd name="T5" fmla="*/ 59 h 59"/>
                                    <a:gd name="T6" fmla="*/ 145 w 290"/>
                                    <a:gd name="T7" fmla="*/ 0 h 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4" name="任意多边形 1510"/>
                              <wps:cNvSpPr/>
                              <wps:spPr bwMode="auto">
                                <a:xfrm>
                                  <a:off x="7955" y="13350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145 w 290"/>
                                    <a:gd name="T1" fmla="*/ 0 h 59"/>
                                    <a:gd name="T2" fmla="*/ 0 w 290"/>
                                    <a:gd name="T3" fmla="*/ 59 h 59"/>
                                    <a:gd name="T4" fmla="*/ 290 w 290"/>
                                    <a:gd name="T5" fmla="*/ 59 h 59"/>
                                    <a:gd name="T6" fmla="*/ 145 w 290"/>
                                    <a:gd name="T7" fmla="*/ 0 h 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5" name="任意多边形 1511"/>
                              <wps:cNvSpPr/>
                              <wps:spPr bwMode="auto">
                                <a:xfrm>
                                  <a:off x="7942" y="13358"/>
                                  <a:ext cx="88" cy="19"/>
                                </a:xfrm>
                                <a:custGeom>
                                  <a:avLst/>
                                  <a:gdLst>
                                    <a:gd name="T0" fmla="*/ 59 w 409"/>
                                    <a:gd name="T1" fmla="*/ 0 h 145"/>
                                    <a:gd name="T2" fmla="*/ 0 w 409"/>
                                    <a:gd name="T3" fmla="*/ 145 h 145"/>
                                    <a:gd name="T4" fmla="*/ 409 w 409"/>
                                    <a:gd name="T5" fmla="*/ 145 h 145"/>
                                    <a:gd name="T6" fmla="*/ 59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6" name="任意多边形 1512"/>
                              <wps:cNvSpPr/>
                              <wps:spPr bwMode="auto">
                                <a:xfrm>
                                  <a:off x="7942" y="13358"/>
                                  <a:ext cx="88" cy="19"/>
                                </a:xfrm>
                                <a:custGeom>
                                  <a:avLst/>
                                  <a:gdLst>
                                    <a:gd name="T0" fmla="*/ 59 w 409"/>
                                    <a:gd name="T1" fmla="*/ 0 h 145"/>
                                    <a:gd name="T2" fmla="*/ 0 w 409"/>
                                    <a:gd name="T3" fmla="*/ 145 h 145"/>
                                    <a:gd name="T4" fmla="*/ 409 w 409"/>
                                    <a:gd name="T5" fmla="*/ 145 h 145"/>
                                    <a:gd name="T6" fmla="*/ 59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7" name="任意多边形 1513"/>
                              <wps:cNvSpPr/>
                              <wps:spPr bwMode="auto">
                                <a:xfrm>
                                  <a:off x="7955" y="13358"/>
                                  <a:ext cx="75" cy="19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5"/>
                                    <a:gd name="T2" fmla="*/ 290 w 350"/>
                                    <a:gd name="T3" fmla="*/ 0 h 145"/>
                                    <a:gd name="T4" fmla="*/ 350 w 350"/>
                                    <a:gd name="T5" fmla="*/ 145 h 145"/>
                                    <a:gd name="T6" fmla="*/ 0 w 35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8" name="任意多边形 1514"/>
                              <wps:cNvSpPr/>
                              <wps:spPr bwMode="auto">
                                <a:xfrm>
                                  <a:off x="7955" y="13358"/>
                                  <a:ext cx="75" cy="19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5"/>
                                    <a:gd name="T2" fmla="*/ 290 w 350"/>
                                    <a:gd name="T3" fmla="*/ 0 h 145"/>
                                    <a:gd name="T4" fmla="*/ 350 w 350"/>
                                    <a:gd name="T5" fmla="*/ 145 h 145"/>
                                    <a:gd name="T6" fmla="*/ 0 w 35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9" name="任意多边形 1515"/>
                              <wps:cNvSpPr/>
                              <wps:spPr bwMode="auto">
                                <a:xfrm>
                                  <a:off x="7942" y="13377"/>
                                  <a:ext cx="75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5"/>
                                    <a:gd name="T2" fmla="*/ 59 w 349"/>
                                    <a:gd name="T3" fmla="*/ 145 h 145"/>
                                    <a:gd name="T4" fmla="*/ 349 w 349"/>
                                    <a:gd name="T5" fmla="*/ 145 h 145"/>
                                    <a:gd name="T6" fmla="*/ 0 w 34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59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0" name="任意多边形 1516"/>
                              <wps:cNvSpPr/>
                              <wps:spPr bwMode="auto">
                                <a:xfrm>
                                  <a:off x="7942" y="13377"/>
                                  <a:ext cx="75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5"/>
                                    <a:gd name="T2" fmla="*/ 59 w 349"/>
                                    <a:gd name="T3" fmla="*/ 145 h 145"/>
                                    <a:gd name="T4" fmla="*/ 349 w 349"/>
                                    <a:gd name="T5" fmla="*/ 145 h 145"/>
                                    <a:gd name="T6" fmla="*/ 0 w 34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59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1" name="任意多边形 1517"/>
                              <wps:cNvSpPr/>
                              <wps:spPr bwMode="auto">
                                <a:xfrm>
                                  <a:off x="7942" y="13377"/>
                                  <a:ext cx="88" cy="19"/>
                                </a:xfrm>
                                <a:custGeom>
                                  <a:avLst/>
                                  <a:gdLst>
                                    <a:gd name="T0" fmla="*/ 0 w 409"/>
                                    <a:gd name="T1" fmla="*/ 0 h 145"/>
                                    <a:gd name="T2" fmla="*/ 409 w 409"/>
                                    <a:gd name="T3" fmla="*/ 0 h 145"/>
                                    <a:gd name="T4" fmla="*/ 349 w 409"/>
                                    <a:gd name="T5" fmla="*/ 145 h 145"/>
                                    <a:gd name="T6" fmla="*/ 0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2" name="任意多边形 1518"/>
                              <wps:cNvSpPr/>
                              <wps:spPr bwMode="auto">
                                <a:xfrm>
                                  <a:off x="7942" y="13377"/>
                                  <a:ext cx="88" cy="19"/>
                                </a:xfrm>
                                <a:custGeom>
                                  <a:avLst/>
                                  <a:gdLst>
                                    <a:gd name="T0" fmla="*/ 0 w 409"/>
                                    <a:gd name="T1" fmla="*/ 0 h 145"/>
                                    <a:gd name="T2" fmla="*/ 409 w 409"/>
                                    <a:gd name="T3" fmla="*/ 0 h 145"/>
                                    <a:gd name="T4" fmla="*/ 349 w 409"/>
                                    <a:gd name="T5" fmla="*/ 145 h 145"/>
                                    <a:gd name="T6" fmla="*/ 0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3" name="任意多边形 1519"/>
                              <wps:cNvSpPr/>
                              <wps:spPr bwMode="auto">
                                <a:xfrm>
                                  <a:off x="7955" y="13396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0 w 290"/>
                                    <a:gd name="T1" fmla="*/ 0 h 60"/>
                                    <a:gd name="T2" fmla="*/ 290 w 290"/>
                                    <a:gd name="T3" fmla="*/ 0 h 60"/>
                                    <a:gd name="T4" fmla="*/ 145 w 290"/>
                                    <a:gd name="T5" fmla="*/ 60 h 60"/>
                                    <a:gd name="T6" fmla="*/ 0 w 290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60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4" name="任意多边形 1520"/>
                              <wps:cNvSpPr/>
                              <wps:spPr bwMode="auto">
                                <a:xfrm>
                                  <a:off x="7955" y="13396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0 w 290"/>
                                    <a:gd name="T1" fmla="*/ 0 h 60"/>
                                    <a:gd name="T2" fmla="*/ 290 w 290"/>
                                    <a:gd name="T3" fmla="*/ 0 h 60"/>
                                    <a:gd name="T4" fmla="*/ 145 w 290"/>
                                    <a:gd name="T5" fmla="*/ 60 h 60"/>
                                    <a:gd name="T6" fmla="*/ 0 w 290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90" h="60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5" name="任意多边形 1521"/>
                              <wps:cNvSpPr/>
                              <wps:spPr bwMode="auto">
                                <a:xfrm>
                                  <a:off x="7737" y="13353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145 w 289"/>
                                    <a:gd name="T1" fmla="*/ 0 h 60"/>
                                    <a:gd name="T2" fmla="*/ 0 w 289"/>
                                    <a:gd name="T3" fmla="*/ 60 h 60"/>
                                    <a:gd name="T4" fmla="*/ 289 w 289"/>
                                    <a:gd name="T5" fmla="*/ 60 h 60"/>
                                    <a:gd name="T6" fmla="*/ 145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6" name="任意多边形 1522"/>
                              <wps:cNvSpPr/>
                              <wps:spPr bwMode="auto">
                                <a:xfrm>
                                  <a:off x="7737" y="13353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145 w 289"/>
                                    <a:gd name="T1" fmla="*/ 0 h 60"/>
                                    <a:gd name="T2" fmla="*/ 0 w 289"/>
                                    <a:gd name="T3" fmla="*/ 60 h 60"/>
                                    <a:gd name="T4" fmla="*/ 289 w 289"/>
                                    <a:gd name="T5" fmla="*/ 60 h 60"/>
                                    <a:gd name="T6" fmla="*/ 145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7" name="任意多边形 1523"/>
                              <wps:cNvSpPr/>
                              <wps:spPr bwMode="auto">
                                <a:xfrm>
                                  <a:off x="7724" y="13361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61 w 410"/>
                                    <a:gd name="T1" fmla="*/ 0 h 145"/>
                                    <a:gd name="T2" fmla="*/ 0 w 410"/>
                                    <a:gd name="T3" fmla="*/ 145 h 145"/>
                                    <a:gd name="T4" fmla="*/ 410 w 410"/>
                                    <a:gd name="T5" fmla="*/ 145 h 145"/>
                                    <a:gd name="T6" fmla="*/ 61 w 41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5">
                                      <a:moveTo>
                                        <a:pt x="61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10" y="14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8" name="任意多边形 1524"/>
                              <wps:cNvSpPr/>
                              <wps:spPr bwMode="auto">
                                <a:xfrm>
                                  <a:off x="7724" y="13361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61 w 410"/>
                                    <a:gd name="T1" fmla="*/ 0 h 145"/>
                                    <a:gd name="T2" fmla="*/ 0 w 410"/>
                                    <a:gd name="T3" fmla="*/ 145 h 145"/>
                                    <a:gd name="T4" fmla="*/ 410 w 410"/>
                                    <a:gd name="T5" fmla="*/ 145 h 145"/>
                                    <a:gd name="T6" fmla="*/ 61 w 41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5">
                                      <a:moveTo>
                                        <a:pt x="61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10" y="14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" name="任意多边形 1525"/>
                              <wps:cNvSpPr/>
                              <wps:spPr bwMode="auto">
                                <a:xfrm>
                                  <a:off x="7737" y="13361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5"/>
                                    <a:gd name="T2" fmla="*/ 289 w 349"/>
                                    <a:gd name="T3" fmla="*/ 0 h 145"/>
                                    <a:gd name="T4" fmla="*/ 349 w 349"/>
                                    <a:gd name="T5" fmla="*/ 145 h 145"/>
                                    <a:gd name="T6" fmla="*/ 0 w 34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0" name="任意多边形 1526"/>
                              <wps:cNvSpPr/>
                              <wps:spPr bwMode="auto">
                                <a:xfrm>
                                  <a:off x="7737" y="13361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5"/>
                                    <a:gd name="T2" fmla="*/ 289 w 349"/>
                                    <a:gd name="T3" fmla="*/ 0 h 145"/>
                                    <a:gd name="T4" fmla="*/ 349 w 349"/>
                                    <a:gd name="T5" fmla="*/ 145 h 145"/>
                                    <a:gd name="T6" fmla="*/ 0 w 34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1" name="任意多边形 1527"/>
                              <wps:cNvSpPr/>
                              <wps:spPr bwMode="auto">
                                <a:xfrm>
                                  <a:off x="7724" y="13380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5"/>
                                    <a:gd name="T2" fmla="*/ 61 w 350"/>
                                    <a:gd name="T3" fmla="*/ 145 h 145"/>
                                    <a:gd name="T4" fmla="*/ 350 w 350"/>
                                    <a:gd name="T5" fmla="*/ 145 h 145"/>
                                    <a:gd name="T6" fmla="*/ 0 w 35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61" y="145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2" name="任意多边形 1528"/>
                              <wps:cNvSpPr/>
                              <wps:spPr bwMode="auto">
                                <a:xfrm>
                                  <a:off x="7724" y="13380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5"/>
                                    <a:gd name="T2" fmla="*/ 61 w 350"/>
                                    <a:gd name="T3" fmla="*/ 145 h 145"/>
                                    <a:gd name="T4" fmla="*/ 350 w 350"/>
                                    <a:gd name="T5" fmla="*/ 145 h 145"/>
                                    <a:gd name="T6" fmla="*/ 0 w 35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61" y="145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3" name="任意多边形 1529"/>
                              <wps:cNvSpPr/>
                              <wps:spPr bwMode="auto">
                                <a:xfrm>
                                  <a:off x="7724" y="13380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0 w 410"/>
                                    <a:gd name="T1" fmla="*/ 0 h 145"/>
                                    <a:gd name="T2" fmla="*/ 410 w 410"/>
                                    <a:gd name="T3" fmla="*/ 0 h 145"/>
                                    <a:gd name="T4" fmla="*/ 350 w 410"/>
                                    <a:gd name="T5" fmla="*/ 145 h 145"/>
                                    <a:gd name="T6" fmla="*/ 0 w 41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5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4" name="任意多边形 1530"/>
                              <wps:cNvSpPr/>
                              <wps:spPr bwMode="auto">
                                <a:xfrm>
                                  <a:off x="7724" y="13380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0 w 410"/>
                                    <a:gd name="T1" fmla="*/ 0 h 145"/>
                                    <a:gd name="T2" fmla="*/ 410 w 410"/>
                                    <a:gd name="T3" fmla="*/ 0 h 145"/>
                                    <a:gd name="T4" fmla="*/ 350 w 410"/>
                                    <a:gd name="T5" fmla="*/ 145 h 145"/>
                                    <a:gd name="T6" fmla="*/ 0 w 410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5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5" name="任意多边形 1531"/>
                              <wps:cNvSpPr/>
                              <wps:spPr bwMode="auto">
                                <a:xfrm>
                                  <a:off x="7737" y="13399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0 w 289"/>
                                    <a:gd name="T1" fmla="*/ 0 h 60"/>
                                    <a:gd name="T2" fmla="*/ 289 w 289"/>
                                    <a:gd name="T3" fmla="*/ 0 h 60"/>
                                    <a:gd name="T4" fmla="*/ 145 w 289"/>
                                    <a:gd name="T5" fmla="*/ 60 h 60"/>
                                    <a:gd name="T6" fmla="*/ 0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任意多边形 1532"/>
                              <wps:cNvSpPr/>
                              <wps:spPr bwMode="auto">
                                <a:xfrm>
                                  <a:off x="7737" y="13399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0 w 289"/>
                                    <a:gd name="T1" fmla="*/ 0 h 60"/>
                                    <a:gd name="T2" fmla="*/ 289 w 289"/>
                                    <a:gd name="T3" fmla="*/ 0 h 60"/>
                                    <a:gd name="T4" fmla="*/ 145 w 289"/>
                                    <a:gd name="T5" fmla="*/ 60 h 60"/>
                                    <a:gd name="T6" fmla="*/ 0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7" name="任意多边形 1533"/>
                              <wps:cNvSpPr/>
                              <wps:spPr bwMode="auto">
                                <a:xfrm>
                                  <a:off x="8231" y="13347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145 w 289"/>
                                    <a:gd name="T1" fmla="*/ 0 h 60"/>
                                    <a:gd name="T2" fmla="*/ 0 w 289"/>
                                    <a:gd name="T3" fmla="*/ 60 h 60"/>
                                    <a:gd name="T4" fmla="*/ 289 w 289"/>
                                    <a:gd name="T5" fmla="*/ 60 h 60"/>
                                    <a:gd name="T6" fmla="*/ 145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8" name="任意多边形 1534"/>
                              <wps:cNvSpPr/>
                              <wps:spPr bwMode="auto">
                                <a:xfrm>
                                  <a:off x="8231" y="13347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145 w 289"/>
                                    <a:gd name="T1" fmla="*/ 0 h 60"/>
                                    <a:gd name="T2" fmla="*/ 0 w 289"/>
                                    <a:gd name="T3" fmla="*/ 60 h 60"/>
                                    <a:gd name="T4" fmla="*/ 289 w 289"/>
                                    <a:gd name="T5" fmla="*/ 60 h 60"/>
                                    <a:gd name="T6" fmla="*/ 145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" name="任意多边形 1535"/>
                              <wps:cNvSpPr/>
                              <wps:spPr bwMode="auto">
                                <a:xfrm>
                                  <a:off x="8217" y="13355"/>
                                  <a:ext cx="89" cy="20"/>
                                </a:xfrm>
                                <a:custGeom>
                                  <a:avLst/>
                                  <a:gdLst>
                                    <a:gd name="T0" fmla="*/ 60 w 410"/>
                                    <a:gd name="T1" fmla="*/ 0 h 146"/>
                                    <a:gd name="T2" fmla="*/ 0 w 410"/>
                                    <a:gd name="T3" fmla="*/ 146 h 146"/>
                                    <a:gd name="T4" fmla="*/ 410 w 410"/>
                                    <a:gd name="T5" fmla="*/ 146 h 146"/>
                                    <a:gd name="T6" fmla="*/ 60 w 410"/>
                                    <a:gd name="T7" fmla="*/ 0 h 1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6">
                                      <a:moveTo>
                                        <a:pt x="60" y="0"/>
                                      </a:moveTo>
                                      <a:lnTo>
                                        <a:pt x="0" y="146"/>
                                      </a:lnTo>
                                      <a:lnTo>
                                        <a:pt x="410" y="146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0" name="任意多边形 1536"/>
                              <wps:cNvSpPr/>
                              <wps:spPr bwMode="auto">
                                <a:xfrm>
                                  <a:off x="8217" y="13355"/>
                                  <a:ext cx="89" cy="20"/>
                                </a:xfrm>
                                <a:custGeom>
                                  <a:avLst/>
                                  <a:gdLst>
                                    <a:gd name="T0" fmla="*/ 60 w 410"/>
                                    <a:gd name="T1" fmla="*/ 0 h 146"/>
                                    <a:gd name="T2" fmla="*/ 0 w 410"/>
                                    <a:gd name="T3" fmla="*/ 146 h 146"/>
                                    <a:gd name="T4" fmla="*/ 410 w 410"/>
                                    <a:gd name="T5" fmla="*/ 146 h 146"/>
                                    <a:gd name="T6" fmla="*/ 60 w 410"/>
                                    <a:gd name="T7" fmla="*/ 0 h 1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6">
                                      <a:moveTo>
                                        <a:pt x="60" y="0"/>
                                      </a:moveTo>
                                      <a:lnTo>
                                        <a:pt x="0" y="146"/>
                                      </a:lnTo>
                                      <a:lnTo>
                                        <a:pt x="410" y="146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" name="任意多边形 1537"/>
                              <wps:cNvSpPr/>
                              <wps:spPr bwMode="auto">
                                <a:xfrm>
                                  <a:off x="8231" y="13355"/>
                                  <a:ext cx="75" cy="20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6"/>
                                    <a:gd name="T2" fmla="*/ 289 w 350"/>
                                    <a:gd name="T3" fmla="*/ 0 h 146"/>
                                    <a:gd name="T4" fmla="*/ 350 w 350"/>
                                    <a:gd name="T5" fmla="*/ 146 h 146"/>
                                    <a:gd name="T6" fmla="*/ 0 w 350"/>
                                    <a:gd name="T7" fmla="*/ 0 h 1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6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50" y="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" name="任意多边形 1538"/>
                              <wps:cNvSpPr/>
                              <wps:spPr bwMode="auto">
                                <a:xfrm>
                                  <a:off x="8231" y="13355"/>
                                  <a:ext cx="75" cy="20"/>
                                </a:xfrm>
                                <a:custGeom>
                                  <a:avLst/>
                                  <a:gdLst>
                                    <a:gd name="T0" fmla="*/ 0 w 350"/>
                                    <a:gd name="T1" fmla="*/ 0 h 146"/>
                                    <a:gd name="T2" fmla="*/ 289 w 350"/>
                                    <a:gd name="T3" fmla="*/ 0 h 146"/>
                                    <a:gd name="T4" fmla="*/ 350 w 350"/>
                                    <a:gd name="T5" fmla="*/ 146 h 146"/>
                                    <a:gd name="T6" fmla="*/ 0 w 350"/>
                                    <a:gd name="T7" fmla="*/ 0 h 1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50" h="146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50" y="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3" name="任意多边形 1539"/>
                              <wps:cNvSpPr/>
                              <wps:spPr bwMode="auto">
                                <a:xfrm>
                                  <a:off x="8217" y="13375"/>
                                  <a:ext cx="76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4"/>
                                    <a:gd name="T2" fmla="*/ 60 w 349"/>
                                    <a:gd name="T3" fmla="*/ 144 h 144"/>
                                    <a:gd name="T4" fmla="*/ 349 w 349"/>
                                    <a:gd name="T5" fmla="*/ 144 h 144"/>
                                    <a:gd name="T6" fmla="*/ 0 w 34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60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4" name="任意多边形 1540"/>
                              <wps:cNvSpPr/>
                              <wps:spPr bwMode="auto">
                                <a:xfrm>
                                  <a:off x="8217" y="13375"/>
                                  <a:ext cx="76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4"/>
                                    <a:gd name="T2" fmla="*/ 60 w 349"/>
                                    <a:gd name="T3" fmla="*/ 144 h 144"/>
                                    <a:gd name="T4" fmla="*/ 349 w 349"/>
                                    <a:gd name="T5" fmla="*/ 144 h 144"/>
                                    <a:gd name="T6" fmla="*/ 0 w 34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60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5" name="任意多边形 1541"/>
                              <wps:cNvSpPr/>
                              <wps:spPr bwMode="auto">
                                <a:xfrm>
                                  <a:off x="8217" y="13375"/>
                                  <a:ext cx="89" cy="19"/>
                                </a:xfrm>
                                <a:custGeom>
                                  <a:avLst/>
                                  <a:gdLst>
                                    <a:gd name="T0" fmla="*/ 0 w 410"/>
                                    <a:gd name="T1" fmla="*/ 0 h 144"/>
                                    <a:gd name="T2" fmla="*/ 410 w 410"/>
                                    <a:gd name="T3" fmla="*/ 0 h 144"/>
                                    <a:gd name="T4" fmla="*/ 349 w 410"/>
                                    <a:gd name="T5" fmla="*/ 144 h 144"/>
                                    <a:gd name="T6" fmla="*/ 0 w 410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4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6" name="任意多边形 1542"/>
                              <wps:cNvSpPr/>
                              <wps:spPr bwMode="auto">
                                <a:xfrm>
                                  <a:off x="8217" y="13375"/>
                                  <a:ext cx="89" cy="19"/>
                                </a:xfrm>
                                <a:custGeom>
                                  <a:avLst/>
                                  <a:gdLst>
                                    <a:gd name="T0" fmla="*/ 0 w 410"/>
                                    <a:gd name="T1" fmla="*/ 0 h 144"/>
                                    <a:gd name="T2" fmla="*/ 410 w 410"/>
                                    <a:gd name="T3" fmla="*/ 0 h 144"/>
                                    <a:gd name="T4" fmla="*/ 349 w 410"/>
                                    <a:gd name="T5" fmla="*/ 144 h 144"/>
                                    <a:gd name="T6" fmla="*/ 0 w 410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10" h="144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7" name="任意多边形 1543"/>
                              <wps:cNvSpPr/>
                              <wps:spPr bwMode="auto">
                                <a:xfrm>
                                  <a:off x="8231" y="13394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0 w 289"/>
                                    <a:gd name="T1" fmla="*/ 0 h 60"/>
                                    <a:gd name="T2" fmla="*/ 289 w 289"/>
                                    <a:gd name="T3" fmla="*/ 0 h 60"/>
                                    <a:gd name="T4" fmla="*/ 145 w 289"/>
                                    <a:gd name="T5" fmla="*/ 60 h 60"/>
                                    <a:gd name="T6" fmla="*/ 0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8" name="任意多边形 1544"/>
                              <wps:cNvSpPr/>
                              <wps:spPr bwMode="auto">
                                <a:xfrm>
                                  <a:off x="8231" y="13394"/>
                                  <a:ext cx="62" cy="8"/>
                                </a:xfrm>
                                <a:custGeom>
                                  <a:avLst/>
                                  <a:gdLst>
                                    <a:gd name="T0" fmla="*/ 0 w 289"/>
                                    <a:gd name="T1" fmla="*/ 0 h 60"/>
                                    <a:gd name="T2" fmla="*/ 289 w 289"/>
                                    <a:gd name="T3" fmla="*/ 0 h 60"/>
                                    <a:gd name="T4" fmla="*/ 145 w 289"/>
                                    <a:gd name="T5" fmla="*/ 60 h 60"/>
                                    <a:gd name="T6" fmla="*/ 0 w 289"/>
                                    <a:gd name="T7" fmla="*/ 0 h 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9" name="任意多边形 1545"/>
                              <wps:cNvSpPr/>
                              <wps:spPr bwMode="auto">
                                <a:xfrm>
                                  <a:off x="8439" y="13347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144 w 289"/>
                                    <a:gd name="T1" fmla="*/ 0 h 61"/>
                                    <a:gd name="T2" fmla="*/ 0 w 289"/>
                                    <a:gd name="T3" fmla="*/ 61 h 61"/>
                                    <a:gd name="T4" fmla="*/ 289 w 289"/>
                                    <a:gd name="T5" fmla="*/ 61 h 61"/>
                                    <a:gd name="T6" fmla="*/ 144 w 289"/>
                                    <a:gd name="T7" fmla="*/ 0 h 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1">
                                      <a:moveTo>
                                        <a:pt x="144" y="0"/>
                                      </a:moveTo>
                                      <a:lnTo>
                                        <a:pt x="0" y="61"/>
                                      </a:lnTo>
                                      <a:lnTo>
                                        <a:pt x="289" y="61"/>
                                      </a:lnTo>
                                      <a:lnTo>
                                        <a:pt x="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0" name="任意多边形 1546"/>
                              <wps:cNvSpPr/>
                              <wps:spPr bwMode="auto">
                                <a:xfrm>
                                  <a:off x="8439" y="13347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144 w 289"/>
                                    <a:gd name="T1" fmla="*/ 0 h 61"/>
                                    <a:gd name="T2" fmla="*/ 0 w 289"/>
                                    <a:gd name="T3" fmla="*/ 61 h 61"/>
                                    <a:gd name="T4" fmla="*/ 289 w 289"/>
                                    <a:gd name="T5" fmla="*/ 61 h 61"/>
                                    <a:gd name="T6" fmla="*/ 144 w 289"/>
                                    <a:gd name="T7" fmla="*/ 0 h 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61">
                                      <a:moveTo>
                                        <a:pt x="144" y="0"/>
                                      </a:moveTo>
                                      <a:lnTo>
                                        <a:pt x="0" y="61"/>
                                      </a:lnTo>
                                      <a:lnTo>
                                        <a:pt x="289" y="61"/>
                                      </a:lnTo>
                                      <a:lnTo>
                                        <a:pt x="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1" name="任意多边形 1547"/>
                              <wps:cNvSpPr/>
                              <wps:spPr bwMode="auto">
                                <a:xfrm>
                                  <a:off x="8426" y="13355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60 w 409"/>
                                    <a:gd name="T1" fmla="*/ 0 h 144"/>
                                    <a:gd name="T2" fmla="*/ 0 w 409"/>
                                    <a:gd name="T3" fmla="*/ 144 h 144"/>
                                    <a:gd name="T4" fmla="*/ 409 w 409"/>
                                    <a:gd name="T5" fmla="*/ 144 h 144"/>
                                    <a:gd name="T6" fmla="*/ 60 w 40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4">
                                      <a:moveTo>
                                        <a:pt x="60" y="0"/>
                                      </a:moveTo>
                                      <a:lnTo>
                                        <a:pt x="0" y="144"/>
                                      </a:lnTo>
                                      <a:lnTo>
                                        <a:pt x="409" y="144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2" name="任意多边形 1548"/>
                              <wps:cNvSpPr/>
                              <wps:spPr bwMode="auto">
                                <a:xfrm>
                                  <a:off x="8426" y="13355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60 w 409"/>
                                    <a:gd name="T1" fmla="*/ 0 h 144"/>
                                    <a:gd name="T2" fmla="*/ 0 w 409"/>
                                    <a:gd name="T3" fmla="*/ 144 h 144"/>
                                    <a:gd name="T4" fmla="*/ 409 w 409"/>
                                    <a:gd name="T5" fmla="*/ 144 h 144"/>
                                    <a:gd name="T6" fmla="*/ 60 w 40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4">
                                      <a:moveTo>
                                        <a:pt x="60" y="0"/>
                                      </a:moveTo>
                                      <a:lnTo>
                                        <a:pt x="0" y="144"/>
                                      </a:lnTo>
                                      <a:lnTo>
                                        <a:pt x="409" y="144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3" name="任意多边形 1549"/>
                              <wps:cNvSpPr/>
                              <wps:spPr bwMode="auto">
                                <a:xfrm>
                                  <a:off x="8439" y="13355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4"/>
                                    <a:gd name="T2" fmla="*/ 289 w 349"/>
                                    <a:gd name="T3" fmla="*/ 0 h 144"/>
                                    <a:gd name="T4" fmla="*/ 349 w 349"/>
                                    <a:gd name="T5" fmla="*/ 144 h 144"/>
                                    <a:gd name="T6" fmla="*/ 0 w 34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4" name="任意多边形 1550"/>
                              <wps:cNvSpPr/>
                              <wps:spPr bwMode="auto">
                                <a:xfrm>
                                  <a:off x="8439" y="13355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4"/>
                                    <a:gd name="T2" fmla="*/ 289 w 349"/>
                                    <a:gd name="T3" fmla="*/ 0 h 144"/>
                                    <a:gd name="T4" fmla="*/ 349 w 349"/>
                                    <a:gd name="T5" fmla="*/ 144 h 144"/>
                                    <a:gd name="T6" fmla="*/ 0 w 349"/>
                                    <a:gd name="T7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5" name="任意多边形 1551"/>
                              <wps:cNvSpPr/>
                              <wps:spPr bwMode="auto">
                                <a:xfrm>
                                  <a:off x="8426" y="13374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5"/>
                                    <a:gd name="T2" fmla="*/ 60 w 349"/>
                                    <a:gd name="T3" fmla="*/ 145 h 145"/>
                                    <a:gd name="T4" fmla="*/ 349 w 349"/>
                                    <a:gd name="T5" fmla="*/ 145 h 145"/>
                                    <a:gd name="T6" fmla="*/ 0 w 34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60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6" name="任意多边形 1552"/>
                              <wps:cNvSpPr/>
                              <wps:spPr bwMode="auto">
                                <a:xfrm>
                                  <a:off x="8426" y="13374"/>
                                  <a:ext cx="77" cy="19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145"/>
                                    <a:gd name="T2" fmla="*/ 60 w 349"/>
                                    <a:gd name="T3" fmla="*/ 145 h 145"/>
                                    <a:gd name="T4" fmla="*/ 349 w 349"/>
                                    <a:gd name="T5" fmla="*/ 145 h 145"/>
                                    <a:gd name="T6" fmla="*/ 0 w 34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60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7" name="任意多边形 1553"/>
                              <wps:cNvSpPr/>
                              <wps:spPr bwMode="auto">
                                <a:xfrm>
                                  <a:off x="8426" y="13374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0 w 409"/>
                                    <a:gd name="T1" fmla="*/ 0 h 145"/>
                                    <a:gd name="T2" fmla="*/ 409 w 409"/>
                                    <a:gd name="T3" fmla="*/ 0 h 145"/>
                                    <a:gd name="T4" fmla="*/ 349 w 409"/>
                                    <a:gd name="T5" fmla="*/ 145 h 145"/>
                                    <a:gd name="T6" fmla="*/ 0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8" name="任意多边形 1554"/>
                              <wps:cNvSpPr/>
                              <wps:spPr bwMode="auto">
                                <a:xfrm>
                                  <a:off x="8426" y="13374"/>
                                  <a:ext cx="90" cy="19"/>
                                </a:xfrm>
                                <a:custGeom>
                                  <a:avLst/>
                                  <a:gdLst>
                                    <a:gd name="T0" fmla="*/ 0 w 409"/>
                                    <a:gd name="T1" fmla="*/ 0 h 145"/>
                                    <a:gd name="T2" fmla="*/ 409 w 409"/>
                                    <a:gd name="T3" fmla="*/ 0 h 145"/>
                                    <a:gd name="T4" fmla="*/ 349 w 409"/>
                                    <a:gd name="T5" fmla="*/ 145 h 145"/>
                                    <a:gd name="T6" fmla="*/ 0 w 409"/>
                                    <a:gd name="T7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9" name="任意多边形 1555"/>
                              <wps:cNvSpPr/>
                              <wps:spPr bwMode="auto">
                                <a:xfrm>
                                  <a:off x="8439" y="13393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0 w 289"/>
                                    <a:gd name="T1" fmla="*/ 0 h 59"/>
                                    <a:gd name="T2" fmla="*/ 289 w 289"/>
                                    <a:gd name="T3" fmla="*/ 0 h 59"/>
                                    <a:gd name="T4" fmla="*/ 144 w 289"/>
                                    <a:gd name="T5" fmla="*/ 59 h 59"/>
                                    <a:gd name="T6" fmla="*/ 0 w 289"/>
                                    <a:gd name="T7" fmla="*/ 0 h 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59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4" y="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0" name="矩形 15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53" y="12967"/>
                                  <a:ext cx="499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650E14">
                                    <w:pPr>
                                      <w:rPr>
                                        <w:rFonts w:ascii="楷体_GB2312" w:eastAsia="楷体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 w:cs="宋体"/>
                                        <w:color w:val="000000"/>
                                        <w:szCs w:val="21"/>
                                      </w:rPr>
                                      <w:t>焊缝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91" name="任意多边形 1557"/>
                              <wps:cNvSpPr/>
                              <wps:spPr bwMode="auto">
                                <a:xfrm>
                                  <a:off x="8439" y="13393"/>
                                  <a:ext cx="64" cy="8"/>
                                </a:xfrm>
                                <a:custGeom>
                                  <a:avLst/>
                                  <a:gdLst>
                                    <a:gd name="T0" fmla="*/ 0 w 289"/>
                                    <a:gd name="T1" fmla="*/ 0 h 59"/>
                                    <a:gd name="T2" fmla="*/ 289 w 289"/>
                                    <a:gd name="T3" fmla="*/ 0 h 59"/>
                                    <a:gd name="T4" fmla="*/ 144 w 289"/>
                                    <a:gd name="T5" fmla="*/ 59 h 59"/>
                                    <a:gd name="T6" fmla="*/ 0 w 289"/>
                                    <a:gd name="T7" fmla="*/ 0 h 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89" h="59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4" y="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mpd="sng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2" name="任意多边形 1558"/>
                              <wps:cNvSpPr/>
                              <wps:spPr bwMode="auto">
                                <a:xfrm>
                                  <a:off x="8126" y="13108"/>
                                  <a:ext cx="40" cy="16"/>
                                </a:xfrm>
                                <a:custGeom>
                                  <a:avLst/>
                                  <a:gdLst>
                                    <a:gd name="T0" fmla="*/ 0 w 179"/>
                                    <a:gd name="T1" fmla="*/ 119 h 119"/>
                                    <a:gd name="T2" fmla="*/ 152 w 179"/>
                                    <a:gd name="T3" fmla="*/ 0 h 119"/>
                                    <a:gd name="T4" fmla="*/ 179 w 179"/>
                                    <a:gd name="T5" fmla="*/ 47 h 119"/>
                                    <a:gd name="T6" fmla="*/ 0 w 179"/>
                                    <a:gd name="T7" fmla="*/ 119 h 1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79" h="119">
                                      <a:moveTo>
                                        <a:pt x="0" y="119"/>
                                      </a:moveTo>
                                      <a:lnTo>
                                        <a:pt x="152" y="0"/>
                                      </a:lnTo>
                                      <a:lnTo>
                                        <a:pt x="179" y="47"/>
                                      </a:lnTo>
                                      <a:lnTo>
                                        <a:pt x="0" y="1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3" name="矩形 15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4" y="12605"/>
                                  <a:ext cx="2052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46958E">
                                    <w:pPr>
                                      <w:jc w:val="center"/>
                                      <w:rPr>
                                        <w:rFonts w:ascii="楷体_GB2312" w:eastAsia="楷体_GB2312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 w:cs="宋体"/>
                                        <w:color w:val="000000"/>
                                        <w:szCs w:val="21"/>
                                      </w:rPr>
                                      <w:t>硬度测点分布示意图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2" name="组合 1560"/>
                              <wpg:cNvGrpSpPr/>
                              <wpg:grpSpPr>
                                <a:xfrm>
                                  <a:off x="8029" y="13061"/>
                                  <a:ext cx="511" cy="147"/>
                                  <a:chOff x="6199" y="3203"/>
                                  <a:chExt cx="457" cy="151"/>
                                </a:xfrm>
                                <a:effectLst/>
                              </wpg:grpSpPr>
                              <wps:wsp>
                                <wps:cNvPr id="395" name="任意多边形 1561"/>
                                <wps:cNvSpPr/>
                                <wps:spPr bwMode="auto">
                                  <a:xfrm>
                                    <a:off x="6199" y="3325"/>
                                    <a:ext cx="78" cy="29"/>
                                  </a:xfrm>
                                  <a:custGeom>
                                    <a:avLst/>
                                    <a:gdLst>
                                      <a:gd name="T0" fmla="*/ 0 w 179"/>
                                      <a:gd name="T1" fmla="*/ 119 h 119"/>
                                      <a:gd name="T2" fmla="*/ 152 w 179"/>
                                      <a:gd name="T3" fmla="*/ 0 h 119"/>
                                      <a:gd name="T4" fmla="*/ 179 w 179"/>
                                      <a:gd name="T5" fmla="*/ 47 h 119"/>
                                      <a:gd name="T6" fmla="*/ 0 w 179"/>
                                      <a:gd name="T7" fmla="*/ 119 h 1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79" h="119">
                                        <a:moveTo>
                                          <a:pt x="0" y="119"/>
                                        </a:moveTo>
                                        <a:lnTo>
                                          <a:pt x="152" y="0"/>
                                        </a:lnTo>
                                        <a:lnTo>
                                          <a:pt x="179" y="47"/>
                                        </a:lnTo>
                                        <a:lnTo>
                                          <a:pt x="0" y="1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0" cmpd="sng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6" name="直线 1562"/>
                                <wps:cNvCnPr/>
                                <wps:spPr bwMode="auto">
                                  <a:xfrm flipV="1">
                                    <a:off x="6272" y="3203"/>
                                    <a:ext cx="384" cy="1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0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4.15pt;margin-top:0.7pt;height:70.35pt;width:102.6pt;z-index:251661312;mso-width-relative:page;mso-height-relative:page;" coordorigin="7104,12605" coordsize="2052,1407" o:gfxdata="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">
                      <o:lock v:ext="edit" aspectratio="f"/>
                      <v:line id="直线 1434" o:spid="_x0000_s1026" o:spt="20" style="position:absolute;left:9072;top:12898;height:90;width:0;" filled="f" stroked="t" coordsize="21600,21600" o:gfxdata="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g1Ax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5" o:spid="_x0000_s1026" o:spt="20" style="position:absolute;left:9072;top:13023;height:0;width:0;" filled="f" stroked="t" coordsize="21600,21600" o:gfxdata="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P9aq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6" o:spid="_x0000_s1026" o:spt="20" style="position:absolute;left:9072;top:13059;height:144;width:0;" filled="f" stroked="t" coordsize="21600,21600" o:gfxdata="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LMrq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7" o:spid="_x0000_s1026" o:spt="20" style="position:absolute;left:9072;top:13239;height:0;width:0;" filled="f" stroked="t" coordsize="21600,21600" o:gfxdata="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YG9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8" o:spid="_x0000_s1026" o:spt="20" style="position:absolute;left:9072;top:13275;height:144;width:0;" filled="f" stroked="t" coordsize="21600,21600" o:gfxdata="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LxB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9" o:spid="_x0000_s1026" o:spt="20" style="position:absolute;left:9072;top:13455;height:0;width:0;" filled="f" stroked="t" coordsize="21600,21600" o:gfxdata="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+VJ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0" o:spid="_x0000_s1026" o:spt="20" style="position:absolute;left:9072;top:13491;height:144;width:0;" filled="f" stroked="t" coordsize="21600,21600" o:gfxdata="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fM6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1" o:spid="_x0000_s1026" o:spt="20" style="position:absolute;left:9072;top:13671;height:0;width:0;" filled="f" stroked="t" coordsize="21600,21600" o:gfxdata="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tpc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2" o:spid="_x0000_s1026" o:spt="20" style="position:absolute;left:9072;top:13707;height:144;width:0;" filled="f" stroked="t" coordsize="21600,21600" o:gfxdata="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J9w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3" o:spid="_x0000_s1026" o:spt="20" style="position:absolute;left:9072;top:13887;height:0;width:0;" filled="f" stroked="t" coordsize="21600,21600" o:gfxdata="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VSn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4" o:spid="_x0000_s1026" o:spt="20" style="position:absolute;left:9072;top:13923;height:89;width:0;" filled="f" stroked="t" coordsize="21600,21600" o:gfxdata="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Wsbs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5" o:spid="_x0000_s1026" o:spt="20" style="position:absolute;left:8897;top:14012;flip:x;height:0;width:175;" filled="f" stroked="t" coordsize="21600,21600" o:gfxdata="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ZwKm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6" o:spid="_x0000_s1026" o:spt="20" style="position:absolute;left:8838;top:14012;height:0;width:0;" filled="f" stroked="t" coordsize="21600,21600" o:gfxdata="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5us2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7" o:spid="_x0000_s1026" o:spt="20" style="position:absolute;left:8542;top:14012;flip:x;height:0;width:236;" filled="f" stroked="t" coordsize="21600,21600" o:gfxdata="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q8i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8" o:spid="_x0000_s1026" o:spt="20" style="position:absolute;left:8482;top:14012;height:0;width:0;" filled="f" stroked="t" coordsize="21600,21600" o:gfxdata="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Z4E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9" o:spid="_x0000_s1026" o:spt="20" style="position:absolute;left:8186;top:14012;flip:x;height:0;width:237;" filled="f" stroked="t" coordsize="21600,21600" o:gfxdata="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kh2S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0" o:spid="_x0000_s1026" o:spt="20" style="position:absolute;left:8126;top:14012;height:0;width:0;" filled="f" stroked="t" coordsize="21600,21600" o:gfxdata="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/CvM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1" o:spid="_x0000_s1026" o:spt="20" style="position:absolute;left:7830;top:14012;flip:x;height:0;width:237;" filled="f" stroked="t" coordsize="21600,21600" o:gfxdata="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G6i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2" o:spid="_x0000_s1026" o:spt="20" style="position:absolute;left:7771;top:14012;height:0;width:1;" filled="f" stroked="t" coordsize="21600,21600" o:gfxdata="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chyK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3" o:spid="_x0000_s1026" o:spt="20" style="position:absolute;left:7475;top:14012;flip:x;height:0;width:236;" filled="f" stroked="t" coordsize="21600,21600" o:gfxdata="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fgW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4" o:spid="_x0000_s1026" o:spt="20" style="position:absolute;left:7415;top:14012;height:0;width:1;" filled="f" stroked="t" coordsize="21600,21600" o:gfxdata="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Ptsu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5" o:spid="_x0000_s1026" o:spt="20" style="position:absolute;left:7182;top:14012;flip:x;height:0;width:175;" filled="f" stroked="t" coordsize="21600,21600" o:gfxdata="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MsI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6" o:spid="_x0000_s1026" o:spt="20" style="position:absolute;left:7182;top:13923;flip:y;height:89;width:0;" filled="f" stroked="t" coordsize="21600,21600" o:gfxdata="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vj86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7" o:spid="_x0000_s1026" o:spt="20" style="position:absolute;left:7182;top:13887;height:0;width:0;" filled="f" stroked="t" coordsize="21600,21600" o:gfxdata="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bImL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8" o:spid="_x0000_s1026" o:spt="20" style="position:absolute;left:7182;top:13707;flip:y;height:144;width:0;" filled="f" stroked="t" coordsize="21600,21600" o:gfxdata="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txtCK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9" o:spid="_x0000_s1026" o:spt="20" style="position:absolute;left:7182;top:13671;height:0;width:0;" filled="f" stroked="t" coordsize="21600,21600" o:gfxdata="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ysm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0" o:spid="_x0000_s1026" o:spt="20" style="position:absolute;left:7182;top:13491;flip:y;height:144;width:0;" filled="f" stroked="t" coordsize="21600,21600" o:gfxdata="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Uic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1" o:spid="_x0000_s1026" o:spt="20" style="position:absolute;left:7182;top:13455;height:0;width:0;" filled="f" stroked="t" coordsize="21600,21600" o:gfxdata="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ePi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2" o:spid="_x0000_s1026" o:spt="20" style="position:absolute;left:7182;top:13275;flip:y;height:144;width:0;" filled="f" stroked="t" coordsize="21600,21600" o:gfxdata="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Ksi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3" o:spid="_x0000_s1026" o:spt="20" style="position:absolute;left:7182;top:13239;height:0;width:0;" filled="f" stroked="t" coordsize="21600,21600" o:gfxdata="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m0Z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4" o:spid="_x0000_s1026" o:spt="20" style="position:absolute;left:7182;top:13059;flip:y;height:144;width:0;" filled="f" stroked="t" coordsize="21600,21600" o:gfxdata="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Zg8i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5" o:spid="_x0000_s1026" o:spt="20" style="position:absolute;left:7182;top:13023;height:0;width:0;" filled="f" stroked="t" coordsize="21600,21600" o:gfxdata="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qFj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6" o:spid="_x0000_s1026" o:spt="20" style="position:absolute;left:7182;top:12898;flip:y;height:90;width:0;" filled="f" stroked="t" coordsize="21600,21600" o:gfxdata="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QV1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7" o:spid="_x0000_s1026" o:spt="20" style="position:absolute;left:7182;top:12898;height:0;width:175;" filled="f" stroked="t" coordsize="21600,21600" o:gfxdata="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HE5G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8" o:spid="_x0000_s1026" o:spt="20" style="position:absolute;left:7415;top:12898;height:0;width:1;" filled="f" stroked="t" coordsize="21600,21600" o:gfxdata="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Vjea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9" o:spid="_x0000_s1026" o:spt="20" style="position:absolute;left:7475;top:12898;height:0;width:236;" filled="f" stroked="t" coordsize="21600,21600" o:gfxdata="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kof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0" o:spid="_x0000_s1026" o:spt="20" style="position:absolute;left:7771;top:12898;height:0;width:1;" filled="f" stroked="t" coordsize="21600,21600" o:gfxdata="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wsAm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1" o:spid="_x0000_s1026" o:spt="20" style="position:absolute;left:7830;top:12898;height:0;width:237;" filled="f" stroked="t" coordsize="21600,21600" o:gfxdata="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8FZK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2" o:spid="_x0000_s1026" o:spt="20" style="position:absolute;left:8126;top:12898;height:0;width:0;" filled="f" stroked="t" coordsize="21600,21600" o:gfxdata="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6L5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3" o:spid="_x0000_s1026" o:spt="20" style="position:absolute;left:8186;top:12898;height:0;width:237;" filled="f" stroked="t" coordsize="21600,21600" o:gfxdata="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iLn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4" o:spid="_x0000_s1026" o:spt="20" style="position:absolute;left:8482;top:12898;height:0;width:0;" filled="f" stroked="t" coordsize="21600,21600" o:gfxdata="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vboM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5" o:spid="_x0000_s1026" o:spt="20" style="position:absolute;left:8542;top:12898;height:0;width:236;" filled="f" stroked="t" coordsize="21600,21600" o:gfxdata="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xH5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6" o:spid="_x0000_s1026" o:spt="20" style="position:absolute;left:8838;top:12898;height:0;width:0;" filled="f" stroked="t" coordsize="21600,21600" o:gfxdata="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EiDX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7" o:spid="_x0000_s1026" o:spt="20" style="position:absolute;left:8897;top:12898;height:0;width:175;" filled="f" stroked="t" coordsize="21600,21600" o:gfxdata="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6FT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rect id="矩形 1478" o:spid="_x0000_s1026" o:spt="1" style="position:absolute;left:8045;top:12898;height:1114;width:164;" filled="f" stroked="t" coordsize="21600,21600" o:gfxdata="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56z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miterlimit="8" joinstyle="miter"/>
                        <v:imagedata o:title=""/>
                        <o:lock v:ext="edit" aspectratio="f"/>
                      </v:rect>
                      <v:shape id="任意多边形 1479" o:spid="_x0000_s1026" o:spt="100" style="position:absolute;left:8045;top:12943;height:54;width:164;" filled="f" stroked="t" coordsize="759,403" o:gfxdata="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kkM2/&#10;AAAA3AAAAA8AAAAAAAAAAQAgAAAAIgAAAGRycy9kb3ducmV2LnhtbFBLAQIUABQAAAAIAIdO4kAz&#10;LwWeOwAAADkAAAAQAAAAAAAAAAEAIAAAAA4BAABkcnMvc2hhcGV4bWwueG1sUEsFBgAAAAAGAAYA&#10;WwEAALgDAAAAAA==&#10;" path="m759,403l720,210,589,62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0" o:spid="_x0000_s1026" o:spt="100" style="position:absolute;left:8045;top:13006;height:54;width:164;" filled="f" stroked="t" coordsize="759,403" o:gfxdata="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NCLm/&#10;AAAA3AAAAA8AAAAAAAAAAQAgAAAAIgAAAGRycy9kb3ducmV2LnhtbFBLAQIUABQAAAAIAIdO4kAz&#10;LwWeOwAAADkAAAAQAAAAAAAAAAEAIAAAAA4BAABkcnMvc2hhcGV4bWwueG1sUEsFBgAAAAAGAAYA&#10;WwEAALgDAAAAAA==&#10;" path="m759,403l720,210,589,62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1" o:spid="_x0000_s1026" o:spt="100" style="position:absolute;left:8045;top:13074;height:53;width:164;" filled="f" stroked="t" coordsize="759,403" o:gfxdata="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BrSK/&#10;AAAA3AAAAA8AAAAAAAAAAQAgAAAAIgAAAGRycy9kb3ducmV2LnhtbFBLAQIUABQAAAAIAIdO4kAz&#10;LwWeOwAAADkAAAAQAAAAAAAAAAEAIAAAAA4BAABkcnMvc2hhcGV4bWwueG1sUEsFBgAAAAAGAAYA&#10;WwEAALgDAAAAAA==&#10;" path="m759,403l720,211,589,63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2" o:spid="_x0000_s1026" o:spt="100" style="position:absolute;left:8045;top:13264;height:54;width:164;" filled="f" stroked="t" coordsize="759,402" o:gfxdata="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tjCrsAAADc&#10;AAAADwAAAAAAAAABACAAAAAiAAAAZHJzL2Rvd25yZXYueG1sUEsBAhQAFAAAAAgAh07iQDMvBZ47&#10;AAAAOQAAABAAAAAAAAAAAQAgAAAACgEAAGRycy9zaGFwZXhtbC54bWxQSwUGAAAAAAYABgBbAQAA&#10;tAMAAAAA&#10;" path="m759,402l720,209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3" o:spid="_x0000_s1026" o:spt="100" style="position:absolute;left:8045;top:13197;height:54;width:164;" filled="f" stroked="t" coordsize="759,403" o:gfxdata="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+Wzr4A&#10;AADcAAAADwAAAAAAAAABACAAAAAiAAAAZHJzL2Rvd25yZXYueG1sUEsBAhQAFAAAAAgAh07iQDMv&#10;BZ47AAAAOQAAABAAAAAAAAAAAQAgAAAADQEAAGRycy9zaGFwZXhtbC54bWxQSwUGAAAAAAYABgBb&#10;AQAAtwMAAAAA&#10;" path="m759,403l720,211,589,63,402,0,209,39,63,170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4" o:spid="_x0000_s1026" o:spt="100" style="position:absolute;left:8045;top:13134;height:54;width:164;" filled="f" stroked="t" coordsize="759,403" o:gfxdata="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AAry8AAAA&#10;3AAAAA8AAAAAAAAAAQAgAAAAIgAAAGRycy9kb3ducmV2LnhtbFBLAQIUABQAAAAIAIdO4kAzLwWe&#10;OwAAADkAAAAQAAAAAAAAAAEAIAAAAAsBAABkcnMvc2hhcGV4bWwueG1sUEsFBgAAAAAGAAYAWwEA&#10;ALUDAAAAAA==&#10;" path="m759,403l720,210,589,62,402,0,209,39,63,169,0,355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5" o:spid="_x0000_s1026" o:spt="100" style="position:absolute;left:8045;top:13516;height:54;width:164;" filled="f" stroked="t" coordsize="759,403" o:gfxdata="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KcnvQAA&#10;ANwAAAAPAAAAAAAAAAEAIAAAACIAAABkcnMvZG93bnJldi54bWxQSwECFAAUAAAACACHTuJAMy8F&#10;njsAAAA5AAAAEAAAAAAAAAABACAAAAAMAQAAZHJzL3NoYXBleG1sLnhtbFBLBQYAAAAABgAGAFsB&#10;AAC2AwAAAAA=&#10;" path="m759,403l720,210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6" o:spid="_x0000_s1026" o:spt="100" style="position:absolute;left:8045;top:13580;height:53;width:164;" filled="f" stroked="t" coordsize="759,403" o:gfxdata="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msQHtwAAANwAAAAP&#10;AAAAAAAAAAEAIAAAACIAAABkcnMvZG93bnJldi54bWxQSwECFAAUAAAACACHTuJAMy8FnjsAAAA5&#10;AAAAEAAAAAAAAAABACAAAAAGAQAAZHJzL3NoYXBleG1sLnhtbFBLBQYAAAAABgAGAFsBAACwAwAA&#10;AAA=&#10;" path="m759,403l720,210,589,62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7" o:spid="_x0000_s1026" o:spt="100" style="position:absolute;left:8045;top:13648;height:53;width:164;" filled="f" stroked="t" coordsize="759,403" o:gfxdata="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WYZy/&#10;AAAA3AAAAA8AAAAAAAAAAQAgAAAAIgAAAGRycy9kb3ducmV2LnhtbFBLAQIUABQAAAAIAIdO4kAz&#10;LwWeOwAAADkAAAAQAAAAAAAAAAEAIAAAAA4BAABkcnMvc2hhcGV4bWwueG1sUEsFBgAAAAAGAAYA&#10;WwEAALgDAAAAAA==&#10;" path="m759,403l720,211,589,63,402,0,209,39,63,170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8" o:spid="_x0000_s1026" o:spt="100" style="position:absolute;left:8045;top:13457;height:53;width:164;" filled="f" stroked="t" coordsize="759,403" o:gfxdata="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E/+u/&#10;AAAA3AAAAA8AAAAAAAAAAQAgAAAAIgAAAGRycy9kb3ducmV2LnhtbFBLAQIUABQAAAAIAIdO4kAz&#10;LwWeOwAAADkAAAAQAAAAAAAAAAEAIAAAAA4BAABkcnMvc2hhcGV4bWwueG1sUEsFBgAAAAAGAAYA&#10;WwEAALgDAAAAAA==&#10;" path="m759,403l720,210,589,62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9" o:spid="_x0000_s1026" o:spt="100" style="position:absolute;left:8045;top:13389;height:53;width:164;" filled="f" stroked="t" coordsize="759,403" o:gfxdata="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SFpwvQAA&#10;ANwAAAAPAAAAAAAAAAEAIAAAACIAAABkcnMvZG93bnJldi54bWxQSwECFAAUAAAACACHTuJAMy8F&#10;njsAAAA5AAAAEAAAAAAAAAABACAAAAAMAQAAZHJzL3NoYXBleG1sLnhtbFBLBQYAAAAABgAGAFsB&#10;AAC2AwAAAAA=&#10;" path="m759,403l720,210,589,63,402,0,209,40,63,170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0" o:spid="_x0000_s1026" o:spt="100" style="position:absolute;left:8045;top:13326;height:53;width:164;" filled="f" stroked="t" coordsize="759,403" o:gfxdata="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cIEvQAA&#10;ANwAAAAPAAAAAAAAAAEAIAAAACIAAABkcnMvZG93bnJldi54bWxQSwECFAAUAAAACACHTuJAMy8F&#10;njsAAAA5AAAAEAAAAAAAAAABACAAAAAMAQAAZHJzL3NoYXBleG1sLnhtbFBLBQYAAAAABgAGAFsB&#10;AAC2AwAAAAA=&#10;" path="m759,403l720,211,589,63,402,0,209,40,63,171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1" o:spid="_x0000_s1026" o:spt="100" style="position:absolute;left:8045;top:13705;height:54;width:164;" filled="f" stroked="t" coordsize="759,403" o:gfxdata="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7WefvQAA&#10;ANwAAAAPAAAAAAAAAAEAIAAAACIAAABkcnMvZG93bnJldi54bWxQSwECFAAUAAAACACHTuJAMy8F&#10;njsAAAA5AAAAEAAAAAAAAAABACAAAAAMAQAAZHJzL3NoYXBleG1sLnhtbFBLBQYAAAAABgAGAFsB&#10;AAC2AwAAAAA=&#10;" path="m759,403l720,210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2" o:spid="_x0000_s1026" o:spt="100" style="position:absolute;left:8045;top:13896;height:53;width:164;" filled="f" stroked="t" coordsize="759,403" o:gfxdata="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D/56L4A&#10;AADcAAAADwAAAAAAAAABACAAAAAiAAAAZHJzL2Rvd25yZXYueG1sUEsBAhQAFAAAAAgAh07iQDMv&#10;BZ47AAAAOQAAABAAAAAAAAAAAQAgAAAADQEAAGRycy9zaGFwZXhtbC54bWxQSwUGAAAAAAYABgBb&#10;AQAAtwMAAAAA&#10;" path="m759,403l720,210,589,62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3" o:spid="_x0000_s1026" o:spt="100" style="position:absolute;left:8045;top:13828;height:54;width:164;" filled="f" stroked="t" coordsize="759,402" o:gfxdata="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KwwsvQAA&#10;ANwAAAAPAAAAAAAAAAEAIAAAACIAAABkcnMvZG93bnJldi54bWxQSwECFAAUAAAACACHTuJAMy8F&#10;njsAAAA5AAAAEAAAAAAAAAABACAAAAAMAQAAZHJzL3NoYXBleG1sLnhtbFBLBQYAAAAABgAGAFsB&#10;AAC2AwAAAAA=&#10;" path="m759,402l720,209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4" o:spid="_x0000_s1026" o:spt="100" style="position:absolute;left:8045;top:13766;height:53;width:164;" filled="f" stroked="t" coordsize="759,402" o:gfxdata="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20mF65AAAA3AAA&#10;AA8AAAAAAAAAAQAgAAAAIgAAAGRycy9kb3ducmV2LnhtbFBLAQIUABQAAAAIAIdO4kAzLwWeOwAA&#10;ADkAAAAQAAAAAAAAAAEAIAAAAAgBAABkcnMvc2hhcGV4bWwueG1sUEsFBgAAAAAGAAYAWwEAALID&#10;AAAAAA==&#10;" path="m759,402l720,210,589,63,402,0,209,39,63,170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5" o:spid="_x0000_s1026" o:spt="100" style="position:absolute;left:8045;top:13958;height:54;width:164;" filled="f" stroked="t" coordsize="759,403" o:gfxdata="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Btmr4A&#10;AADcAAAADwAAAAAAAAABACAAAAAiAAAAZHJzL2Rvd25yZXYueG1sUEsBAhQAFAAAAAgAh07iQDMv&#10;BZ47AAAAOQAAABAAAAAAAAAAAQAgAAAADQEAAGRycy9zaGFwZXhtbC54bWxQSwUGAAAAAAYABgBb&#10;AQAAtwMAAAAA&#10;" path="m759,403l720,210,589,62,402,0,209,38,63,169,0,355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6" o:spid="_x0000_s1026" o:spt="100" style="position:absolute;left:8082;top:13349;height:54;width:90;" filled="f" stroked="t" coordsize="409,409" o:gfxdata="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a2wi8AAAA&#10;3AAAAA8AAAAAAAAAAQAgAAAAIgAAAGRycy9kb3ducmV2LnhtbFBLAQIUABQAAAAIAIdO4kAzLwWe&#10;OwAAADkAAAAQAAAAAAAAAAEAIAAAAAsBAABkcnMvc2hhcGV4bWwueG1sUEsFBgAAAAAGAAYAWwEA&#10;ALUDAAAAAA==&#10;" path="m409,204l349,59,204,0,59,59,0,204,59,348,204,409,349,348,409,204xe">
                        <v:path o:connectlocs="90,26;76,7;44,0;12,7;0,26;12,45;44,54;76,45;90,26" o:connectangles="0,0,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7" o:spid="_x0000_s1026" o:spt="100" style="position:absolute;left:8095;top:13349;height:8;width:63;" fillcolor="#000000" filled="t" stroked="f" coordsize="290,59" o:gfxdata="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7TjAvQAA&#10;ANwAAAAPAAAAAAAAAAEAIAAAACIAAABkcnMvZG93bnJldi54bWxQSwECFAAUAAAACACHTuJAMy8F&#10;njsAAAA5AAAAEAAAAAAAAAABACAAAAAMAQAAZHJzL3NoYXBleG1sLnhtbFBLBQYAAAAABgAGAFsB&#10;AAC2AwAAAAA=&#10;" path="m145,0l0,59,290,59,145,0xe">
                        <v:path o:connectlocs="31,0;0,8;63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498" o:spid="_x0000_s1026" o:spt="100" style="position:absolute;left:8095;top:13349;height:8;width:63;" filled="f" stroked="t" coordsize="290,59" o:gfxdata="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3+67sAAADc&#10;AAAADwAAAAAAAAABACAAAAAiAAAAZHJzL2Rvd25yZXYueG1sUEsBAhQAFAAAAAgAh07iQDMvBZ47&#10;AAAAOQAAABAAAAAAAAAAAQAgAAAACgEAAGRycy9zaGFwZXhtbC54bWxQSwUGAAAAAAYABgBbAQAA&#10;tAMAAAAA&#10;" path="m145,0l0,59,290,59,145,0xe">
                        <v:path o:connectlocs="31,0;0,8;63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9" o:spid="_x0000_s1026" o:spt="100" style="position:absolute;left:8082;top:13357;height:19;width:90;" fillcolor="#000000" filled="t" stroked="f" coordsize="409,145" o:gfxdata="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oJkrsAAADc&#10;AAAADwAAAAAAAAABACAAAAAiAAAAZHJzL2Rvd25yZXYueG1sUEsBAhQAFAAAAAgAh07iQDMvBZ47&#10;AAAAOQAAABAAAAAAAAAAAQAgAAAACgEAAGRycy9zaGFwZXhtbC54bWxQSwUGAAAAAAYABgBbAQAA&#10;tAMAAAAA&#10;" path="m59,0l0,145,409,145,59,0xe">
                        <v:path o:connectlocs="12,0;0,19;90,19;12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0" o:spid="_x0000_s1026" o:spt="100" style="position:absolute;left:8082;top:13357;height:19;width:90;" filled="f" stroked="t" coordsize="409,145" o:gfxdata="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Kvsb4A&#10;AADcAAAADwAAAAAAAAABACAAAAAiAAAAZHJzL2Rvd25yZXYueG1sUEsBAhQAFAAAAAgAh07iQDMv&#10;BZ47AAAAOQAAABAAAAAAAAAAAQAgAAAADQEAAGRycy9zaGFwZXhtbC54bWxQSwUGAAAAAAYABgBb&#10;AQAAtwMAAAAA&#10;" path="m59,0l0,145,409,145,59,0xe">
                        <v:path o:connectlocs="12,0;0,19;90,19;12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1" o:spid="_x0000_s1026" o:spt="100" style="position:absolute;left:8095;top:13357;height:19;width:77;" fillcolor="#000000" filled="t" stroked="f" coordsize="350,145" o:gfxdata="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ZND74A&#10;AADcAAAADwAAAAAAAAABACAAAAAiAAAAZHJzL2Rvd25yZXYueG1sUEsBAhQAFAAAAAgAh07iQDMv&#10;BZ47AAAAOQAAABAAAAAAAAAAAQAgAAAADQEAAGRycy9zaGFwZXhtbC54bWxQSwUGAAAAAAYABgBb&#10;AQAAtwMAAAAA&#10;" path="m0,0l290,0,350,145,0,0xe">
                        <v:path o:connectlocs="0,0;63,0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2" o:spid="_x0000_s1026" o:spt="100" style="position:absolute;left:8095;top:13357;height:19;width:77;" filled="f" stroked="t" coordsize="350,145" o:gfxdata="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OrCS8AAAA&#10;3AAAAA8AAAAAAAAAAQAgAAAAIgAAAGRycy9kb3ducmV2LnhtbFBLAQIUABQAAAAIAIdO4kAzLwWe&#10;OwAAADkAAAAQAAAAAAAAAAEAIAAAAAsBAABkcnMvc2hhcGV4bWwueG1sUEsFBgAAAAAGAAYAWwEA&#10;ALUDAAAAAA==&#10;" path="m0,0l290,0,350,145,0,0xe">
                        <v:path o:connectlocs="0,0;63,0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3" o:spid="_x0000_s1026" o:spt="100" style="position:absolute;left:8082;top:13376;height:20;width:76;" fillcolor="#000000" filled="t" stroked="f" coordsize="349,144" o:gfxdata="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zv7a/&#10;AAAA3AAAAA8AAAAAAAAAAQAgAAAAIgAAAGRycy9kb3ducmV2LnhtbFBLAQIUABQAAAAIAIdO4kAz&#10;LwWeOwAAADkAAAAQAAAAAAAAAAEAIAAAAA4BAABkcnMvc2hhcGV4bWwueG1sUEsFBgAAAAAGAAYA&#10;WwEAALgDAAAAAA==&#10;" path="m0,0l59,144,349,144,0,0xe">
                        <v:path o:connectlocs="0,0;12,20;76,20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4" o:spid="_x0000_s1026" o:spt="100" style="position:absolute;left:8082;top:13376;height:20;width:76;" filled="f" stroked="t" coordsize="349,144" o:gfxdata="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0uxBbsAAADc&#10;AAAADwAAAAAAAAABACAAAAAiAAAAZHJzL2Rvd25yZXYueG1sUEsBAhQAFAAAAAgAh07iQDMvBZ47&#10;AAAAOQAAABAAAAAAAAAAAQAgAAAACgEAAGRycy9zaGFwZXhtbC54bWxQSwUGAAAAAAYABgBbAQAA&#10;tAMAAAAA&#10;" path="m0,0l59,144,349,144,0,0xe">
                        <v:path o:connectlocs="0,0;12,20;76,20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5" o:spid="_x0000_s1026" o:spt="100" style="position:absolute;left:8082;top:13376;height:20;width:90;" fillcolor="#000000" filled="t" stroked="f" coordsize="409,144" o:gfxdata="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woKdi5AAAA3AAA&#10;AA8AAAAAAAAAAQAgAAAAIgAAAGRycy9kb3ducmV2LnhtbFBLAQIUABQAAAAIAIdO4kAzLwWeOwAA&#10;ADkAAAAQAAAAAAAAAAEAIAAAAAgBAABkcnMvc2hhcGV4bWwueG1sUEsFBgAAAAAGAAYAWwEAALID&#10;AAAAAA==&#10;" path="m0,0l409,0,349,144,0,0xe">
                        <v:path o:connectlocs="0,0;90,0;76,20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6" o:spid="_x0000_s1026" o:spt="100" style="position:absolute;left:8082;top:13376;height:20;width:90;" filled="f" stroked="t" coordsize="409,144" o:gfxdata="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OH7LsAAADc&#10;AAAADwAAAAAAAAABACAAAAAiAAAAZHJzL2Rvd25yZXYueG1sUEsBAhQAFAAAAAgAh07iQDMvBZ47&#10;AAAAOQAAABAAAAAAAAAAAQAgAAAACgEAAGRycy9zaGFwZXhtbC54bWxQSwUGAAAAAAYABgBbAQAA&#10;tAMAAAAA&#10;" path="m0,0l409,0,349,144,0,0xe">
                        <v:path o:connectlocs="0,0;90,0;76,20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7" o:spid="_x0000_s1026" o:spt="100" style="position:absolute;left:8095;top:13396;height:7;width:63;" fillcolor="#000000" filled="t" stroked="f" coordsize="290,61" o:gfxdata="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+XXXq/&#10;AAAA3AAAAA8AAAAAAAAAAQAgAAAAIgAAAGRycy9kb3ducmV2LnhtbFBLAQIUABQAAAAIAIdO4kAz&#10;LwWeOwAAADkAAAAQAAAAAAAAAAEAIAAAAA4BAABkcnMvc2hhcGV4bWwueG1sUEsFBgAAAAAGAAYA&#10;WwEAALgDAAAAAA==&#10;" path="m0,0l290,0,145,61,0,0xe">
                        <v:path o:connectlocs="0,0;63,0;31,7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8" o:spid="_x0000_s1026" o:spt="100" style="position:absolute;left:8095;top:13396;height:7;width:63;" filled="f" stroked="t" coordsize="290,61" o:gfxdata="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4kK5&#10;wAAAANwAAAAPAAAAAAAAAAEAIAAAACIAAABkcnMvZG93bnJldi54bWxQSwECFAAUAAAACACHTuJA&#10;My8FnjsAAAA5AAAAEAAAAAAAAAABACAAAAAPAQAAZHJzL3NoYXBleG1sLnhtbFBLBQYAAAAABgAG&#10;AFsBAAC5AwAAAAA=&#10;" path="m0,0l290,0,145,61,0,0xe">
                        <v:path o:connectlocs="0,0;63,0;31,7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9" o:spid="_x0000_s1026" o:spt="100" style="position:absolute;left:7955;top:13350;height:8;width:62;" fillcolor="#000000" filled="t" stroked="f" coordsize="290,59" o:gfxdata="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XBRvQAA&#10;ANwAAAAPAAAAAAAAAAEAIAAAACIAAABkcnMvZG93bnJldi54bWxQSwECFAAUAAAACACHTuJAMy8F&#10;njsAAAA5AAAAEAAAAAAAAAABACAAAAAMAQAAZHJzL3NoYXBleG1sLnhtbFBLBQYAAAAABgAGAFsB&#10;AAC2AwAAAAA=&#10;" path="m145,0l0,59,290,59,145,0xe">
                        <v:path o:connectlocs="31,0;0,8;62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0" o:spid="_x0000_s1026" o:spt="100" style="position:absolute;left:7955;top:13350;height:8;width:62;" filled="f" stroked="t" coordsize="290,59" o:gfxdata="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6websAAADc&#10;AAAADwAAAAAAAAABACAAAAAiAAAAZHJzL2Rvd25yZXYueG1sUEsBAhQAFAAAAAgAh07iQDMvBZ47&#10;AAAAOQAAABAAAAAAAAAAAQAgAAAACgEAAGRycy9zaGFwZXhtbC54bWxQSwUGAAAAAAYABgBbAQAA&#10;tAMAAAAA&#10;" path="m145,0l0,59,290,59,145,0xe">
                        <v:path o:connectlocs="31,0;0,8;62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1" o:spid="_x0000_s1026" o:spt="100" style="position:absolute;left:7942;top:13358;height:19;width:88;" fillcolor="#000000" filled="t" stroked="f" coordsize="409,145" o:gfxdata="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yUcAvQAA&#10;ANwAAAAPAAAAAAAAAAEAIAAAACIAAABkcnMvZG93bnJldi54bWxQSwECFAAUAAAACACHTuJAMy8F&#10;njsAAAA5AAAAEAAAAAAAAAABACAAAAAMAQAAZHJzL3NoYXBleG1sLnhtbFBLBQYAAAAABgAGAFsB&#10;AAC2AwAAAAA=&#10;" path="m59,0l0,145,409,145,59,0xe">
                        <v:path o:connectlocs="12,0;0,19;88,19;12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2" o:spid="_x0000_s1026" o:spt="100" style="position:absolute;left:7942;top:13358;height:19;width:88;" filled="f" stroked="t" coordsize="409,145" o:gfxdata="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rnIL4A&#10;AADcAAAADwAAAAAAAAABACAAAAAiAAAAZHJzL2Rvd25yZXYueG1sUEsBAhQAFAAAAAgAh07iQDMv&#10;BZ47AAAAOQAAABAAAAAAAAAAAQAgAAAADQEAAGRycy9zaGFwZXhtbC54bWxQSwUGAAAAAAYABgBb&#10;AQAAtwMAAAAA&#10;" path="m59,0l0,145,409,145,59,0xe">
                        <v:path o:connectlocs="12,0;0,19;88,19;12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3" o:spid="_x0000_s1026" o:spt="100" style="position:absolute;left:7955;top:13358;height:19;width:75;" fillcolor="#000000" filled="t" stroked="f" coordsize="350,145" o:gfxdata="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/gWe&#10;wAAAANwAAAAPAAAAAAAAAAEAIAAAACIAAABkcnMvZG93bnJldi54bWxQSwECFAAUAAAACACHTuJA&#10;My8FnjsAAAA5AAAAEAAAAAAAAAABACAAAAAPAQAAZHJzL3NoYXBleG1sLnhtbFBLBQYAAAAABgAG&#10;AFsBAAC5AwAAAAA=&#10;" path="m0,0l290,0,350,145,0,0xe">
                        <v:path o:connectlocs="0,0;62,0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4" o:spid="_x0000_s1026" o:spt="100" style="position:absolute;left:7955;top:13358;height:19;width:75;" filled="f" stroked="t" coordsize="350,145" o:gfxdata="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NvusLUAAADcAAAADwAA&#10;AAAAAAABACAAAAAiAAAAZHJzL2Rvd25yZXYueG1sUEsBAhQAFAAAAAgAh07iQDMvBZ47AAAAOQAA&#10;ABAAAAAAAAAAAQAgAAAABAEAAGRycy9zaGFwZXhtbC54bWxQSwUGAAAAAAYABgBbAQAArgMAAAAA&#10;" path="m0,0l290,0,350,145,0,0xe">
                        <v:path o:connectlocs="0,0;62,0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5" o:spid="_x0000_s1026" o:spt="100" style="position:absolute;left:7942;top:13377;height:19;width:75;" fillcolor="#000000" filled="t" stroked="f" coordsize="349,145" o:gfxdata="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gn9VvQAA&#10;ANwAAAAPAAAAAAAAAAEAIAAAACIAAABkcnMvZG93bnJldi54bWxQSwECFAAUAAAACACHTuJAMy8F&#10;njsAAAA5AAAAEAAAAAAAAAABACAAAAAMAQAAZHJzL3NoYXBleG1sLnhtbFBLBQYAAAAABgAGAFsB&#10;AAC2AwAAAAA=&#10;" path="m0,0l59,145,349,145,0,0xe">
                        <v:path o:connectlocs="0,0;12,19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6" o:spid="_x0000_s1026" o:spt="100" style="position:absolute;left:7942;top:13377;height:19;width:75;" filled="f" stroked="t" coordsize="349,145" o:gfxdata="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uiLVugAAANwA&#10;AAAPAAAAAAAAAAEAIAAAACIAAABkcnMvZG93bnJldi54bWxQSwECFAAUAAAACACHTuJAMy8FnjsA&#10;AAA5AAAAEAAAAAAAAAABACAAAAAJAQAAZHJzL3NoYXBleG1sLnhtbFBLBQYAAAAABgAGAFsBAACz&#10;AwAAAAA=&#10;" path="m0,0l59,145,349,145,0,0xe">
                        <v:path o:connectlocs="0,0;12,19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7" o:spid="_x0000_s1026" o:spt="100" style="position:absolute;left:7942;top:13377;height:19;width:88;" fillcolor="#000000" filled="t" stroked="f" coordsize="409,145" o:gfxdata="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vX3r4A&#10;AADcAAAADwAAAAAAAAABACAAAAAiAAAAZHJzL2Rvd25yZXYueG1sUEsBAhQAFAAAAAgAh07iQDMv&#10;BZ47AAAAOQAAABAAAAAAAAAAAQAgAAAADQEAAGRycy9zaGFwZXhtbC54bWxQSwUGAAAAAAYABgBb&#10;AQAAtwMAAAAA&#10;" path="m0,0l409,0,349,145,0,0xe">
                        <v:path o:connectlocs="0,0;88,0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8" o:spid="_x0000_s1026" o:spt="100" style="position:absolute;left:7942;top:13377;height:19;width:88;" filled="f" stroked="t" coordsize="409,145" o:gfxdata="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h3/r4A&#10;AADcAAAADwAAAAAAAAABACAAAAAiAAAAZHJzL2Rvd25yZXYueG1sUEsBAhQAFAAAAAgAh07iQDMv&#10;BZ47AAAAOQAAABAAAAAAAAAAAQAgAAAADQEAAGRycy9zaGFwZXhtbC54bWxQSwUGAAAAAAYABgBb&#10;AQAAtwMAAAAA&#10;" path="m0,0l409,0,349,145,0,0xe">
                        <v:path o:connectlocs="0,0;88,0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9" o:spid="_x0000_s1026" o:spt="100" style="position:absolute;left:7955;top:13396;height:8;width:62;" fillcolor="#000000" filled="t" stroked="f" coordsize="290,60" o:gfxdata="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mulS/&#10;AAAA3AAAAA8AAAAAAAAAAQAgAAAAIgAAAGRycy9kb3ducmV2LnhtbFBLAQIUABQAAAAIAIdO4kAz&#10;LwWeOwAAADkAAAAQAAAAAAAAAAEAIAAAAA4BAABkcnMvc2hhcGV4bWwueG1sUEsFBgAAAAAGAAYA&#10;WwEAALgDAAAAAA==&#10;" path="m0,0l290,0,145,60,0,0xe">
                        <v:path o:connectlocs="0,0;62,0;31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0" o:spid="_x0000_s1026" o:spt="100" style="position:absolute;left:7955;top:13396;height:8;width:62;" filled="f" stroked="t" coordsize="290,60" o:gfxdata="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kIkL4A&#10;AADcAAAADwAAAAAAAAABACAAAAAiAAAAZHJzL2Rvd25yZXYueG1sUEsBAhQAFAAAAAgAh07iQDMv&#10;BZ47AAAAOQAAABAAAAAAAAAAAQAgAAAADQEAAGRycy9zaGFwZXhtbC54bWxQSwUGAAAAAAYABgBb&#10;AQAAtwMAAAAA&#10;" path="m0,0l290,0,145,60,0,0xe">
                        <v:path o:connectlocs="0,0;62,0;31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1" o:spid="_x0000_s1026" o:spt="100" style="position:absolute;left:7737;top:13353;height:8;width:64;" fillcolor="#000000" filled="t" stroked="f" coordsize="289,60" o:gfxdata="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JDg4vQAA&#10;ANwAAAAPAAAAAAAAAAEAIAAAACIAAABkcnMvZG93bnJldi54bWxQSwECFAAUAAAACACHTuJAMy8F&#10;njsAAAA5AAAAEAAAAAAAAAABACAAAAAMAQAAZHJzL3NoYXBleG1sLnhtbFBLBQYAAAAABgAGAFsB&#10;AAC2AwAAAAA=&#10;" path="m145,0l0,60,289,60,145,0xe">
                        <v:path o:connectlocs="32,0;0,8;64,8;32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2" o:spid="_x0000_s1026" o:spt="100" style="position:absolute;left:7737;top:13353;height:8;width:64;" filled="f" stroked="t" coordsize="289,60" o:gfxdata="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cxC+/&#10;AAAA3AAAAA8AAAAAAAAAAQAgAAAAIgAAAGRycy9kb3ducmV2LnhtbFBLAQIUABQAAAAIAIdO4kAz&#10;LwWeOwAAADkAAAAQAAAAAAAAAAEAIAAAAA4BAABkcnMvc2hhcGV4bWwueG1sUEsFBgAAAAAGAAYA&#10;WwEAALgDAAAAAA==&#10;" path="m145,0l0,60,289,60,145,0xe">
                        <v:path o:connectlocs="32,0;0,8;64,8;32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3" o:spid="_x0000_s1026" o:spt="100" style="position:absolute;left:7724;top:13361;height:19;width:90;" fillcolor="#000000" filled="t" stroked="f" coordsize="410,145" o:gfxdata="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giXq/&#10;AAAA3AAAAA8AAAAAAAAAAQAgAAAAIgAAAGRycy9kb3ducmV2LnhtbFBLAQIUABQAAAAIAIdO4kAz&#10;LwWeOwAAADkAAAAQAAAAAAAAAAEAIAAAAA4BAABkcnMvc2hhcGV4bWwueG1sUEsFBgAAAAAGAAYA&#10;WwEAALgDAAAAAA==&#10;" path="m61,0l0,145,410,145,61,0xe">
                        <v:path o:connectlocs="13,0;0,19;90,19;13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4" o:spid="_x0000_s1026" o:spt="100" style="position:absolute;left:7724;top:13361;height:19;width:90;" filled="f" stroked="t" coordsize="410,145" o:gfxdata="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7s5SugAAANwA&#10;AAAPAAAAAAAAAAEAIAAAACIAAABkcnMvZG93bnJldi54bWxQSwECFAAUAAAACACHTuJAMy8FnjsA&#10;AAA5AAAAEAAAAAAAAAABACAAAAAJAQAAZHJzL3NoYXBleG1sLnhtbFBLBQYAAAAABgAGAFsBAACz&#10;AwAAAAA=&#10;" path="m61,0l0,145,410,145,61,0xe">
                        <v:path o:connectlocs="13,0;0,19;90,19;13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5" o:spid="_x0000_s1026" o:spt="100" style="position:absolute;left:7737;top:13361;height:19;width:77;" fillcolor="#000000" filled="t" stroked="f" coordsize="349,145" o:gfxdata="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W+mIvQAA&#10;ANwAAAAPAAAAAAAAAAEAIAAAACIAAABkcnMvZG93bnJldi54bWxQSwECFAAUAAAACACHTuJAMy8F&#10;njsAAAA5AAAAEAAAAAAAAAABACAAAAAMAQAAZHJzL3NoYXBleG1sLnhtbFBLBQYAAAAABgAGAFsB&#10;AAC2AwAAAAA=&#10;" path="m0,0l289,0,349,145,0,0xe">
                        <v:path o:connectlocs="0,0;63,0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6" o:spid="_x0000_s1026" o:spt="100" style="position:absolute;left:7737;top:13361;height:19;width:77;" filled="f" stroked="t" coordsize="349,145" o:gfxdata="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1uhougAAANwA&#10;AAAPAAAAAAAAAAEAIAAAACIAAABkcnMvZG93bnJldi54bWxQSwECFAAUAAAACACHTuJAMy8FnjsA&#10;AAA5AAAAEAAAAAAAAAABACAAAAAJAQAAZHJzL3NoYXBleG1sLnhtbFBLBQYAAAAABgAGAFsBAACz&#10;AwAAAAA=&#10;" path="m0,0l289,0,349,145,0,0xe">
                        <v:path o:connectlocs="0,0;63,0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7" o:spid="_x0000_s1026" o:spt="100" style="position:absolute;left:7724;top:13380;height:19;width:77;" fillcolor="#000000" filled="t" stroked="f" coordsize="350,145" o:gfxdata="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uZBG/&#10;AAAA3AAAAA8AAAAAAAAAAQAgAAAAIgAAAGRycy9kb3ducmV2LnhtbFBLAQIUABQAAAAIAIdO4kAz&#10;LwWeOwAAADkAAAAQAAAAAAAAAAEAIAAAAA4BAABkcnMvc2hhcGV4bWwueG1sUEsFBgAAAAAGAAYA&#10;WwEAALgDAAAAAA==&#10;" path="m0,0l61,145,350,145,0,0xe">
                        <v:path o:connectlocs="0,0;13,19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8" o:spid="_x0000_s1026" o:spt="100" style="position:absolute;left:7724;top:13380;height:19;width:77;" filled="f" stroked="t" coordsize="350,145" o:gfxdata="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oaFOrsAAADc&#10;AAAADwAAAAAAAAABACAAAAAiAAAAZHJzL2Rvd25yZXYueG1sUEsBAhQAFAAAAAgAh07iQDMvBZ47&#10;AAAAOQAAABAAAAAAAAAAAQAgAAAACgEAAGRycy9zaGFwZXhtbC54bWxQSwUGAAAAAAYABgBbAQAA&#10;tAMAAAAA&#10;" path="m0,0l61,145,350,145,0,0xe">
                        <v:path o:connectlocs="0,0;13,19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9" o:spid="_x0000_s1026" o:spt="100" style="position:absolute;left:7724;top:13380;height:19;width:90;" fillcolor="#000000" filled="t" stroked="f" coordsize="410,145" o:gfxdata="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3RcS/&#10;AAAA3AAAAA8AAAAAAAAAAQAgAAAAIgAAAGRycy9kb3ducmV2LnhtbFBLAQIUABQAAAAIAIdO4kAz&#10;LwWeOwAAADkAAAAQAAAAAAAAAAEAIAAAAA4BAABkcnMvc2hhcGV4bWwueG1sUEsFBgAAAAAGAAYA&#10;WwEAALgDAAAAAA==&#10;" path="m0,0l410,0,350,145,0,0xe">
                        <v:path o:connectlocs="0,0;90,0;76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0" o:spid="_x0000_s1026" o:spt="100" style="position:absolute;left:7724;top:13380;height:19;width:90;" filled="f" stroked="t" coordsize="410,145" o:gfxdata="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w7qvQAA&#10;ANwAAAAPAAAAAAAAAAEAIAAAACIAAABkcnMvZG93bnJldi54bWxQSwECFAAUAAAACACHTuJAMy8F&#10;njsAAAA5AAAAEAAAAAAAAAABACAAAAAMAQAAZHJzL3NoYXBleG1sLnhtbFBLBQYAAAAABgAGAFsB&#10;AAC2AwAAAAA=&#10;" path="m0,0l410,0,350,145,0,0xe">
                        <v:path o:connectlocs="0,0;90,0;76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1" o:spid="_x0000_s1026" o:spt="100" style="position:absolute;left:7737;top:13399;height:8;width:64;" fillcolor="#000000" filled="t" stroked="f" coordsize="289,60" o:gfxdata="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jyhb4A&#10;AADcAAAADwAAAAAAAAABACAAAAAiAAAAZHJzL2Rvd25yZXYueG1sUEsBAhQAFAAAAAgAh07iQDMv&#10;BZ47AAAAOQAAABAAAAAAAAAAAQAgAAAADQEAAGRycy9zaGFwZXhtbC54bWxQSwUGAAAAAAYABgBb&#10;AQAAtwMAAAAA&#10;" path="m0,0l289,0,145,60,0,0xe">
                        <v:path o:connectlocs="0,0;64,0;32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2" o:spid="_x0000_s1026" o:spt="100" style="position:absolute;left:7737;top:13399;height:8;width:64;" filled="f" stroked="t" coordsize="289,60" o:gfxdata="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sA6S&#10;wAAAANwAAAAPAAAAAAAAAAEAIAAAACIAAABkcnMvZG93bnJldi54bWxQSwECFAAUAAAACACHTuJA&#10;My8FnjsAAAA5AAAAEAAAAAAAAAABACAAAAAPAQAAZHJzL3NoYXBleG1sLnhtbFBLBQYAAAAABgAG&#10;AFsBAAC5AwAAAAA=&#10;" path="m0,0l289,0,145,60,0,0xe">
                        <v:path o:connectlocs="0,0;64,0;32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3" o:spid="_x0000_s1026" o:spt="100" style="position:absolute;left:8231;top:13347;height:8;width:62;" fillcolor="#000000" filled="t" stroked="f" coordsize="289,60" o:gfxdata="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1slpvQAA&#10;ANwAAAAPAAAAAAAAAAEAIAAAACIAAABkcnMvZG93bnJldi54bWxQSwECFAAUAAAACACHTuJAMy8F&#10;njsAAAA5AAAAEAAAAAAAAAABACAAAAAMAQAAZHJzL3NoYXBleG1sLnhtbFBLBQYAAAAABgAGAFsB&#10;AAC2AwAAAAA=&#10;" path="m145,0l0,60,289,60,145,0xe">
                        <v:path o:connectlocs="31,0;0,8;62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4" o:spid="_x0000_s1026" o:spt="100" style="position:absolute;left:8231;top:13347;height:8;width:62;" filled="f" stroked="t" coordsize="289,60" o:gfxdata="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jP3u8AAAA&#10;3AAAAA8AAAAAAAAAAQAgAAAAIgAAAGRycy9kb3ducmV2LnhtbFBLAQIUABQAAAAIAIdO4kAzLwWe&#10;OwAAADkAAAAQAAAAAAAAAAEAIAAAAAsBAABkcnMvc2hhcGV4bWwueG1sUEsFBgAAAAAGAAYAWwEA&#10;ALUDAAAAAA==&#10;" path="m145,0l0,60,289,60,145,0xe">
                        <v:path o:connectlocs="31,0;0,8;62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5" o:spid="_x0000_s1026" o:spt="100" style="position:absolute;left:8217;top:13355;height:20;width:89;" fillcolor="#000000" filled="t" stroked="f" coordsize="410,146" o:gfxdata="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j773vQAA&#10;ANwAAAAPAAAAAAAAAAEAIAAAACIAAABkcnMvZG93bnJldi54bWxQSwECFAAUAAAACACHTuJAMy8F&#10;njsAAAA5AAAAEAAAAAAAAAABACAAAAAMAQAAZHJzL3NoYXBleG1sLnhtbFBLBQYAAAAABgAGAFsB&#10;AAC2AwAAAAA=&#10;" path="m60,0l0,146,410,146,60,0xe">
                        <v:path o:connectlocs="13,0;0,20;89,20;13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6" o:spid="_x0000_s1026" o:spt="100" style="position:absolute;left:8217;top:13355;height:20;width:89;" filled="f" stroked="t" coordsize="410,146" o:gfxdata="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cQNfrsAAADc&#10;AAAADwAAAAAAAAABACAAAAAiAAAAZHJzL2Rvd25yZXYueG1sUEsBAhQAFAAAAAgAh07iQDMvBZ47&#10;AAAAOQAAABAAAAAAAAAAAQAgAAAACgEAAGRycy9zaGFwZXhtbC54bWxQSwUGAAAAAAYABgBbAQAA&#10;tAMAAAAA&#10;" path="m60,0l0,146,410,146,60,0xe">
                        <v:path o:connectlocs="13,0;0,20;89,20;13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7" o:spid="_x0000_s1026" o:spt="100" style="position:absolute;left:8231;top:13355;height:20;width:75;" fillcolor="#000000" filled="t" stroked="f" coordsize="350,146" o:gfxdata="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hilNugAAANwA&#10;AAAPAAAAAAAAAAEAIAAAACIAAABkcnMvZG93bnJldi54bWxQSwECFAAUAAAACACHTuJAMy8FnjsA&#10;AAA5AAAAEAAAAAAAAAABACAAAAAJAQAAZHJzL3NoYXBleG1sLnhtbFBLBQYAAAAABgAGAFsBAACz&#10;AwAAAAA=&#10;" path="m0,0l289,0,350,146,0,0xe">
                        <v:path o:connectlocs="0,0;61,0;75,20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8" o:spid="_x0000_s1026" o:spt="100" style="position:absolute;left:8231;top:13355;height:20;width:75;" filled="f" stroked="t" coordsize="350,146" o:gfxdata="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Wujk&#10;wAAAANwAAAAPAAAAAAAAAAEAIAAAACIAAABkcnMvZG93bnJldi54bWxQSwECFAAUAAAACACHTuJA&#10;My8FnjsAAAA5AAAAEAAAAAAAAAABACAAAAAPAQAAZHJzL3NoYXBleG1sLnhtbFBLBQYAAAAABgAG&#10;AFsBAAC5AwAAAAA=&#10;" path="m0,0l289,0,350,146,0,0xe">
                        <v:path o:connectlocs="0,0;61,0;75,20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9" o:spid="_x0000_s1026" o:spt="100" style="position:absolute;left:8217;top:13375;height:19;width:76;" fillcolor="#000000" filled="t" stroked="f" coordsize="349,144" o:gfxdata="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iAHW/&#10;AAAA3AAAAA8AAAAAAAAAAQAgAAAAIgAAAGRycy9kb3ducmV2LnhtbFBLAQIUABQAAAAIAIdO4kAz&#10;LwWeOwAAADkAAAAQAAAAAAAAAAEAIAAAAA4BAABkcnMvc2hhcGV4bWwueG1sUEsFBgAAAAAGAAYA&#10;WwEAALgDAAAAAA==&#10;" path="m0,0l60,144,349,144,0,0xe">
                        <v:path o:connectlocs="0,0;13,19;76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0" o:spid="_x0000_s1026" o:spt="100" style="position:absolute;left:8217;top:13375;height:19;width:76;" filled="f" stroked="t" coordsize="349,144" o:gfxdata="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sAsC/&#10;AAAA3AAAAA8AAAAAAAAAAQAgAAAAIgAAAGRycy9kb3ducmV2LnhtbFBLAQIUABQAAAAIAIdO4kAz&#10;LwWeOwAAADkAAAAQAAAAAAAAAAEAIAAAAA4BAABkcnMvc2hhcGV4bWwueG1sUEsFBgAAAAAGAAYA&#10;WwEAALgDAAAAAA==&#10;" path="m0,0l60,144,349,144,0,0xe">
                        <v:path o:connectlocs="0,0;13,19;76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1" o:spid="_x0000_s1026" o:spt="100" style="position:absolute;left:8217;top:13375;height:19;width:89;" fillcolor="#000000" filled="t" stroked="f" coordsize="410,144" o:gfxdata="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GCBL4A&#10;AADcAAAADwAAAAAAAAABACAAAAAiAAAAZHJzL2Rvd25yZXYueG1sUEsBAhQAFAAAAAgAh07iQDMv&#10;BZ47AAAAOQAAABAAAAAAAAAAAQAgAAAADQEAAGRycy9zaGFwZXhtbC54bWxQSwUGAAAAAAYABgBb&#10;AQAAtwMAAAAA&#10;" path="m0,0l410,0,349,144,0,0xe">
                        <v:path o:connectlocs="0,0;89,0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2" o:spid="_x0000_s1026" o:spt="100" style="position:absolute;left:8217;top:13375;height:19;width:89;" filled="f" stroked="t" coordsize="410,144" o:gfxdata="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Rc&#10;+y7CAAAA3AAAAA8AAAAAAAAAAQAgAAAAIgAAAGRycy9kb3ducmV2LnhtbFBLAQIUABQAAAAIAIdO&#10;4kAzLwWeOwAAADkAAAAQAAAAAAAAAAEAIAAAABEBAABkcnMvc2hhcGV4bWwueG1sUEsFBgAAAAAG&#10;AAYAWwEAALsDAAAAAA==&#10;" path="m0,0l410,0,349,144,0,0xe">
                        <v:path o:connectlocs="0,0;89,0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3" o:spid="_x0000_s1026" o:spt="100" style="position:absolute;left:8231;top:13394;height:8;width:62;" fillcolor="#000000" filled="t" stroked="f" coordsize="289,60" o:gfxdata="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9ftL4A&#10;AADcAAAADwAAAAAAAAABACAAAAAiAAAAZHJzL2Rvd25yZXYueG1sUEsBAhQAFAAAAAgAh07iQDMv&#10;BZ47AAAAOQAAABAAAAAAAAAAAQAgAAAADQEAAGRycy9zaGFwZXhtbC54bWxQSwUGAAAAAAYABgBb&#10;AQAAtwMAAAAA&#10;" path="m0,0l289,0,145,60,0,0xe">
                        <v:path o:connectlocs="0,0;62,0;31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4" o:spid="_x0000_s1026" o:spt="100" style="position:absolute;left:8231;top:13394;height:8;width:62;" filled="f" stroked="t" coordsize="289,60" o:gfxdata="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6qaa8AAAA&#10;3AAAAA8AAAAAAAAAAQAgAAAAIgAAAGRycy9kb3ducmV2LnhtbFBLAQIUABQAAAAIAIdO4kAzLwWe&#10;OwAAADkAAAAQAAAAAAAAAAEAIAAAAAsBAABkcnMvc2hhcGV4bWwueG1sUEsFBgAAAAAGAAYAWwEA&#10;ALUDAAAAAA==&#10;" path="m0,0l289,0,145,60,0,0xe">
                        <v:path o:connectlocs="0,0;62,0;31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5" o:spid="_x0000_s1026" o:spt="100" style="position:absolute;left:8439;top:13347;height:8;width:64;" fillcolor="#000000" filled="t" stroked="f" coordsize="289,61" o:gfxdata="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76e5i/&#10;AAAA3AAAAA8AAAAAAAAAAQAgAAAAIgAAAGRycy9kb3ducmV2LnhtbFBLAQIUABQAAAAIAIdO4kAz&#10;LwWeOwAAADkAAAAQAAAAAAAAAAEAIAAAAA4BAABkcnMvc2hhcGV4bWwueG1sUEsFBgAAAAAGAAYA&#10;WwEAALgDAAAAAA==&#10;" path="m144,0l0,61,289,61,144,0xe">
                        <v:path o:connectlocs="31,0;0,8;64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6" o:spid="_x0000_s1026" o:spt="100" style="position:absolute;left:8439;top:13347;height:8;width:64;" filled="f" stroked="t" coordsize="289,61" o:gfxdata="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Jrn7sAAADc&#10;AAAADwAAAAAAAAABACAAAAAiAAAAZHJzL2Rvd25yZXYueG1sUEsBAhQAFAAAAAgAh07iQDMvBZ47&#10;AAAAOQAAABAAAAAAAAAAAQAgAAAACgEAAGRycy9zaGFwZXhtbC54bWxQSwUGAAAAAAYABgBbAQAA&#10;tAMAAAAA&#10;" path="m144,0l0,61,289,61,144,0xe">
                        <v:path o:connectlocs="31,0;0,8;64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7" o:spid="_x0000_s1026" o:spt="100" style="position:absolute;left:8426;top:13355;height:19;width:90;" fillcolor="#000000" filled="t" stroked="f" coordsize="409,144" o:gfxdata="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4ew5vQAA&#10;ANwAAAAPAAAAAAAAAAEAIAAAACIAAABkcnMvZG93bnJldi54bWxQSwECFAAUAAAACACHTuJAMy8F&#10;njsAAAA5AAAAEAAAAAAAAAABACAAAAAMAQAAZHJzL3NoYXBleG1sLnhtbFBLBQYAAAAABgAGAFsB&#10;AAC2AwAAAAA=&#10;" path="m60,0l0,144,409,144,60,0xe">
                        <v:path o:connectlocs="13,0;0,19;90,19;13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8" o:spid="_x0000_s1026" o:spt="100" style="position:absolute;left:8426;top:13355;height:19;width:90;" filled="f" stroked="t" coordsize="409,144" o:gfxdata="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AaavQAA&#10;ANwAAAAPAAAAAAAAAAEAIAAAACIAAABkcnMvZG93bnJldi54bWxQSwECFAAUAAAACACHTuJAMy8F&#10;njsAAAA5AAAAEAAAAAAAAAABACAAAAAMAQAAZHJzL3NoYXBleG1sLnhtbFBLBQYAAAAABgAGAFsB&#10;AAC2AwAAAAA=&#10;" path="m60,0l0,144,409,144,60,0xe">
                        <v:path o:connectlocs="13,0;0,19;90,19;13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9" o:spid="_x0000_s1026" o:spt="100" style="position:absolute;left:8439;top:13355;height:19;width:77;" fillcolor="#000000" filled="t" stroked="f" coordsize="349,144" o:gfxdata="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dwUr4A&#10;AADcAAAADwAAAAAAAAABACAAAAAiAAAAZHJzL2Rvd25yZXYueG1sUEsBAhQAFAAAAAgAh07iQDMv&#10;BZ47AAAAOQAAABAAAAAAAAAAAQAgAAAADQEAAGRycy9zaGFwZXhtbC54bWxQSwUGAAAAAAYABgBb&#10;AQAAtwMAAAAA&#10;" path="m0,0l289,0,349,144,0,0xe">
                        <v:path o:connectlocs="0,0;63,0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50" o:spid="_x0000_s1026" o:spt="100" style="position:absolute;left:8439;top:13355;height:19;width:77;" filled="f" stroked="t" coordsize="349,144" o:gfxdata="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ly574A&#10;AADcAAAADwAAAAAAAAABACAAAAAiAAAAZHJzL2Rvd25yZXYueG1sUEsBAhQAFAAAAAgAh07iQDMv&#10;BZ47AAAAOQAAABAAAAAAAAAAAQAgAAAADQEAAGRycy9zaGFwZXhtbC54bWxQSwUGAAAAAAYABgBb&#10;AQAAtwMAAAAA&#10;" path="m0,0l289,0,349,144,0,0xe">
                        <v:path o:connectlocs="0,0;63,0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1" o:spid="_x0000_s1026" o:spt="100" style="position:absolute;left:8426;top:13374;height:19;width:77;" fillcolor="#000000" filled="t" stroked="f" coordsize="349,145" o:gfxdata="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bPyrsAAADc&#10;AAAADwAAAAAAAAABACAAAAAiAAAAZHJzL2Rvd25yZXYueG1sUEsBAhQAFAAAAAgAh07iQDMvBZ47&#10;AAAAOQAAABAAAAAAAAAAAQAgAAAACgEAAGRycy9zaGFwZXhtbC54bWxQSwUGAAAAAAYABgBbAQAA&#10;tAMAAAAA&#10;" path="m0,0l60,145,349,145,0,0xe">
                        <v:path o:connectlocs="0,0;13,19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52" o:spid="_x0000_s1026" o:spt="100" style="position:absolute;left:8426;top:13374;height:19;width:77;" filled="f" stroked="t" coordsize="349,145" o:gfxdata="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fzN9vQAA&#10;ANwAAAAPAAAAAAAAAAEAIAAAACIAAABkcnMvZG93bnJldi54bWxQSwECFAAUAAAACACHTuJAMy8F&#10;njsAAAA5AAAAEAAAAAAAAAABACAAAAAMAQAAZHJzL3NoYXBleG1sLnhtbFBLBQYAAAAABgAGAFsB&#10;AAC2AwAAAAA=&#10;" path="m0,0l60,145,349,145,0,0xe">
                        <v:path o:connectlocs="0,0;13,19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3" o:spid="_x0000_s1026" o:spt="100" style="position:absolute;left:8426;top:13374;height:19;width:90;" fillcolor="#000000" filled="t" stroked="f" coordsize="409,145" o:gfxdata="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uxna8AAAA&#10;3AAAAA8AAAAAAAAAAQAgAAAAIgAAAGRycy9kb3ducmV2LnhtbFBLAQIUABQAAAAIAIdO4kAzLwWe&#10;OwAAADkAAAAQAAAAAAAAAAEAIAAAAAsBAABkcnMvc2hhcGV4bWwueG1sUEsFBgAAAAAGAAYAWwEA&#10;ALUDAAAAAA==&#10;" path="m0,0l409,0,349,145,0,0xe">
                        <v:path o:connectlocs="0,0;90,0;76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54" o:spid="_x0000_s1026" o:spt="100" style="position:absolute;left:8426;top:13374;height:19;width:90;" filled="f" stroked="t" coordsize="409,145" o:gfxdata="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kGxTugAAANwA&#10;AAAPAAAAAAAAAAEAIAAAACIAAABkcnMvZG93bnJldi54bWxQSwECFAAUAAAACACHTuJAMy8FnjsA&#10;AAA5AAAAEAAAAAAAAAABACAAAAAJAQAAZHJzL3NoYXBleG1sLnhtbFBLBQYAAAAABgAGAFsBAACz&#10;AwAAAAA=&#10;" path="m0,0l409,0,349,145,0,0xe">
                        <v:path o:connectlocs="0,0;90,0;76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5" o:spid="_x0000_s1026" o:spt="100" style="position:absolute;left:8439;top:13393;height:8;width:64;" fillcolor="#000000" filled="t" stroked="f" coordsize="289,59" o:gfxdata="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0M/&#10;FcEAAADcAAAADwAAAAAAAAABACAAAAAiAAAAZHJzL2Rvd25yZXYueG1sUEsBAhQAFAAAAAgAh07i&#10;QDMvBZ47AAAAOQAAABAAAAAAAAAAAQAgAAAAEAEAAGRycy9zaGFwZXhtbC54bWxQSwUGAAAAAAYA&#10;BgBbAQAAugMAAAAA&#10;" path="m0,0l289,0,144,59,0,0xe">
                        <v:path o:connectlocs="0,0;64,0;31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rect id="矩形 1556" o:spid="_x0000_s1026" o:spt="1" style="position:absolute;left:8553;top:12967;height:263;width:499;" filled="f" stroked="f" coordsize="21600,21600" o:gfxdata="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sQo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51650E14">
                              <w:pPr>
                                <w:rPr>
                                  <w:rFonts w:ascii="楷体_GB2312" w:eastAsia="楷体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楷体_GB2312" w:eastAsia="楷体_GB2312" w:cs="宋体"/>
                                  <w:color w:val="000000"/>
                                  <w:szCs w:val="21"/>
                                </w:rPr>
                                <w:t>焊缝</w:t>
                              </w:r>
                            </w:p>
                          </w:txbxContent>
                        </v:textbox>
                      </v:rect>
                      <v:shape id="任意多边形 1557" o:spid="_x0000_s1026" o:spt="100" style="position:absolute;left:8439;top:13393;height:8;width:64;" filled="f" stroked="t" coordsize="289,59" o:gfxdata="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TTlr4A&#10;AADcAAAADwAAAAAAAAABACAAAAAiAAAAZHJzL2Rvd25yZXYueG1sUEsBAhQAFAAAAAgAh07iQDMv&#10;BZ47AAAAOQAAABAAAAAAAAAAAQAgAAAADQEAAGRycy9zaGFwZXhtbC54bWxQSwUGAAAAAAYABgBb&#10;AQAAtwMAAAAA&#10;" path="m0,0l289,0,144,59,0,0xe">
                        <v:path o:connectlocs="0,0;64,0;31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8" o:spid="_x0000_s1026" o:spt="100" style="position:absolute;left:8126;top:13108;height:16;width:40;" fillcolor="#000000" filled="t" stroked="f" coordsize="179,119" o:gfxdata="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8biXvQAA&#10;ANwAAAAPAAAAAAAAAAEAIAAAACIAAABkcnMvZG93bnJldi54bWxQSwECFAAUAAAACACHTuJAMy8F&#10;njsAAAA5AAAAEAAAAAAAAAABACAAAAAMAQAAZHJzL3NoYXBleG1sLnhtbFBLBQYAAAAABgAGAFsB&#10;AAC2AwAAAAA=&#10;" path="m0,119l152,0,179,47,0,119xe">
                        <v:path o:connectlocs="0,16;33,0;40,6;0,16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rect id="矩形 1559" o:spid="_x0000_s1026" o:spt="1" style="position:absolute;left:7104;top:12605;height:248;width:2052;" filled="f" stroked="f" coordsize="21600,21600" o:gfxdata="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jta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E46958E">
                              <w:pPr>
                                <w:jc w:val="center"/>
                                <w:rPr>
                                  <w:rFonts w:ascii="楷体_GB2312" w:eastAsia="楷体_GB2312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楷体_GB2312" w:eastAsia="楷体_GB2312" w:cs="宋体"/>
                                  <w:color w:val="000000"/>
                                  <w:szCs w:val="21"/>
                                </w:rPr>
                                <w:t>硬度测点分布示意图</w:t>
                              </w:r>
                            </w:p>
                          </w:txbxContent>
                        </v:textbox>
                      </v:rect>
                      <v:group id="组合 1560" o:spid="_x0000_s1026" o:spt="203" style="position:absolute;left:8029;top:13061;height:147;width:511;" coordorigin="6199,3203" coordsize="457,151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任意多边形 1561" o:spid="_x0000_s1026" o:spt="100" style="position:absolute;left:6199;top:3325;height:29;width:78;" filled="f" stroked="t" coordsize="179,119" o:gfxdata="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D0Qm8AAAA&#10;3AAAAA8AAAAAAAAAAQAgAAAAIgAAAGRycy9kb3ducmV2LnhtbFBLAQIUABQAAAAIAIdO4kAzLwWe&#10;OwAAADkAAAAQAAAAAAAAAAEAIAAAAAsBAABkcnMvc2hhcGV4bWwueG1sUEsFBgAAAAAGAAYAWwEA&#10;ALUDAAAAAA==&#10;" path="m0,119l152,0,179,47,0,119xe">
                          <v:path o:connectlocs="0,29;66,0;78,11;0,29" o:connectangles="0,0,0,0"/>
                          <v:fill on="f" focussize="0,0"/>
                          <v:stroke weight="0pt" color="#000000" joinstyle="round"/>
                          <v:imagedata o:title=""/>
                          <o:lock v:ext="edit" aspectratio="f"/>
                        </v:shape>
                        <v:line id="直线 1562" o:spid="_x0000_s1026" o:spt="20" style="position:absolute;left:6272;top:3203;flip:y;height:127;width:384;" filled="f" stroked="t" coordsize="21600,21600" o:gfxdata="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oaWb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pt" color="#000000" joinstyle="round" startarrow="block"/>
                          <v:imagedata o:title=""/>
                          <o:lock v:ext="edit" aspectratio="f"/>
                        </v:line>
                      </v:group>
                    </v:group>
                  </w:pict>
                </mc:Fallback>
              </mc:AlternateContent>
            </w:r>
            <w:r>
              <w:rPr>
                <w:rFonts w:hint="eastAsia"/>
                <w:szCs w:val="21"/>
              </w:rPr>
              <w:t>检测结果：</w:t>
            </w:r>
          </w:p>
          <w:p w14:paraId="36D4D7A4">
            <w:pPr>
              <w:numPr>
                <w:ilvl w:val="0"/>
                <w:numId w:val="0"/>
              </w:numPr>
              <w:spacing w:line="360" w:lineRule="exact"/>
              <w:rPr>
                <w:rFonts w:hint="eastAsia" w:ascii="楷体_GB2312" w:eastAsia="楷体_GB2312"/>
                <w:bCs/>
                <w:szCs w:val="21"/>
              </w:rPr>
            </w:pPr>
            <w:r>
              <w:rPr>
                <w:rFonts w:hint="eastAsia" w:ascii="楷体_GB2312" w:eastAsia="楷体_GB2312"/>
                <w:bCs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szCs w:val="21"/>
                <w:lang w:eastAsia="zh-CN"/>
              </w:rPr>
              <w:t>(task.hardness != null and task.hardness.result != null ? task.hardness.result : "")</w:t>
            </w:r>
            <w:r>
              <w:rPr>
                <w:rFonts w:hint="eastAsia" w:ascii="楷体_GB2312" w:eastAsia="楷体_GB2312"/>
                <w:bCs/>
                <w:szCs w:val="21"/>
              </w:rPr>
              <w:t xml:space="preserve"> == '未见异常' ? '☑' : '☐' }}未见异常。</w:t>
            </w:r>
          </w:p>
          <w:p w14:paraId="360CEC0A">
            <w:pPr>
              <w:numPr>
                <w:ilvl w:val="0"/>
                <w:numId w:val="0"/>
              </w:numPr>
              <w:spacing w:line="360" w:lineRule="exac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eastAsia="zh-CN"/>
              </w:rPr>
              <w:t>(task.hardness != null and task.hardness.result != null ? task.hardness.result : "")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eastAsia="zh-CN"/>
              </w:rPr>
              <w:t>task.hardness?</w:t>
            </w:r>
            <w:r>
              <w:rPr>
                <w:rFonts w:hint="eastAsia"/>
                <w:bCs/>
                <w:szCs w:val="21"/>
              </w:rPr>
              <w:t>.otherResult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szCs w:val="21"/>
              </w:rPr>
              <w:t>}}</w:t>
            </w:r>
          </w:p>
          <w:p w14:paraId="795F7FF3">
            <w:pPr>
              <w:numPr>
                <w:ilvl w:val="0"/>
                <w:numId w:val="0"/>
              </w:numPr>
              <w:spacing w:line="360" w:lineRule="exact"/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  <w:t>注：测点顺序由上至下或由左至右。</w:t>
            </w:r>
          </w:p>
          <w:p w14:paraId="12317387">
            <w:pPr>
              <w:widowControl w:val="0"/>
              <w:numPr>
                <w:ilvl w:val="0"/>
                <w:numId w:val="0"/>
              </w:numPr>
              <w:tabs>
                <w:tab w:val="left" w:pos="360"/>
              </w:tabs>
              <w:spacing w:line="360" w:lineRule="exact"/>
              <w:ind w:left="0" w:leftChars="0" w:firstLine="0" w:firstLineChars="0"/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</w:p>
        </w:tc>
      </w:tr>
      <w:tr w14:paraId="4882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91" w:hRule="exact"/>
          <w:jc w:val="center"/>
        </w:trPr>
        <w:tc>
          <w:tcPr>
            <w:tcW w:w="2113" w:type="dxa"/>
            <w:gridSpan w:val="3"/>
            <w:tcBorders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41AFD0D6">
            <w:pPr>
              <w:rPr>
                <w:szCs w:val="21"/>
              </w:rPr>
            </w:pPr>
            <w:r>
              <w:rPr>
                <w:szCs w:val="21"/>
              </w:rPr>
              <w:t>检</w:t>
            </w:r>
            <w:r>
              <w:rPr>
                <w:rFonts w:hint="eastAsia"/>
                <w:szCs w:val="21"/>
              </w:rPr>
              <w:t>验</w:t>
            </w:r>
            <w:r>
              <w:rPr>
                <w:szCs w:val="21"/>
              </w:rPr>
              <w:t>：</w:t>
            </w:r>
          </w:p>
        </w:tc>
        <w:tc>
          <w:tcPr>
            <w:tcW w:w="2786" w:type="dxa"/>
            <w:gridSpan w:val="3"/>
            <w:tcBorders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1C8D91AB">
            <w:pPr>
              <w:rPr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日期：</w:t>
            </w:r>
            <w:r>
              <w:rPr>
                <w:rFonts w:hint="eastAsia" w:eastAsia="楷体_GB2312"/>
                <w:color w:val="000000"/>
                <w:kern w:val="0"/>
                <w:szCs w:val="21"/>
              </w:rPr>
              <w:t xml:space="preserve"> 20 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日</w:t>
            </w:r>
          </w:p>
        </w:tc>
        <w:tc>
          <w:tcPr>
            <w:tcW w:w="2141" w:type="dxa"/>
            <w:gridSpan w:val="5"/>
            <w:tcBorders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ADF0B58">
            <w:pPr>
              <w:rPr>
                <w:szCs w:val="21"/>
              </w:rPr>
            </w:pPr>
            <w:r>
              <w:rPr>
                <w:szCs w:val="21"/>
              </w:rPr>
              <w:t>校核：</w:t>
            </w:r>
          </w:p>
        </w:tc>
        <w:tc>
          <w:tcPr>
            <w:tcW w:w="2759" w:type="dxa"/>
            <w:gridSpan w:val="3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D1827D3">
            <w:pPr>
              <w:rPr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日期：</w:t>
            </w:r>
            <w:r>
              <w:rPr>
                <w:rFonts w:hint="eastAsia" w:eastAsia="楷体_GB2312"/>
                <w:color w:val="000000"/>
                <w:kern w:val="0"/>
                <w:szCs w:val="21"/>
              </w:rPr>
              <w:t xml:space="preserve"> 20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日</w:t>
            </w:r>
          </w:p>
        </w:tc>
      </w:tr>
    </w:tbl>
    <w:p w14:paraId="49457E08">
      <w:pPr>
        <w:ind w:firstLine="420" w:firstLineChars="0"/>
        <w:jc w:val="center"/>
        <w:rPr>
          <w:rFonts w:hint="default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{{/hardness}}</w:t>
      </w:r>
    </w:p>
    <w:sectPr>
      <w:footerReference r:id="rId3" w:type="default"/>
      <w:pgSz w:w="11906" w:h="16838"/>
      <w:pgMar w:top="567" w:right="907" w:bottom="567" w:left="1021" w:header="510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F9C50">
    <w:pPr>
      <w:pStyle w:val="9"/>
      <w:rPr>
        <w:rFonts w:hint="eastAsia" w:eastAsia="宋体"/>
        <w:lang w:eastAsia="zh-CN"/>
      </w:rPr>
    </w:pPr>
    <w:r>
      <w:rPr>
        <w:rFonts w:hint="eastAsia"/>
      </w:rPr>
      <w:t>CI-T702-A/</w:t>
    </w:r>
    <w:r>
      <w:rPr>
        <w:rFonts w:hint="eastAsia"/>
        <w:lang w:val="en-US" w:eastAsia="zh-CN"/>
      </w:rPr>
      <w:t>5</w:t>
    </w:r>
  </w:p>
  <w:p w14:paraId="0FCDC352">
    <w:pPr>
      <w:pStyle w:val="9"/>
      <w:jc w:val="right"/>
      <w:rPr>
        <w:rFonts w:hint="eastAsia"/>
        <w:bCs/>
      </w:rPr>
    </w:pPr>
    <w:r>
      <w:rPr>
        <w:rFonts w:hint="eastAsia"/>
        <w:bCs/>
        <w:sz w:val="21"/>
      </w:rPr>
      <w:t xml:space="preserve">                   </w:t>
    </w:r>
    <w:r>
      <w:rPr>
        <w:bCs/>
        <w:sz w:val="21"/>
      </w:rPr>
      <w:tab/>
    </w:r>
    <w:r>
      <w:rPr>
        <w:rFonts w:hint="eastAsia"/>
        <w:bCs/>
      </w:rPr>
      <w:t xml:space="preserve"> 第    页 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MWY0NjU3NjUyZWIzYmY0YmJlZjRmNmY3MTdkZjIifQ=="/>
  </w:docVars>
  <w:rsids>
    <w:rsidRoot w:val="00AA0D1D"/>
    <w:rsid w:val="000023C4"/>
    <w:rsid w:val="000047EA"/>
    <w:rsid w:val="000059CB"/>
    <w:rsid w:val="00005AEC"/>
    <w:rsid w:val="000071AE"/>
    <w:rsid w:val="00007B46"/>
    <w:rsid w:val="00012A31"/>
    <w:rsid w:val="00012A79"/>
    <w:rsid w:val="000136C9"/>
    <w:rsid w:val="000139CE"/>
    <w:rsid w:val="00013E61"/>
    <w:rsid w:val="00015203"/>
    <w:rsid w:val="00015F19"/>
    <w:rsid w:val="00015FA3"/>
    <w:rsid w:val="00015FBC"/>
    <w:rsid w:val="00017437"/>
    <w:rsid w:val="00017826"/>
    <w:rsid w:val="000218AF"/>
    <w:rsid w:val="00022F17"/>
    <w:rsid w:val="00023D4F"/>
    <w:rsid w:val="00024866"/>
    <w:rsid w:val="00025F20"/>
    <w:rsid w:val="000261DA"/>
    <w:rsid w:val="000261F4"/>
    <w:rsid w:val="00026333"/>
    <w:rsid w:val="00026A4D"/>
    <w:rsid w:val="000274A2"/>
    <w:rsid w:val="00030E59"/>
    <w:rsid w:val="00032534"/>
    <w:rsid w:val="00032592"/>
    <w:rsid w:val="0003273C"/>
    <w:rsid w:val="0003284E"/>
    <w:rsid w:val="000328C4"/>
    <w:rsid w:val="000350A1"/>
    <w:rsid w:val="00037164"/>
    <w:rsid w:val="000371FE"/>
    <w:rsid w:val="000372A9"/>
    <w:rsid w:val="00040BA3"/>
    <w:rsid w:val="00041A03"/>
    <w:rsid w:val="00042458"/>
    <w:rsid w:val="00043C19"/>
    <w:rsid w:val="0004455E"/>
    <w:rsid w:val="00051D91"/>
    <w:rsid w:val="00052943"/>
    <w:rsid w:val="000538C8"/>
    <w:rsid w:val="00054590"/>
    <w:rsid w:val="0006102F"/>
    <w:rsid w:val="00061195"/>
    <w:rsid w:val="000614D1"/>
    <w:rsid w:val="0006285A"/>
    <w:rsid w:val="00062C11"/>
    <w:rsid w:val="00063752"/>
    <w:rsid w:val="00065109"/>
    <w:rsid w:val="000667DB"/>
    <w:rsid w:val="000710BC"/>
    <w:rsid w:val="00071B76"/>
    <w:rsid w:val="00071DCC"/>
    <w:rsid w:val="00072009"/>
    <w:rsid w:val="00073C9D"/>
    <w:rsid w:val="000740CA"/>
    <w:rsid w:val="00074EF4"/>
    <w:rsid w:val="00076FC4"/>
    <w:rsid w:val="0007783B"/>
    <w:rsid w:val="00077BEC"/>
    <w:rsid w:val="00080685"/>
    <w:rsid w:val="0008125D"/>
    <w:rsid w:val="00082315"/>
    <w:rsid w:val="00082BC5"/>
    <w:rsid w:val="00083BFC"/>
    <w:rsid w:val="00086E1C"/>
    <w:rsid w:val="00087BBC"/>
    <w:rsid w:val="00090780"/>
    <w:rsid w:val="00091F31"/>
    <w:rsid w:val="0009248A"/>
    <w:rsid w:val="00092C03"/>
    <w:rsid w:val="00093CFA"/>
    <w:rsid w:val="00094191"/>
    <w:rsid w:val="000962B8"/>
    <w:rsid w:val="000966AD"/>
    <w:rsid w:val="000A027B"/>
    <w:rsid w:val="000A14D1"/>
    <w:rsid w:val="000A2430"/>
    <w:rsid w:val="000A291D"/>
    <w:rsid w:val="000A2C41"/>
    <w:rsid w:val="000A2DCE"/>
    <w:rsid w:val="000A3114"/>
    <w:rsid w:val="000A3732"/>
    <w:rsid w:val="000A3E29"/>
    <w:rsid w:val="000A5081"/>
    <w:rsid w:val="000A5BCE"/>
    <w:rsid w:val="000A683E"/>
    <w:rsid w:val="000A6EBC"/>
    <w:rsid w:val="000A759A"/>
    <w:rsid w:val="000B13E9"/>
    <w:rsid w:val="000B43F4"/>
    <w:rsid w:val="000B61F2"/>
    <w:rsid w:val="000B7301"/>
    <w:rsid w:val="000C0276"/>
    <w:rsid w:val="000C0385"/>
    <w:rsid w:val="000C276C"/>
    <w:rsid w:val="000C2FDD"/>
    <w:rsid w:val="000C34DC"/>
    <w:rsid w:val="000C3A4D"/>
    <w:rsid w:val="000C41FD"/>
    <w:rsid w:val="000C4271"/>
    <w:rsid w:val="000C43EB"/>
    <w:rsid w:val="000C52D6"/>
    <w:rsid w:val="000C6419"/>
    <w:rsid w:val="000C6AB4"/>
    <w:rsid w:val="000C6CB2"/>
    <w:rsid w:val="000D0860"/>
    <w:rsid w:val="000D1029"/>
    <w:rsid w:val="000D3041"/>
    <w:rsid w:val="000D3C46"/>
    <w:rsid w:val="000D3EF0"/>
    <w:rsid w:val="000D6139"/>
    <w:rsid w:val="000D614D"/>
    <w:rsid w:val="000D656E"/>
    <w:rsid w:val="000D6A7E"/>
    <w:rsid w:val="000D6D7F"/>
    <w:rsid w:val="000D7790"/>
    <w:rsid w:val="000E00D3"/>
    <w:rsid w:val="000E04F5"/>
    <w:rsid w:val="000E080D"/>
    <w:rsid w:val="000E1BA2"/>
    <w:rsid w:val="000E2595"/>
    <w:rsid w:val="000E3632"/>
    <w:rsid w:val="000E4601"/>
    <w:rsid w:val="000E4890"/>
    <w:rsid w:val="000E4FAC"/>
    <w:rsid w:val="000E523E"/>
    <w:rsid w:val="000E583C"/>
    <w:rsid w:val="000E59D6"/>
    <w:rsid w:val="000E5DE1"/>
    <w:rsid w:val="000E6E25"/>
    <w:rsid w:val="000E75EE"/>
    <w:rsid w:val="000E7673"/>
    <w:rsid w:val="000E767F"/>
    <w:rsid w:val="000F1091"/>
    <w:rsid w:val="000F1520"/>
    <w:rsid w:val="000F1779"/>
    <w:rsid w:val="000F28AE"/>
    <w:rsid w:val="000F2C60"/>
    <w:rsid w:val="000F2F1F"/>
    <w:rsid w:val="000F384A"/>
    <w:rsid w:val="000F393D"/>
    <w:rsid w:val="000F47A7"/>
    <w:rsid w:val="000F68A7"/>
    <w:rsid w:val="000F7FDD"/>
    <w:rsid w:val="0010019A"/>
    <w:rsid w:val="00100B54"/>
    <w:rsid w:val="00100BB3"/>
    <w:rsid w:val="00101BF3"/>
    <w:rsid w:val="00101C84"/>
    <w:rsid w:val="0010565C"/>
    <w:rsid w:val="0010567C"/>
    <w:rsid w:val="00105C66"/>
    <w:rsid w:val="00107531"/>
    <w:rsid w:val="00107ED3"/>
    <w:rsid w:val="0011157C"/>
    <w:rsid w:val="001128CC"/>
    <w:rsid w:val="001129E6"/>
    <w:rsid w:val="00112A88"/>
    <w:rsid w:val="00113E7C"/>
    <w:rsid w:val="00114BD7"/>
    <w:rsid w:val="0011631D"/>
    <w:rsid w:val="00117FE0"/>
    <w:rsid w:val="00121078"/>
    <w:rsid w:val="0012273D"/>
    <w:rsid w:val="00122FCA"/>
    <w:rsid w:val="00123802"/>
    <w:rsid w:val="00123CCA"/>
    <w:rsid w:val="001250B2"/>
    <w:rsid w:val="001273A2"/>
    <w:rsid w:val="00130D60"/>
    <w:rsid w:val="00130EDC"/>
    <w:rsid w:val="00131822"/>
    <w:rsid w:val="001328C1"/>
    <w:rsid w:val="0013296E"/>
    <w:rsid w:val="00133048"/>
    <w:rsid w:val="0013564F"/>
    <w:rsid w:val="00135826"/>
    <w:rsid w:val="001358C4"/>
    <w:rsid w:val="00137841"/>
    <w:rsid w:val="001408B4"/>
    <w:rsid w:val="001413C7"/>
    <w:rsid w:val="00141CBE"/>
    <w:rsid w:val="00144D79"/>
    <w:rsid w:val="00145B75"/>
    <w:rsid w:val="00147230"/>
    <w:rsid w:val="00147682"/>
    <w:rsid w:val="001476B1"/>
    <w:rsid w:val="00147B59"/>
    <w:rsid w:val="00150087"/>
    <w:rsid w:val="00152AAE"/>
    <w:rsid w:val="00154DB1"/>
    <w:rsid w:val="00154DCC"/>
    <w:rsid w:val="00156A04"/>
    <w:rsid w:val="00162B9B"/>
    <w:rsid w:val="00163D41"/>
    <w:rsid w:val="0016609E"/>
    <w:rsid w:val="0016716C"/>
    <w:rsid w:val="001676BC"/>
    <w:rsid w:val="00167B7E"/>
    <w:rsid w:val="00170E7F"/>
    <w:rsid w:val="00173168"/>
    <w:rsid w:val="00173300"/>
    <w:rsid w:val="00173735"/>
    <w:rsid w:val="00174DF4"/>
    <w:rsid w:val="00175BDB"/>
    <w:rsid w:val="0017687A"/>
    <w:rsid w:val="0018246F"/>
    <w:rsid w:val="00182C38"/>
    <w:rsid w:val="00183537"/>
    <w:rsid w:val="00186163"/>
    <w:rsid w:val="0018714B"/>
    <w:rsid w:val="00187A6B"/>
    <w:rsid w:val="00190088"/>
    <w:rsid w:val="00190E26"/>
    <w:rsid w:val="00193746"/>
    <w:rsid w:val="00193CFC"/>
    <w:rsid w:val="00194738"/>
    <w:rsid w:val="00195494"/>
    <w:rsid w:val="00197D3C"/>
    <w:rsid w:val="001A0AF8"/>
    <w:rsid w:val="001A1C22"/>
    <w:rsid w:val="001A1C48"/>
    <w:rsid w:val="001A2401"/>
    <w:rsid w:val="001A34DA"/>
    <w:rsid w:val="001A3BCC"/>
    <w:rsid w:val="001A4716"/>
    <w:rsid w:val="001A4B3D"/>
    <w:rsid w:val="001A5E23"/>
    <w:rsid w:val="001A6088"/>
    <w:rsid w:val="001A778A"/>
    <w:rsid w:val="001A7CC6"/>
    <w:rsid w:val="001B13A0"/>
    <w:rsid w:val="001B2536"/>
    <w:rsid w:val="001B3146"/>
    <w:rsid w:val="001B33C4"/>
    <w:rsid w:val="001B67E8"/>
    <w:rsid w:val="001B76BF"/>
    <w:rsid w:val="001C14A8"/>
    <w:rsid w:val="001C27C0"/>
    <w:rsid w:val="001C34B8"/>
    <w:rsid w:val="001C3A44"/>
    <w:rsid w:val="001C4456"/>
    <w:rsid w:val="001C65A5"/>
    <w:rsid w:val="001C72F5"/>
    <w:rsid w:val="001D3438"/>
    <w:rsid w:val="001D5B0D"/>
    <w:rsid w:val="001D6AB2"/>
    <w:rsid w:val="001E071F"/>
    <w:rsid w:val="001E1C50"/>
    <w:rsid w:val="001E1CCB"/>
    <w:rsid w:val="001E1E15"/>
    <w:rsid w:val="001E28CB"/>
    <w:rsid w:val="001E3960"/>
    <w:rsid w:val="001E45D1"/>
    <w:rsid w:val="001E4886"/>
    <w:rsid w:val="001E5BA4"/>
    <w:rsid w:val="001E6956"/>
    <w:rsid w:val="001F04DF"/>
    <w:rsid w:val="001F07C5"/>
    <w:rsid w:val="001F0881"/>
    <w:rsid w:val="001F3057"/>
    <w:rsid w:val="001F37C2"/>
    <w:rsid w:val="001F7AC1"/>
    <w:rsid w:val="002042EA"/>
    <w:rsid w:val="0020466F"/>
    <w:rsid w:val="002048A2"/>
    <w:rsid w:val="0020620E"/>
    <w:rsid w:val="002066D6"/>
    <w:rsid w:val="00206AB6"/>
    <w:rsid w:val="002073F5"/>
    <w:rsid w:val="002127CC"/>
    <w:rsid w:val="00214FA7"/>
    <w:rsid w:val="00215940"/>
    <w:rsid w:val="00215963"/>
    <w:rsid w:val="00215C3E"/>
    <w:rsid w:val="002167D2"/>
    <w:rsid w:val="00217D1E"/>
    <w:rsid w:val="00221BCF"/>
    <w:rsid w:val="00222465"/>
    <w:rsid w:val="002236F0"/>
    <w:rsid w:val="0022458D"/>
    <w:rsid w:val="002250CA"/>
    <w:rsid w:val="0022611D"/>
    <w:rsid w:val="00226120"/>
    <w:rsid w:val="00226780"/>
    <w:rsid w:val="00227C1F"/>
    <w:rsid w:val="00227D25"/>
    <w:rsid w:val="00227F63"/>
    <w:rsid w:val="002303A6"/>
    <w:rsid w:val="0023068E"/>
    <w:rsid w:val="0023108F"/>
    <w:rsid w:val="002336B3"/>
    <w:rsid w:val="00233DC0"/>
    <w:rsid w:val="002342C7"/>
    <w:rsid w:val="00234541"/>
    <w:rsid w:val="0023512A"/>
    <w:rsid w:val="00237049"/>
    <w:rsid w:val="00237067"/>
    <w:rsid w:val="002375B0"/>
    <w:rsid w:val="00242381"/>
    <w:rsid w:val="00242AA8"/>
    <w:rsid w:val="002460BD"/>
    <w:rsid w:val="002509FC"/>
    <w:rsid w:val="002511FC"/>
    <w:rsid w:val="00251F5D"/>
    <w:rsid w:val="0025205F"/>
    <w:rsid w:val="002524FD"/>
    <w:rsid w:val="00253EAD"/>
    <w:rsid w:val="0025499E"/>
    <w:rsid w:val="002550C9"/>
    <w:rsid w:val="002567E4"/>
    <w:rsid w:val="00256C73"/>
    <w:rsid w:val="0025715E"/>
    <w:rsid w:val="00257976"/>
    <w:rsid w:val="00261D6B"/>
    <w:rsid w:val="0026246E"/>
    <w:rsid w:val="0026256C"/>
    <w:rsid w:val="002627FD"/>
    <w:rsid w:val="00263B4A"/>
    <w:rsid w:val="00264A77"/>
    <w:rsid w:val="00264D54"/>
    <w:rsid w:val="002659F8"/>
    <w:rsid w:val="002719B5"/>
    <w:rsid w:val="00271BAE"/>
    <w:rsid w:val="00273352"/>
    <w:rsid w:val="002738B7"/>
    <w:rsid w:val="002743FF"/>
    <w:rsid w:val="00277EAC"/>
    <w:rsid w:val="00277F9A"/>
    <w:rsid w:val="002833D8"/>
    <w:rsid w:val="00284965"/>
    <w:rsid w:val="00285976"/>
    <w:rsid w:val="0028615C"/>
    <w:rsid w:val="0028626D"/>
    <w:rsid w:val="0028716B"/>
    <w:rsid w:val="00290BBA"/>
    <w:rsid w:val="00291549"/>
    <w:rsid w:val="00291BDC"/>
    <w:rsid w:val="00292D9A"/>
    <w:rsid w:val="002942C0"/>
    <w:rsid w:val="00295A48"/>
    <w:rsid w:val="00295A5E"/>
    <w:rsid w:val="00296568"/>
    <w:rsid w:val="00296B33"/>
    <w:rsid w:val="002A060C"/>
    <w:rsid w:val="002A068C"/>
    <w:rsid w:val="002A0A11"/>
    <w:rsid w:val="002A1CB4"/>
    <w:rsid w:val="002A1E99"/>
    <w:rsid w:val="002A43D2"/>
    <w:rsid w:val="002A4CDF"/>
    <w:rsid w:val="002A5EBF"/>
    <w:rsid w:val="002B036F"/>
    <w:rsid w:val="002B20EC"/>
    <w:rsid w:val="002B398F"/>
    <w:rsid w:val="002B586D"/>
    <w:rsid w:val="002B7853"/>
    <w:rsid w:val="002B794A"/>
    <w:rsid w:val="002B7AE6"/>
    <w:rsid w:val="002C0A04"/>
    <w:rsid w:val="002C1661"/>
    <w:rsid w:val="002C2E7A"/>
    <w:rsid w:val="002C3996"/>
    <w:rsid w:val="002C5A30"/>
    <w:rsid w:val="002C6CF4"/>
    <w:rsid w:val="002C77C6"/>
    <w:rsid w:val="002D0037"/>
    <w:rsid w:val="002D1907"/>
    <w:rsid w:val="002D1A91"/>
    <w:rsid w:val="002D25E0"/>
    <w:rsid w:val="002D357E"/>
    <w:rsid w:val="002D3D7C"/>
    <w:rsid w:val="002D41F1"/>
    <w:rsid w:val="002D43FF"/>
    <w:rsid w:val="002D55FE"/>
    <w:rsid w:val="002D61F2"/>
    <w:rsid w:val="002D644D"/>
    <w:rsid w:val="002D6AB7"/>
    <w:rsid w:val="002E0ACA"/>
    <w:rsid w:val="002E1265"/>
    <w:rsid w:val="002E12FF"/>
    <w:rsid w:val="002E1390"/>
    <w:rsid w:val="002E191B"/>
    <w:rsid w:val="002E23EE"/>
    <w:rsid w:val="002E24EC"/>
    <w:rsid w:val="002E26A9"/>
    <w:rsid w:val="002E28AA"/>
    <w:rsid w:val="002E5064"/>
    <w:rsid w:val="002E68B2"/>
    <w:rsid w:val="002E6ADC"/>
    <w:rsid w:val="002E6B5E"/>
    <w:rsid w:val="002F030E"/>
    <w:rsid w:val="002F131A"/>
    <w:rsid w:val="002F1980"/>
    <w:rsid w:val="002F1A13"/>
    <w:rsid w:val="002F1A66"/>
    <w:rsid w:val="002F1DDD"/>
    <w:rsid w:val="002F25F2"/>
    <w:rsid w:val="002F2F0C"/>
    <w:rsid w:val="002F38B5"/>
    <w:rsid w:val="002F4873"/>
    <w:rsid w:val="002F4C58"/>
    <w:rsid w:val="002F7B2D"/>
    <w:rsid w:val="00302262"/>
    <w:rsid w:val="0030256A"/>
    <w:rsid w:val="00302B46"/>
    <w:rsid w:val="00302FD2"/>
    <w:rsid w:val="003033F8"/>
    <w:rsid w:val="00304583"/>
    <w:rsid w:val="0030490E"/>
    <w:rsid w:val="00306435"/>
    <w:rsid w:val="00307049"/>
    <w:rsid w:val="00310960"/>
    <w:rsid w:val="00311B58"/>
    <w:rsid w:val="00311C0E"/>
    <w:rsid w:val="00312BE5"/>
    <w:rsid w:val="00313CBB"/>
    <w:rsid w:val="00314419"/>
    <w:rsid w:val="003144BB"/>
    <w:rsid w:val="00315355"/>
    <w:rsid w:val="0031770C"/>
    <w:rsid w:val="0032268D"/>
    <w:rsid w:val="00322F95"/>
    <w:rsid w:val="00323160"/>
    <w:rsid w:val="0032433C"/>
    <w:rsid w:val="003245A2"/>
    <w:rsid w:val="003258D6"/>
    <w:rsid w:val="00325C0A"/>
    <w:rsid w:val="003265BE"/>
    <w:rsid w:val="003268F3"/>
    <w:rsid w:val="00327944"/>
    <w:rsid w:val="00330497"/>
    <w:rsid w:val="00330FBA"/>
    <w:rsid w:val="0033139A"/>
    <w:rsid w:val="00331CAE"/>
    <w:rsid w:val="003341AF"/>
    <w:rsid w:val="00334AD5"/>
    <w:rsid w:val="0033574B"/>
    <w:rsid w:val="00336640"/>
    <w:rsid w:val="003377C9"/>
    <w:rsid w:val="0034055E"/>
    <w:rsid w:val="00340CEC"/>
    <w:rsid w:val="00340D42"/>
    <w:rsid w:val="003411B7"/>
    <w:rsid w:val="00341958"/>
    <w:rsid w:val="00343362"/>
    <w:rsid w:val="00343F83"/>
    <w:rsid w:val="00344C06"/>
    <w:rsid w:val="00345993"/>
    <w:rsid w:val="003473EA"/>
    <w:rsid w:val="00347BDB"/>
    <w:rsid w:val="00351082"/>
    <w:rsid w:val="003529C0"/>
    <w:rsid w:val="00355487"/>
    <w:rsid w:val="003561AF"/>
    <w:rsid w:val="00360B41"/>
    <w:rsid w:val="00361784"/>
    <w:rsid w:val="00362060"/>
    <w:rsid w:val="00362690"/>
    <w:rsid w:val="00363FE2"/>
    <w:rsid w:val="0036472A"/>
    <w:rsid w:val="00364811"/>
    <w:rsid w:val="00365780"/>
    <w:rsid w:val="00365C66"/>
    <w:rsid w:val="003666F9"/>
    <w:rsid w:val="003700D3"/>
    <w:rsid w:val="00370E7E"/>
    <w:rsid w:val="00371D43"/>
    <w:rsid w:val="00372AEB"/>
    <w:rsid w:val="00372B64"/>
    <w:rsid w:val="00373D95"/>
    <w:rsid w:val="003753E7"/>
    <w:rsid w:val="00375F84"/>
    <w:rsid w:val="00380121"/>
    <w:rsid w:val="003807E8"/>
    <w:rsid w:val="00380E60"/>
    <w:rsid w:val="0038227B"/>
    <w:rsid w:val="00382988"/>
    <w:rsid w:val="003840D5"/>
    <w:rsid w:val="00384665"/>
    <w:rsid w:val="00384B9C"/>
    <w:rsid w:val="003860E8"/>
    <w:rsid w:val="0038687E"/>
    <w:rsid w:val="003878F1"/>
    <w:rsid w:val="00391CFD"/>
    <w:rsid w:val="003930FD"/>
    <w:rsid w:val="0039591B"/>
    <w:rsid w:val="00395CB2"/>
    <w:rsid w:val="00395E89"/>
    <w:rsid w:val="00396B2A"/>
    <w:rsid w:val="003973FB"/>
    <w:rsid w:val="003A0AFE"/>
    <w:rsid w:val="003A0E35"/>
    <w:rsid w:val="003A1082"/>
    <w:rsid w:val="003A13B8"/>
    <w:rsid w:val="003A2EC9"/>
    <w:rsid w:val="003A3CBF"/>
    <w:rsid w:val="003A545A"/>
    <w:rsid w:val="003A5FC2"/>
    <w:rsid w:val="003B3847"/>
    <w:rsid w:val="003B39F2"/>
    <w:rsid w:val="003B3EEA"/>
    <w:rsid w:val="003B5254"/>
    <w:rsid w:val="003B5CA4"/>
    <w:rsid w:val="003B62F6"/>
    <w:rsid w:val="003B768D"/>
    <w:rsid w:val="003C0125"/>
    <w:rsid w:val="003C03E9"/>
    <w:rsid w:val="003C0933"/>
    <w:rsid w:val="003C1E3B"/>
    <w:rsid w:val="003C2573"/>
    <w:rsid w:val="003C3676"/>
    <w:rsid w:val="003C3799"/>
    <w:rsid w:val="003C5F28"/>
    <w:rsid w:val="003C6D54"/>
    <w:rsid w:val="003C704E"/>
    <w:rsid w:val="003C7D67"/>
    <w:rsid w:val="003C7E68"/>
    <w:rsid w:val="003C7ED9"/>
    <w:rsid w:val="003D131A"/>
    <w:rsid w:val="003D1FFE"/>
    <w:rsid w:val="003D31E6"/>
    <w:rsid w:val="003D360F"/>
    <w:rsid w:val="003D4622"/>
    <w:rsid w:val="003D4E09"/>
    <w:rsid w:val="003D5814"/>
    <w:rsid w:val="003D6825"/>
    <w:rsid w:val="003D6E17"/>
    <w:rsid w:val="003E035E"/>
    <w:rsid w:val="003E285B"/>
    <w:rsid w:val="003E392C"/>
    <w:rsid w:val="003E544F"/>
    <w:rsid w:val="003E62C1"/>
    <w:rsid w:val="003E720F"/>
    <w:rsid w:val="003E787C"/>
    <w:rsid w:val="003F097C"/>
    <w:rsid w:val="003F12D7"/>
    <w:rsid w:val="003F1D56"/>
    <w:rsid w:val="003F2099"/>
    <w:rsid w:val="003F2251"/>
    <w:rsid w:val="003F2C82"/>
    <w:rsid w:val="003F3003"/>
    <w:rsid w:val="003F359C"/>
    <w:rsid w:val="003F39D4"/>
    <w:rsid w:val="003F3E97"/>
    <w:rsid w:val="003F5FC4"/>
    <w:rsid w:val="003F624D"/>
    <w:rsid w:val="003F6361"/>
    <w:rsid w:val="003F647B"/>
    <w:rsid w:val="00400765"/>
    <w:rsid w:val="0040382C"/>
    <w:rsid w:val="004054FF"/>
    <w:rsid w:val="00405D9D"/>
    <w:rsid w:val="00406DF1"/>
    <w:rsid w:val="00407DD5"/>
    <w:rsid w:val="00407E0E"/>
    <w:rsid w:val="00410324"/>
    <w:rsid w:val="00411106"/>
    <w:rsid w:val="00412547"/>
    <w:rsid w:val="004133D7"/>
    <w:rsid w:val="004140ED"/>
    <w:rsid w:val="004152CD"/>
    <w:rsid w:val="004158CA"/>
    <w:rsid w:val="004160DA"/>
    <w:rsid w:val="00416955"/>
    <w:rsid w:val="00416EF1"/>
    <w:rsid w:val="004175E6"/>
    <w:rsid w:val="00420930"/>
    <w:rsid w:val="00420B75"/>
    <w:rsid w:val="004228AE"/>
    <w:rsid w:val="00423ADB"/>
    <w:rsid w:val="00424B56"/>
    <w:rsid w:val="00424CF0"/>
    <w:rsid w:val="00425432"/>
    <w:rsid w:val="004268E2"/>
    <w:rsid w:val="00426EA3"/>
    <w:rsid w:val="004270B2"/>
    <w:rsid w:val="004273D9"/>
    <w:rsid w:val="00427B4A"/>
    <w:rsid w:val="004315B2"/>
    <w:rsid w:val="00432ABA"/>
    <w:rsid w:val="004364C2"/>
    <w:rsid w:val="00436507"/>
    <w:rsid w:val="00436B58"/>
    <w:rsid w:val="00437A26"/>
    <w:rsid w:val="004408B0"/>
    <w:rsid w:val="0044096A"/>
    <w:rsid w:val="00440D84"/>
    <w:rsid w:val="00441039"/>
    <w:rsid w:val="00441ECD"/>
    <w:rsid w:val="00443A9F"/>
    <w:rsid w:val="004446F9"/>
    <w:rsid w:val="00444B00"/>
    <w:rsid w:val="00445133"/>
    <w:rsid w:val="0044555A"/>
    <w:rsid w:val="00445949"/>
    <w:rsid w:val="00446C5A"/>
    <w:rsid w:val="00450BDE"/>
    <w:rsid w:val="00453A78"/>
    <w:rsid w:val="00454259"/>
    <w:rsid w:val="00454F85"/>
    <w:rsid w:val="00455465"/>
    <w:rsid w:val="00455B14"/>
    <w:rsid w:val="004568DF"/>
    <w:rsid w:val="00457F4B"/>
    <w:rsid w:val="004602B6"/>
    <w:rsid w:val="0046168B"/>
    <w:rsid w:val="004622B7"/>
    <w:rsid w:val="00462CF3"/>
    <w:rsid w:val="004634AC"/>
    <w:rsid w:val="0046490E"/>
    <w:rsid w:val="0046591A"/>
    <w:rsid w:val="00465ACA"/>
    <w:rsid w:val="00466491"/>
    <w:rsid w:val="00470433"/>
    <w:rsid w:val="004714C0"/>
    <w:rsid w:val="0047225B"/>
    <w:rsid w:val="00472C34"/>
    <w:rsid w:val="00473D40"/>
    <w:rsid w:val="004746EE"/>
    <w:rsid w:val="00474B49"/>
    <w:rsid w:val="00475DA9"/>
    <w:rsid w:val="00476AF0"/>
    <w:rsid w:val="00476B23"/>
    <w:rsid w:val="0047790A"/>
    <w:rsid w:val="00480A05"/>
    <w:rsid w:val="00480BA0"/>
    <w:rsid w:val="004815F0"/>
    <w:rsid w:val="004836CB"/>
    <w:rsid w:val="00483802"/>
    <w:rsid w:val="004839E6"/>
    <w:rsid w:val="004845C4"/>
    <w:rsid w:val="00484D7E"/>
    <w:rsid w:val="00484FA2"/>
    <w:rsid w:val="00485C75"/>
    <w:rsid w:val="00485DA7"/>
    <w:rsid w:val="00486462"/>
    <w:rsid w:val="00490C13"/>
    <w:rsid w:val="00491D5F"/>
    <w:rsid w:val="004929B7"/>
    <w:rsid w:val="00492C2E"/>
    <w:rsid w:val="004936F8"/>
    <w:rsid w:val="004944C9"/>
    <w:rsid w:val="004969A0"/>
    <w:rsid w:val="00497AAD"/>
    <w:rsid w:val="00497C2A"/>
    <w:rsid w:val="004A1FFA"/>
    <w:rsid w:val="004A3678"/>
    <w:rsid w:val="004A3BC9"/>
    <w:rsid w:val="004A48CB"/>
    <w:rsid w:val="004A639A"/>
    <w:rsid w:val="004A7168"/>
    <w:rsid w:val="004A7E9F"/>
    <w:rsid w:val="004B0E9E"/>
    <w:rsid w:val="004B119B"/>
    <w:rsid w:val="004B16FC"/>
    <w:rsid w:val="004B2B48"/>
    <w:rsid w:val="004B306E"/>
    <w:rsid w:val="004B46EB"/>
    <w:rsid w:val="004B7F16"/>
    <w:rsid w:val="004C0E3C"/>
    <w:rsid w:val="004C2B89"/>
    <w:rsid w:val="004C4893"/>
    <w:rsid w:val="004C5085"/>
    <w:rsid w:val="004C639B"/>
    <w:rsid w:val="004C7017"/>
    <w:rsid w:val="004C78C0"/>
    <w:rsid w:val="004D0235"/>
    <w:rsid w:val="004D08AF"/>
    <w:rsid w:val="004D0F11"/>
    <w:rsid w:val="004D1F06"/>
    <w:rsid w:val="004D34E9"/>
    <w:rsid w:val="004D3702"/>
    <w:rsid w:val="004D3F68"/>
    <w:rsid w:val="004D4123"/>
    <w:rsid w:val="004D475D"/>
    <w:rsid w:val="004D5004"/>
    <w:rsid w:val="004D6494"/>
    <w:rsid w:val="004E0DCF"/>
    <w:rsid w:val="004E21AE"/>
    <w:rsid w:val="004E2209"/>
    <w:rsid w:val="004E27C6"/>
    <w:rsid w:val="004E33C6"/>
    <w:rsid w:val="004E3649"/>
    <w:rsid w:val="004E3B37"/>
    <w:rsid w:val="004E3D7E"/>
    <w:rsid w:val="004E5246"/>
    <w:rsid w:val="004E54E7"/>
    <w:rsid w:val="004F0D66"/>
    <w:rsid w:val="004F1B64"/>
    <w:rsid w:val="004F2E0B"/>
    <w:rsid w:val="004F3952"/>
    <w:rsid w:val="004F4B9F"/>
    <w:rsid w:val="004F6F90"/>
    <w:rsid w:val="004F7437"/>
    <w:rsid w:val="00501483"/>
    <w:rsid w:val="005034B5"/>
    <w:rsid w:val="0050372B"/>
    <w:rsid w:val="005048A6"/>
    <w:rsid w:val="00505C6B"/>
    <w:rsid w:val="005060A1"/>
    <w:rsid w:val="00506FEA"/>
    <w:rsid w:val="005070A3"/>
    <w:rsid w:val="005110CF"/>
    <w:rsid w:val="0051111C"/>
    <w:rsid w:val="0051118A"/>
    <w:rsid w:val="005113C8"/>
    <w:rsid w:val="00511859"/>
    <w:rsid w:val="00511896"/>
    <w:rsid w:val="005129CF"/>
    <w:rsid w:val="00513B40"/>
    <w:rsid w:val="005141F7"/>
    <w:rsid w:val="00514935"/>
    <w:rsid w:val="00515811"/>
    <w:rsid w:val="00516A9F"/>
    <w:rsid w:val="0051746C"/>
    <w:rsid w:val="005175C5"/>
    <w:rsid w:val="00517726"/>
    <w:rsid w:val="00520633"/>
    <w:rsid w:val="00520BBF"/>
    <w:rsid w:val="00521213"/>
    <w:rsid w:val="005215E3"/>
    <w:rsid w:val="005220AF"/>
    <w:rsid w:val="005223BA"/>
    <w:rsid w:val="00522D54"/>
    <w:rsid w:val="00523001"/>
    <w:rsid w:val="005236C6"/>
    <w:rsid w:val="00523B90"/>
    <w:rsid w:val="00524521"/>
    <w:rsid w:val="00530565"/>
    <w:rsid w:val="00530D2D"/>
    <w:rsid w:val="00530FD8"/>
    <w:rsid w:val="00531AD6"/>
    <w:rsid w:val="00532769"/>
    <w:rsid w:val="005353C1"/>
    <w:rsid w:val="00535513"/>
    <w:rsid w:val="00535840"/>
    <w:rsid w:val="00535E73"/>
    <w:rsid w:val="00537F65"/>
    <w:rsid w:val="0054054C"/>
    <w:rsid w:val="00541202"/>
    <w:rsid w:val="005430AD"/>
    <w:rsid w:val="0054360D"/>
    <w:rsid w:val="005445DD"/>
    <w:rsid w:val="005456F8"/>
    <w:rsid w:val="00546753"/>
    <w:rsid w:val="005472E3"/>
    <w:rsid w:val="00550158"/>
    <w:rsid w:val="0055058E"/>
    <w:rsid w:val="005533D8"/>
    <w:rsid w:val="005538C2"/>
    <w:rsid w:val="00554CA6"/>
    <w:rsid w:val="005555CC"/>
    <w:rsid w:val="005562E9"/>
    <w:rsid w:val="00556748"/>
    <w:rsid w:val="0055685B"/>
    <w:rsid w:val="005568D7"/>
    <w:rsid w:val="0055792D"/>
    <w:rsid w:val="00557B29"/>
    <w:rsid w:val="0056026D"/>
    <w:rsid w:val="0056208F"/>
    <w:rsid w:val="00562F9E"/>
    <w:rsid w:val="005639BA"/>
    <w:rsid w:val="00570E23"/>
    <w:rsid w:val="00571031"/>
    <w:rsid w:val="00571229"/>
    <w:rsid w:val="005719CA"/>
    <w:rsid w:val="005720E5"/>
    <w:rsid w:val="005724F0"/>
    <w:rsid w:val="00572885"/>
    <w:rsid w:val="0057333E"/>
    <w:rsid w:val="0057342A"/>
    <w:rsid w:val="005745D7"/>
    <w:rsid w:val="00575C13"/>
    <w:rsid w:val="00577CB9"/>
    <w:rsid w:val="005835B1"/>
    <w:rsid w:val="00583CB9"/>
    <w:rsid w:val="00583CED"/>
    <w:rsid w:val="005848AC"/>
    <w:rsid w:val="0058539B"/>
    <w:rsid w:val="005918F6"/>
    <w:rsid w:val="005924FD"/>
    <w:rsid w:val="00593C39"/>
    <w:rsid w:val="00595938"/>
    <w:rsid w:val="00597780"/>
    <w:rsid w:val="005A1F8D"/>
    <w:rsid w:val="005A25EF"/>
    <w:rsid w:val="005A3DB4"/>
    <w:rsid w:val="005A49E7"/>
    <w:rsid w:val="005A514D"/>
    <w:rsid w:val="005A75D1"/>
    <w:rsid w:val="005B201C"/>
    <w:rsid w:val="005B3848"/>
    <w:rsid w:val="005B3D22"/>
    <w:rsid w:val="005B58C5"/>
    <w:rsid w:val="005B67AD"/>
    <w:rsid w:val="005B6A97"/>
    <w:rsid w:val="005B6ECD"/>
    <w:rsid w:val="005B75AC"/>
    <w:rsid w:val="005B7E8B"/>
    <w:rsid w:val="005C0F32"/>
    <w:rsid w:val="005C2749"/>
    <w:rsid w:val="005C3C4E"/>
    <w:rsid w:val="005C43D6"/>
    <w:rsid w:val="005C4843"/>
    <w:rsid w:val="005C4D07"/>
    <w:rsid w:val="005C4E24"/>
    <w:rsid w:val="005C4F3D"/>
    <w:rsid w:val="005C6D64"/>
    <w:rsid w:val="005C6EBB"/>
    <w:rsid w:val="005C7AFC"/>
    <w:rsid w:val="005D0EC3"/>
    <w:rsid w:val="005D20E3"/>
    <w:rsid w:val="005D5983"/>
    <w:rsid w:val="005D6CAC"/>
    <w:rsid w:val="005D6F49"/>
    <w:rsid w:val="005D7034"/>
    <w:rsid w:val="005D760D"/>
    <w:rsid w:val="005D7FAA"/>
    <w:rsid w:val="005E0A4B"/>
    <w:rsid w:val="005E0AD3"/>
    <w:rsid w:val="005E24ED"/>
    <w:rsid w:val="005E3250"/>
    <w:rsid w:val="005E376E"/>
    <w:rsid w:val="005E38C4"/>
    <w:rsid w:val="005E4C44"/>
    <w:rsid w:val="005E5117"/>
    <w:rsid w:val="005E717A"/>
    <w:rsid w:val="005F04B6"/>
    <w:rsid w:val="005F074F"/>
    <w:rsid w:val="005F1696"/>
    <w:rsid w:val="005F2622"/>
    <w:rsid w:val="005F35B0"/>
    <w:rsid w:val="005F3F0F"/>
    <w:rsid w:val="005F69EB"/>
    <w:rsid w:val="006002E5"/>
    <w:rsid w:val="00600DBF"/>
    <w:rsid w:val="006018B3"/>
    <w:rsid w:val="00602163"/>
    <w:rsid w:val="006056C2"/>
    <w:rsid w:val="00605941"/>
    <w:rsid w:val="00605B08"/>
    <w:rsid w:val="00607925"/>
    <w:rsid w:val="00607CB1"/>
    <w:rsid w:val="00607ED4"/>
    <w:rsid w:val="006100C2"/>
    <w:rsid w:val="00610A7E"/>
    <w:rsid w:val="00610C33"/>
    <w:rsid w:val="0061244D"/>
    <w:rsid w:val="00612458"/>
    <w:rsid w:val="00615217"/>
    <w:rsid w:val="00615AC6"/>
    <w:rsid w:val="006160E6"/>
    <w:rsid w:val="00616C57"/>
    <w:rsid w:val="00621980"/>
    <w:rsid w:val="00624C92"/>
    <w:rsid w:val="00626E53"/>
    <w:rsid w:val="006305C6"/>
    <w:rsid w:val="0063166E"/>
    <w:rsid w:val="0063196A"/>
    <w:rsid w:val="00631A94"/>
    <w:rsid w:val="0063411E"/>
    <w:rsid w:val="00634A59"/>
    <w:rsid w:val="00634A7B"/>
    <w:rsid w:val="00636368"/>
    <w:rsid w:val="0063738D"/>
    <w:rsid w:val="00637F00"/>
    <w:rsid w:val="00640B73"/>
    <w:rsid w:val="00642970"/>
    <w:rsid w:val="00642A21"/>
    <w:rsid w:val="006435CC"/>
    <w:rsid w:val="00643D8A"/>
    <w:rsid w:val="00644B32"/>
    <w:rsid w:val="006452ED"/>
    <w:rsid w:val="00646A85"/>
    <w:rsid w:val="006475CA"/>
    <w:rsid w:val="0064799F"/>
    <w:rsid w:val="00650939"/>
    <w:rsid w:val="0065356D"/>
    <w:rsid w:val="00654842"/>
    <w:rsid w:val="00655DCD"/>
    <w:rsid w:val="006569CB"/>
    <w:rsid w:val="006569D2"/>
    <w:rsid w:val="00656E24"/>
    <w:rsid w:val="006571E2"/>
    <w:rsid w:val="00660BC6"/>
    <w:rsid w:val="0066216C"/>
    <w:rsid w:val="00662538"/>
    <w:rsid w:val="00662EAB"/>
    <w:rsid w:val="00663662"/>
    <w:rsid w:val="0066380C"/>
    <w:rsid w:val="00664461"/>
    <w:rsid w:val="006646D3"/>
    <w:rsid w:val="0066516C"/>
    <w:rsid w:val="006651A2"/>
    <w:rsid w:val="006651A5"/>
    <w:rsid w:val="00666587"/>
    <w:rsid w:val="00670052"/>
    <w:rsid w:val="0067025A"/>
    <w:rsid w:val="00670560"/>
    <w:rsid w:val="006718A3"/>
    <w:rsid w:val="006723D7"/>
    <w:rsid w:val="00672D38"/>
    <w:rsid w:val="00673929"/>
    <w:rsid w:val="006749C5"/>
    <w:rsid w:val="006758A2"/>
    <w:rsid w:val="0067722F"/>
    <w:rsid w:val="00677293"/>
    <w:rsid w:val="006774B8"/>
    <w:rsid w:val="006777BB"/>
    <w:rsid w:val="00677995"/>
    <w:rsid w:val="00677DA1"/>
    <w:rsid w:val="00680981"/>
    <w:rsid w:val="00680ED1"/>
    <w:rsid w:val="00682009"/>
    <w:rsid w:val="00682EB1"/>
    <w:rsid w:val="00684E75"/>
    <w:rsid w:val="0068541B"/>
    <w:rsid w:val="00685CAD"/>
    <w:rsid w:val="0068738B"/>
    <w:rsid w:val="00687B69"/>
    <w:rsid w:val="00687E47"/>
    <w:rsid w:val="006911BE"/>
    <w:rsid w:val="00691375"/>
    <w:rsid w:val="00691E8D"/>
    <w:rsid w:val="00691FA2"/>
    <w:rsid w:val="006925C5"/>
    <w:rsid w:val="006940E3"/>
    <w:rsid w:val="00694203"/>
    <w:rsid w:val="00694A24"/>
    <w:rsid w:val="00694A4C"/>
    <w:rsid w:val="00695034"/>
    <w:rsid w:val="0069631B"/>
    <w:rsid w:val="0069692F"/>
    <w:rsid w:val="006A0CA1"/>
    <w:rsid w:val="006A140B"/>
    <w:rsid w:val="006A1D98"/>
    <w:rsid w:val="006A320F"/>
    <w:rsid w:val="006A331E"/>
    <w:rsid w:val="006A5481"/>
    <w:rsid w:val="006A598A"/>
    <w:rsid w:val="006A6942"/>
    <w:rsid w:val="006A6C06"/>
    <w:rsid w:val="006A7E81"/>
    <w:rsid w:val="006B0270"/>
    <w:rsid w:val="006B035E"/>
    <w:rsid w:val="006B0A77"/>
    <w:rsid w:val="006B1111"/>
    <w:rsid w:val="006B1AC2"/>
    <w:rsid w:val="006B1E8D"/>
    <w:rsid w:val="006B2B25"/>
    <w:rsid w:val="006B2B7C"/>
    <w:rsid w:val="006B2E5B"/>
    <w:rsid w:val="006B3359"/>
    <w:rsid w:val="006B512D"/>
    <w:rsid w:val="006B5744"/>
    <w:rsid w:val="006B6D53"/>
    <w:rsid w:val="006B7863"/>
    <w:rsid w:val="006B79AD"/>
    <w:rsid w:val="006B7D2C"/>
    <w:rsid w:val="006C01C9"/>
    <w:rsid w:val="006C1264"/>
    <w:rsid w:val="006C1413"/>
    <w:rsid w:val="006C15CF"/>
    <w:rsid w:val="006C18A4"/>
    <w:rsid w:val="006C2A8B"/>
    <w:rsid w:val="006C2E1B"/>
    <w:rsid w:val="006C45A5"/>
    <w:rsid w:val="006C4FA9"/>
    <w:rsid w:val="006D01DD"/>
    <w:rsid w:val="006D058D"/>
    <w:rsid w:val="006D16BC"/>
    <w:rsid w:val="006D2597"/>
    <w:rsid w:val="006D2DEE"/>
    <w:rsid w:val="006D42DC"/>
    <w:rsid w:val="006D4918"/>
    <w:rsid w:val="006D5CD2"/>
    <w:rsid w:val="006D65DE"/>
    <w:rsid w:val="006E00F3"/>
    <w:rsid w:val="006E05EC"/>
    <w:rsid w:val="006E1603"/>
    <w:rsid w:val="006E1AF9"/>
    <w:rsid w:val="006E1C24"/>
    <w:rsid w:val="006E1E9D"/>
    <w:rsid w:val="006E1F0C"/>
    <w:rsid w:val="006E29BF"/>
    <w:rsid w:val="006E316E"/>
    <w:rsid w:val="006E33E9"/>
    <w:rsid w:val="006E446D"/>
    <w:rsid w:val="006E45D7"/>
    <w:rsid w:val="006E4F20"/>
    <w:rsid w:val="006E6F14"/>
    <w:rsid w:val="006E7826"/>
    <w:rsid w:val="006F05C5"/>
    <w:rsid w:val="006F0623"/>
    <w:rsid w:val="006F19F1"/>
    <w:rsid w:val="006F2B1D"/>
    <w:rsid w:val="006F45DD"/>
    <w:rsid w:val="006F4F2D"/>
    <w:rsid w:val="006F50F3"/>
    <w:rsid w:val="006F596A"/>
    <w:rsid w:val="006F5B5C"/>
    <w:rsid w:val="006F5C10"/>
    <w:rsid w:val="006F64D1"/>
    <w:rsid w:val="006F6552"/>
    <w:rsid w:val="006F7710"/>
    <w:rsid w:val="0070236A"/>
    <w:rsid w:val="00702411"/>
    <w:rsid w:val="0070242C"/>
    <w:rsid w:val="00703300"/>
    <w:rsid w:val="00707459"/>
    <w:rsid w:val="00707D75"/>
    <w:rsid w:val="0071035A"/>
    <w:rsid w:val="00711B20"/>
    <w:rsid w:val="00711BC0"/>
    <w:rsid w:val="00715F9D"/>
    <w:rsid w:val="00717490"/>
    <w:rsid w:val="00717E2A"/>
    <w:rsid w:val="007209C3"/>
    <w:rsid w:val="007220F9"/>
    <w:rsid w:val="007227BA"/>
    <w:rsid w:val="0072312C"/>
    <w:rsid w:val="00724C3F"/>
    <w:rsid w:val="00727ED8"/>
    <w:rsid w:val="00730635"/>
    <w:rsid w:val="007309A5"/>
    <w:rsid w:val="00731142"/>
    <w:rsid w:val="00732C60"/>
    <w:rsid w:val="00733511"/>
    <w:rsid w:val="007335B0"/>
    <w:rsid w:val="007342D6"/>
    <w:rsid w:val="007349C3"/>
    <w:rsid w:val="0073515F"/>
    <w:rsid w:val="0073527D"/>
    <w:rsid w:val="00737027"/>
    <w:rsid w:val="007376E0"/>
    <w:rsid w:val="007406D4"/>
    <w:rsid w:val="0074089F"/>
    <w:rsid w:val="0074167E"/>
    <w:rsid w:val="007427C3"/>
    <w:rsid w:val="007430E2"/>
    <w:rsid w:val="00744A20"/>
    <w:rsid w:val="00744D71"/>
    <w:rsid w:val="00744E4E"/>
    <w:rsid w:val="00745515"/>
    <w:rsid w:val="007458D7"/>
    <w:rsid w:val="007462B9"/>
    <w:rsid w:val="007464FF"/>
    <w:rsid w:val="00746BB6"/>
    <w:rsid w:val="00747938"/>
    <w:rsid w:val="007517FC"/>
    <w:rsid w:val="00752BD2"/>
    <w:rsid w:val="007538D6"/>
    <w:rsid w:val="00753B76"/>
    <w:rsid w:val="00753ED3"/>
    <w:rsid w:val="007549C1"/>
    <w:rsid w:val="00754AED"/>
    <w:rsid w:val="00754F2C"/>
    <w:rsid w:val="00756264"/>
    <w:rsid w:val="00757692"/>
    <w:rsid w:val="0076084B"/>
    <w:rsid w:val="007622FB"/>
    <w:rsid w:val="00765B30"/>
    <w:rsid w:val="00767684"/>
    <w:rsid w:val="00771B69"/>
    <w:rsid w:val="0077204A"/>
    <w:rsid w:val="007734AE"/>
    <w:rsid w:val="00774054"/>
    <w:rsid w:val="007742AD"/>
    <w:rsid w:val="00774A8A"/>
    <w:rsid w:val="00774F45"/>
    <w:rsid w:val="00777293"/>
    <w:rsid w:val="007805B7"/>
    <w:rsid w:val="00780E68"/>
    <w:rsid w:val="007815B0"/>
    <w:rsid w:val="00781D6C"/>
    <w:rsid w:val="00782756"/>
    <w:rsid w:val="007837AC"/>
    <w:rsid w:val="00785ED1"/>
    <w:rsid w:val="00786937"/>
    <w:rsid w:val="00790049"/>
    <w:rsid w:val="007907CE"/>
    <w:rsid w:val="007917B3"/>
    <w:rsid w:val="007927B9"/>
    <w:rsid w:val="00793F6F"/>
    <w:rsid w:val="0079448C"/>
    <w:rsid w:val="007953E2"/>
    <w:rsid w:val="007A02B2"/>
    <w:rsid w:val="007A02DA"/>
    <w:rsid w:val="007A0B0F"/>
    <w:rsid w:val="007A116A"/>
    <w:rsid w:val="007A25F1"/>
    <w:rsid w:val="007A2ED0"/>
    <w:rsid w:val="007A5E61"/>
    <w:rsid w:val="007A6300"/>
    <w:rsid w:val="007A655E"/>
    <w:rsid w:val="007A77F8"/>
    <w:rsid w:val="007B2162"/>
    <w:rsid w:val="007B2737"/>
    <w:rsid w:val="007B27A0"/>
    <w:rsid w:val="007B3A37"/>
    <w:rsid w:val="007B3C34"/>
    <w:rsid w:val="007B3DA9"/>
    <w:rsid w:val="007B4545"/>
    <w:rsid w:val="007B45FE"/>
    <w:rsid w:val="007B4E20"/>
    <w:rsid w:val="007B6BC5"/>
    <w:rsid w:val="007B7E50"/>
    <w:rsid w:val="007C0402"/>
    <w:rsid w:val="007C1F79"/>
    <w:rsid w:val="007C24ED"/>
    <w:rsid w:val="007C2DA9"/>
    <w:rsid w:val="007C3CE1"/>
    <w:rsid w:val="007C3D57"/>
    <w:rsid w:val="007C3FC9"/>
    <w:rsid w:val="007C4121"/>
    <w:rsid w:val="007C4270"/>
    <w:rsid w:val="007C4918"/>
    <w:rsid w:val="007C4F18"/>
    <w:rsid w:val="007C53A9"/>
    <w:rsid w:val="007C5A40"/>
    <w:rsid w:val="007C61C7"/>
    <w:rsid w:val="007C6E7C"/>
    <w:rsid w:val="007C7338"/>
    <w:rsid w:val="007C7A16"/>
    <w:rsid w:val="007D0072"/>
    <w:rsid w:val="007D1F1D"/>
    <w:rsid w:val="007D3D8E"/>
    <w:rsid w:val="007D64CE"/>
    <w:rsid w:val="007D65EC"/>
    <w:rsid w:val="007D6BCD"/>
    <w:rsid w:val="007E0FA9"/>
    <w:rsid w:val="007E372A"/>
    <w:rsid w:val="007E3FDF"/>
    <w:rsid w:val="007E40D5"/>
    <w:rsid w:val="007E430E"/>
    <w:rsid w:val="007E555E"/>
    <w:rsid w:val="007E587E"/>
    <w:rsid w:val="007E592D"/>
    <w:rsid w:val="007E59EB"/>
    <w:rsid w:val="007E6713"/>
    <w:rsid w:val="007E789E"/>
    <w:rsid w:val="007F02BD"/>
    <w:rsid w:val="007F0C56"/>
    <w:rsid w:val="007F1610"/>
    <w:rsid w:val="007F242B"/>
    <w:rsid w:val="007F2655"/>
    <w:rsid w:val="007F271E"/>
    <w:rsid w:val="007F28AF"/>
    <w:rsid w:val="007F32F3"/>
    <w:rsid w:val="007F4067"/>
    <w:rsid w:val="007F4809"/>
    <w:rsid w:val="007F4D81"/>
    <w:rsid w:val="007F532F"/>
    <w:rsid w:val="007F5B10"/>
    <w:rsid w:val="007F5EAA"/>
    <w:rsid w:val="007F745D"/>
    <w:rsid w:val="007F7E9D"/>
    <w:rsid w:val="00801DAE"/>
    <w:rsid w:val="00801DC4"/>
    <w:rsid w:val="008029BA"/>
    <w:rsid w:val="008042BD"/>
    <w:rsid w:val="00805A87"/>
    <w:rsid w:val="008060F3"/>
    <w:rsid w:val="00806E10"/>
    <w:rsid w:val="008100E9"/>
    <w:rsid w:val="008105E3"/>
    <w:rsid w:val="008109AE"/>
    <w:rsid w:val="00815A78"/>
    <w:rsid w:val="00815E22"/>
    <w:rsid w:val="008160A5"/>
    <w:rsid w:val="00816452"/>
    <w:rsid w:val="00816720"/>
    <w:rsid w:val="00817B8D"/>
    <w:rsid w:val="00820D49"/>
    <w:rsid w:val="00820FA7"/>
    <w:rsid w:val="00821347"/>
    <w:rsid w:val="00822E16"/>
    <w:rsid w:val="00822F65"/>
    <w:rsid w:val="00824200"/>
    <w:rsid w:val="00824B5E"/>
    <w:rsid w:val="00826A94"/>
    <w:rsid w:val="00831979"/>
    <w:rsid w:val="008327D0"/>
    <w:rsid w:val="008340C8"/>
    <w:rsid w:val="00834758"/>
    <w:rsid w:val="00834C5B"/>
    <w:rsid w:val="00834FCF"/>
    <w:rsid w:val="00835905"/>
    <w:rsid w:val="00840006"/>
    <w:rsid w:val="00840182"/>
    <w:rsid w:val="0084129A"/>
    <w:rsid w:val="0084340B"/>
    <w:rsid w:val="00844B21"/>
    <w:rsid w:val="00845776"/>
    <w:rsid w:val="008458BB"/>
    <w:rsid w:val="00847928"/>
    <w:rsid w:val="00850A09"/>
    <w:rsid w:val="0085114F"/>
    <w:rsid w:val="00851761"/>
    <w:rsid w:val="008524A5"/>
    <w:rsid w:val="00853C1E"/>
    <w:rsid w:val="00855A4C"/>
    <w:rsid w:val="00855C26"/>
    <w:rsid w:val="00855D17"/>
    <w:rsid w:val="008566B5"/>
    <w:rsid w:val="00856E2F"/>
    <w:rsid w:val="00857290"/>
    <w:rsid w:val="0086362D"/>
    <w:rsid w:val="00863C45"/>
    <w:rsid w:val="00863D78"/>
    <w:rsid w:val="00866B61"/>
    <w:rsid w:val="00867DB8"/>
    <w:rsid w:val="008705D8"/>
    <w:rsid w:val="00873213"/>
    <w:rsid w:val="00873261"/>
    <w:rsid w:val="008738E8"/>
    <w:rsid w:val="008739FF"/>
    <w:rsid w:val="008745F8"/>
    <w:rsid w:val="0087467F"/>
    <w:rsid w:val="00874E08"/>
    <w:rsid w:val="008759BE"/>
    <w:rsid w:val="00875F1B"/>
    <w:rsid w:val="008774AC"/>
    <w:rsid w:val="00877756"/>
    <w:rsid w:val="008800A2"/>
    <w:rsid w:val="00880C49"/>
    <w:rsid w:val="00882D79"/>
    <w:rsid w:val="00885397"/>
    <w:rsid w:val="0088540D"/>
    <w:rsid w:val="00886292"/>
    <w:rsid w:val="008862DF"/>
    <w:rsid w:val="00886B5A"/>
    <w:rsid w:val="0088771B"/>
    <w:rsid w:val="00887DEE"/>
    <w:rsid w:val="00890116"/>
    <w:rsid w:val="008915DE"/>
    <w:rsid w:val="00892F1C"/>
    <w:rsid w:val="0089338E"/>
    <w:rsid w:val="0089344A"/>
    <w:rsid w:val="00893AA3"/>
    <w:rsid w:val="00893C90"/>
    <w:rsid w:val="00894601"/>
    <w:rsid w:val="00895359"/>
    <w:rsid w:val="008964AC"/>
    <w:rsid w:val="00896C27"/>
    <w:rsid w:val="008A0F9A"/>
    <w:rsid w:val="008A16B2"/>
    <w:rsid w:val="008A348B"/>
    <w:rsid w:val="008A3586"/>
    <w:rsid w:val="008A41E0"/>
    <w:rsid w:val="008A5B1F"/>
    <w:rsid w:val="008A6074"/>
    <w:rsid w:val="008A74B2"/>
    <w:rsid w:val="008B223B"/>
    <w:rsid w:val="008B26F3"/>
    <w:rsid w:val="008B2B55"/>
    <w:rsid w:val="008B2EFC"/>
    <w:rsid w:val="008B4A5F"/>
    <w:rsid w:val="008B5351"/>
    <w:rsid w:val="008B5478"/>
    <w:rsid w:val="008B6A0F"/>
    <w:rsid w:val="008C003B"/>
    <w:rsid w:val="008C02E3"/>
    <w:rsid w:val="008C0C61"/>
    <w:rsid w:val="008C13E0"/>
    <w:rsid w:val="008C1693"/>
    <w:rsid w:val="008C1D17"/>
    <w:rsid w:val="008C241D"/>
    <w:rsid w:val="008C245D"/>
    <w:rsid w:val="008C272E"/>
    <w:rsid w:val="008C2863"/>
    <w:rsid w:val="008C2CF3"/>
    <w:rsid w:val="008C3A14"/>
    <w:rsid w:val="008C3F46"/>
    <w:rsid w:val="008C6116"/>
    <w:rsid w:val="008C6C09"/>
    <w:rsid w:val="008D184B"/>
    <w:rsid w:val="008D5006"/>
    <w:rsid w:val="008E0CD2"/>
    <w:rsid w:val="008E0E4D"/>
    <w:rsid w:val="008E0FAC"/>
    <w:rsid w:val="008E120F"/>
    <w:rsid w:val="008E31D8"/>
    <w:rsid w:val="008E4E23"/>
    <w:rsid w:val="008E61A6"/>
    <w:rsid w:val="008E6700"/>
    <w:rsid w:val="008E6B86"/>
    <w:rsid w:val="008E6D93"/>
    <w:rsid w:val="008F04D0"/>
    <w:rsid w:val="008F12BC"/>
    <w:rsid w:val="008F1856"/>
    <w:rsid w:val="008F1E64"/>
    <w:rsid w:val="008F38F6"/>
    <w:rsid w:val="008F4CDD"/>
    <w:rsid w:val="008F58C2"/>
    <w:rsid w:val="008F5910"/>
    <w:rsid w:val="008F675B"/>
    <w:rsid w:val="008F6F3C"/>
    <w:rsid w:val="008F7244"/>
    <w:rsid w:val="008F7B0F"/>
    <w:rsid w:val="00901287"/>
    <w:rsid w:val="00901C16"/>
    <w:rsid w:val="00902484"/>
    <w:rsid w:val="009026F7"/>
    <w:rsid w:val="009030F3"/>
    <w:rsid w:val="0090342E"/>
    <w:rsid w:val="009036F6"/>
    <w:rsid w:val="0090377F"/>
    <w:rsid w:val="00903E6A"/>
    <w:rsid w:val="009044F3"/>
    <w:rsid w:val="009056EC"/>
    <w:rsid w:val="00906856"/>
    <w:rsid w:val="00906BCD"/>
    <w:rsid w:val="0091036E"/>
    <w:rsid w:val="00910BB7"/>
    <w:rsid w:val="009114A2"/>
    <w:rsid w:val="0091251E"/>
    <w:rsid w:val="00914267"/>
    <w:rsid w:val="009144CA"/>
    <w:rsid w:val="00915B0E"/>
    <w:rsid w:val="00917178"/>
    <w:rsid w:val="009213A6"/>
    <w:rsid w:val="009216B4"/>
    <w:rsid w:val="00921BDF"/>
    <w:rsid w:val="0092266E"/>
    <w:rsid w:val="00923C15"/>
    <w:rsid w:val="00923FB5"/>
    <w:rsid w:val="0093048C"/>
    <w:rsid w:val="009322A1"/>
    <w:rsid w:val="00933C6E"/>
    <w:rsid w:val="00933FAD"/>
    <w:rsid w:val="0093493E"/>
    <w:rsid w:val="00935878"/>
    <w:rsid w:val="00936403"/>
    <w:rsid w:val="009364CB"/>
    <w:rsid w:val="00941E2E"/>
    <w:rsid w:val="00942D3D"/>
    <w:rsid w:val="009432D0"/>
    <w:rsid w:val="00943C45"/>
    <w:rsid w:val="00943E9C"/>
    <w:rsid w:val="00944576"/>
    <w:rsid w:val="00945556"/>
    <w:rsid w:val="00946650"/>
    <w:rsid w:val="00947846"/>
    <w:rsid w:val="0095012E"/>
    <w:rsid w:val="009503E7"/>
    <w:rsid w:val="00950C98"/>
    <w:rsid w:val="0095116B"/>
    <w:rsid w:val="009511EF"/>
    <w:rsid w:val="009513FD"/>
    <w:rsid w:val="00951B0B"/>
    <w:rsid w:val="00953038"/>
    <w:rsid w:val="00954075"/>
    <w:rsid w:val="00954860"/>
    <w:rsid w:val="00954B8E"/>
    <w:rsid w:val="00956711"/>
    <w:rsid w:val="00956742"/>
    <w:rsid w:val="00957789"/>
    <w:rsid w:val="0096011A"/>
    <w:rsid w:val="00960FF6"/>
    <w:rsid w:val="00962DE0"/>
    <w:rsid w:val="00963A4D"/>
    <w:rsid w:val="00964267"/>
    <w:rsid w:val="009665A0"/>
    <w:rsid w:val="0096667D"/>
    <w:rsid w:val="00970890"/>
    <w:rsid w:val="00970AB4"/>
    <w:rsid w:val="00970D91"/>
    <w:rsid w:val="00971349"/>
    <w:rsid w:val="00972112"/>
    <w:rsid w:val="009732E2"/>
    <w:rsid w:val="00974F3F"/>
    <w:rsid w:val="0097576E"/>
    <w:rsid w:val="00975E9F"/>
    <w:rsid w:val="00976FDF"/>
    <w:rsid w:val="0097706E"/>
    <w:rsid w:val="00977CB8"/>
    <w:rsid w:val="00980983"/>
    <w:rsid w:val="00981E1C"/>
    <w:rsid w:val="00981FAE"/>
    <w:rsid w:val="009825F4"/>
    <w:rsid w:val="00982D85"/>
    <w:rsid w:val="00984F11"/>
    <w:rsid w:val="0098713D"/>
    <w:rsid w:val="009878CC"/>
    <w:rsid w:val="00987E36"/>
    <w:rsid w:val="00990EF9"/>
    <w:rsid w:val="00992539"/>
    <w:rsid w:val="0099257C"/>
    <w:rsid w:val="00994107"/>
    <w:rsid w:val="0099418F"/>
    <w:rsid w:val="00996278"/>
    <w:rsid w:val="00996F32"/>
    <w:rsid w:val="009A0C0B"/>
    <w:rsid w:val="009A6088"/>
    <w:rsid w:val="009A7074"/>
    <w:rsid w:val="009A72D2"/>
    <w:rsid w:val="009A74DF"/>
    <w:rsid w:val="009B1904"/>
    <w:rsid w:val="009B1933"/>
    <w:rsid w:val="009B1CBD"/>
    <w:rsid w:val="009B61CD"/>
    <w:rsid w:val="009B6238"/>
    <w:rsid w:val="009B7EE0"/>
    <w:rsid w:val="009C081A"/>
    <w:rsid w:val="009C0A42"/>
    <w:rsid w:val="009C0B54"/>
    <w:rsid w:val="009C1B14"/>
    <w:rsid w:val="009C1DFB"/>
    <w:rsid w:val="009C454E"/>
    <w:rsid w:val="009C4D7E"/>
    <w:rsid w:val="009C520E"/>
    <w:rsid w:val="009C56B8"/>
    <w:rsid w:val="009C6298"/>
    <w:rsid w:val="009C62EE"/>
    <w:rsid w:val="009C65EE"/>
    <w:rsid w:val="009C7647"/>
    <w:rsid w:val="009C7898"/>
    <w:rsid w:val="009C7B5F"/>
    <w:rsid w:val="009D1176"/>
    <w:rsid w:val="009D1DA5"/>
    <w:rsid w:val="009D1FF7"/>
    <w:rsid w:val="009D2078"/>
    <w:rsid w:val="009D33FC"/>
    <w:rsid w:val="009D3812"/>
    <w:rsid w:val="009D612F"/>
    <w:rsid w:val="009D6332"/>
    <w:rsid w:val="009D64AF"/>
    <w:rsid w:val="009D68DE"/>
    <w:rsid w:val="009D7BCF"/>
    <w:rsid w:val="009D7D7A"/>
    <w:rsid w:val="009E13EB"/>
    <w:rsid w:val="009E1B37"/>
    <w:rsid w:val="009E1BD4"/>
    <w:rsid w:val="009E204A"/>
    <w:rsid w:val="009E2F87"/>
    <w:rsid w:val="009E3977"/>
    <w:rsid w:val="009E3F1D"/>
    <w:rsid w:val="009E454F"/>
    <w:rsid w:val="009E45DB"/>
    <w:rsid w:val="009E6369"/>
    <w:rsid w:val="009E6990"/>
    <w:rsid w:val="009E708F"/>
    <w:rsid w:val="009F0184"/>
    <w:rsid w:val="009F0C79"/>
    <w:rsid w:val="009F112A"/>
    <w:rsid w:val="009F282C"/>
    <w:rsid w:val="009F2CE0"/>
    <w:rsid w:val="009F3E00"/>
    <w:rsid w:val="009F431D"/>
    <w:rsid w:val="009F449C"/>
    <w:rsid w:val="00A028B4"/>
    <w:rsid w:val="00A02BAA"/>
    <w:rsid w:val="00A0466B"/>
    <w:rsid w:val="00A04EFA"/>
    <w:rsid w:val="00A05B95"/>
    <w:rsid w:val="00A0600A"/>
    <w:rsid w:val="00A061E0"/>
    <w:rsid w:val="00A06509"/>
    <w:rsid w:val="00A07E51"/>
    <w:rsid w:val="00A102B5"/>
    <w:rsid w:val="00A11DCF"/>
    <w:rsid w:val="00A12F9C"/>
    <w:rsid w:val="00A134CE"/>
    <w:rsid w:val="00A137A4"/>
    <w:rsid w:val="00A1408B"/>
    <w:rsid w:val="00A141F4"/>
    <w:rsid w:val="00A143A5"/>
    <w:rsid w:val="00A14A71"/>
    <w:rsid w:val="00A14CB0"/>
    <w:rsid w:val="00A15E12"/>
    <w:rsid w:val="00A204D7"/>
    <w:rsid w:val="00A208EF"/>
    <w:rsid w:val="00A22640"/>
    <w:rsid w:val="00A25317"/>
    <w:rsid w:val="00A257A7"/>
    <w:rsid w:val="00A25B8F"/>
    <w:rsid w:val="00A267DA"/>
    <w:rsid w:val="00A3027B"/>
    <w:rsid w:val="00A305CE"/>
    <w:rsid w:val="00A30C63"/>
    <w:rsid w:val="00A327D5"/>
    <w:rsid w:val="00A3296B"/>
    <w:rsid w:val="00A32F6E"/>
    <w:rsid w:val="00A344A8"/>
    <w:rsid w:val="00A34FE6"/>
    <w:rsid w:val="00A35663"/>
    <w:rsid w:val="00A3566E"/>
    <w:rsid w:val="00A356B3"/>
    <w:rsid w:val="00A365AF"/>
    <w:rsid w:val="00A36E46"/>
    <w:rsid w:val="00A40D53"/>
    <w:rsid w:val="00A414A7"/>
    <w:rsid w:val="00A41500"/>
    <w:rsid w:val="00A4344B"/>
    <w:rsid w:val="00A442A7"/>
    <w:rsid w:val="00A4447C"/>
    <w:rsid w:val="00A44B79"/>
    <w:rsid w:val="00A4575B"/>
    <w:rsid w:val="00A45B4C"/>
    <w:rsid w:val="00A4621F"/>
    <w:rsid w:val="00A46786"/>
    <w:rsid w:val="00A468B5"/>
    <w:rsid w:val="00A46975"/>
    <w:rsid w:val="00A5084A"/>
    <w:rsid w:val="00A50F99"/>
    <w:rsid w:val="00A51FEA"/>
    <w:rsid w:val="00A53564"/>
    <w:rsid w:val="00A53856"/>
    <w:rsid w:val="00A5582F"/>
    <w:rsid w:val="00A56D10"/>
    <w:rsid w:val="00A56E13"/>
    <w:rsid w:val="00A570AC"/>
    <w:rsid w:val="00A57D6C"/>
    <w:rsid w:val="00A57E57"/>
    <w:rsid w:val="00A60B45"/>
    <w:rsid w:val="00A630FE"/>
    <w:rsid w:val="00A634F9"/>
    <w:rsid w:val="00A6459F"/>
    <w:rsid w:val="00A663D6"/>
    <w:rsid w:val="00A676CD"/>
    <w:rsid w:val="00A67D48"/>
    <w:rsid w:val="00A70120"/>
    <w:rsid w:val="00A7072E"/>
    <w:rsid w:val="00A707A3"/>
    <w:rsid w:val="00A70A3E"/>
    <w:rsid w:val="00A711C6"/>
    <w:rsid w:val="00A71794"/>
    <w:rsid w:val="00A72521"/>
    <w:rsid w:val="00A728C6"/>
    <w:rsid w:val="00A72A39"/>
    <w:rsid w:val="00A73570"/>
    <w:rsid w:val="00A73592"/>
    <w:rsid w:val="00A745CE"/>
    <w:rsid w:val="00A74ECA"/>
    <w:rsid w:val="00A76364"/>
    <w:rsid w:val="00A76DE1"/>
    <w:rsid w:val="00A77441"/>
    <w:rsid w:val="00A7787D"/>
    <w:rsid w:val="00A81898"/>
    <w:rsid w:val="00A81B9C"/>
    <w:rsid w:val="00A82093"/>
    <w:rsid w:val="00A8459D"/>
    <w:rsid w:val="00A850FB"/>
    <w:rsid w:val="00A8558B"/>
    <w:rsid w:val="00A86369"/>
    <w:rsid w:val="00A86371"/>
    <w:rsid w:val="00A86916"/>
    <w:rsid w:val="00A90DE0"/>
    <w:rsid w:val="00A91673"/>
    <w:rsid w:val="00A91946"/>
    <w:rsid w:val="00A92D5C"/>
    <w:rsid w:val="00A93787"/>
    <w:rsid w:val="00A95A4A"/>
    <w:rsid w:val="00A95E5A"/>
    <w:rsid w:val="00A96325"/>
    <w:rsid w:val="00A9691E"/>
    <w:rsid w:val="00A97662"/>
    <w:rsid w:val="00A97DD0"/>
    <w:rsid w:val="00AA0226"/>
    <w:rsid w:val="00AA0D1D"/>
    <w:rsid w:val="00AA10AD"/>
    <w:rsid w:val="00AA19B8"/>
    <w:rsid w:val="00AA28C3"/>
    <w:rsid w:val="00AA3BAE"/>
    <w:rsid w:val="00AA3F27"/>
    <w:rsid w:val="00AA4027"/>
    <w:rsid w:val="00AA484A"/>
    <w:rsid w:val="00AA49F9"/>
    <w:rsid w:val="00AA4AC5"/>
    <w:rsid w:val="00AA72AB"/>
    <w:rsid w:val="00AB0AC4"/>
    <w:rsid w:val="00AB1134"/>
    <w:rsid w:val="00AB24A4"/>
    <w:rsid w:val="00AB55FA"/>
    <w:rsid w:val="00AB5C22"/>
    <w:rsid w:val="00AB73C0"/>
    <w:rsid w:val="00AC02ED"/>
    <w:rsid w:val="00AC0316"/>
    <w:rsid w:val="00AC0DF4"/>
    <w:rsid w:val="00AC27E6"/>
    <w:rsid w:val="00AC3304"/>
    <w:rsid w:val="00AC33B3"/>
    <w:rsid w:val="00AC3660"/>
    <w:rsid w:val="00AC4800"/>
    <w:rsid w:val="00AC4C94"/>
    <w:rsid w:val="00AC5994"/>
    <w:rsid w:val="00AC6B10"/>
    <w:rsid w:val="00AD0FD2"/>
    <w:rsid w:val="00AD1123"/>
    <w:rsid w:val="00AD13FC"/>
    <w:rsid w:val="00AD196B"/>
    <w:rsid w:val="00AD2188"/>
    <w:rsid w:val="00AD2382"/>
    <w:rsid w:val="00AD5548"/>
    <w:rsid w:val="00AE160D"/>
    <w:rsid w:val="00AE1913"/>
    <w:rsid w:val="00AE4579"/>
    <w:rsid w:val="00AE4CB8"/>
    <w:rsid w:val="00AE519C"/>
    <w:rsid w:val="00AE56E8"/>
    <w:rsid w:val="00AE601B"/>
    <w:rsid w:val="00AE6538"/>
    <w:rsid w:val="00AE6E1D"/>
    <w:rsid w:val="00AE7219"/>
    <w:rsid w:val="00AF038D"/>
    <w:rsid w:val="00AF0402"/>
    <w:rsid w:val="00AF06B1"/>
    <w:rsid w:val="00AF0EC0"/>
    <w:rsid w:val="00AF281A"/>
    <w:rsid w:val="00AF37F8"/>
    <w:rsid w:val="00AF4A86"/>
    <w:rsid w:val="00AF53BD"/>
    <w:rsid w:val="00AF5C07"/>
    <w:rsid w:val="00AF6BA4"/>
    <w:rsid w:val="00AF7394"/>
    <w:rsid w:val="00B01276"/>
    <w:rsid w:val="00B01FEF"/>
    <w:rsid w:val="00B03C75"/>
    <w:rsid w:val="00B05A13"/>
    <w:rsid w:val="00B061C7"/>
    <w:rsid w:val="00B06768"/>
    <w:rsid w:val="00B06BB3"/>
    <w:rsid w:val="00B078D8"/>
    <w:rsid w:val="00B10BDB"/>
    <w:rsid w:val="00B11042"/>
    <w:rsid w:val="00B12FF7"/>
    <w:rsid w:val="00B136F1"/>
    <w:rsid w:val="00B13B06"/>
    <w:rsid w:val="00B15761"/>
    <w:rsid w:val="00B16B67"/>
    <w:rsid w:val="00B177AA"/>
    <w:rsid w:val="00B217BD"/>
    <w:rsid w:val="00B21A18"/>
    <w:rsid w:val="00B21A90"/>
    <w:rsid w:val="00B223FD"/>
    <w:rsid w:val="00B253C4"/>
    <w:rsid w:val="00B25788"/>
    <w:rsid w:val="00B2585F"/>
    <w:rsid w:val="00B267AF"/>
    <w:rsid w:val="00B2714B"/>
    <w:rsid w:val="00B273B7"/>
    <w:rsid w:val="00B27A7B"/>
    <w:rsid w:val="00B27AE4"/>
    <w:rsid w:val="00B27F7B"/>
    <w:rsid w:val="00B33EB9"/>
    <w:rsid w:val="00B34740"/>
    <w:rsid w:val="00B34A20"/>
    <w:rsid w:val="00B34E43"/>
    <w:rsid w:val="00B354B8"/>
    <w:rsid w:val="00B35E54"/>
    <w:rsid w:val="00B3630D"/>
    <w:rsid w:val="00B367E3"/>
    <w:rsid w:val="00B37DB0"/>
    <w:rsid w:val="00B41353"/>
    <w:rsid w:val="00B41709"/>
    <w:rsid w:val="00B41C5C"/>
    <w:rsid w:val="00B421EA"/>
    <w:rsid w:val="00B423D9"/>
    <w:rsid w:val="00B43665"/>
    <w:rsid w:val="00B441A2"/>
    <w:rsid w:val="00B45790"/>
    <w:rsid w:val="00B46B52"/>
    <w:rsid w:val="00B47AEF"/>
    <w:rsid w:val="00B50D21"/>
    <w:rsid w:val="00B574E6"/>
    <w:rsid w:val="00B575AB"/>
    <w:rsid w:val="00B61508"/>
    <w:rsid w:val="00B629B7"/>
    <w:rsid w:val="00B63EA5"/>
    <w:rsid w:val="00B64229"/>
    <w:rsid w:val="00B64824"/>
    <w:rsid w:val="00B652F6"/>
    <w:rsid w:val="00B66BD9"/>
    <w:rsid w:val="00B672E1"/>
    <w:rsid w:val="00B67B21"/>
    <w:rsid w:val="00B70241"/>
    <w:rsid w:val="00B716A8"/>
    <w:rsid w:val="00B71DD4"/>
    <w:rsid w:val="00B720E7"/>
    <w:rsid w:val="00B72A75"/>
    <w:rsid w:val="00B73027"/>
    <w:rsid w:val="00B73D0B"/>
    <w:rsid w:val="00B7424F"/>
    <w:rsid w:val="00B75906"/>
    <w:rsid w:val="00B75B46"/>
    <w:rsid w:val="00B8059A"/>
    <w:rsid w:val="00B80624"/>
    <w:rsid w:val="00B82528"/>
    <w:rsid w:val="00B8288B"/>
    <w:rsid w:val="00B85AB0"/>
    <w:rsid w:val="00B85EF2"/>
    <w:rsid w:val="00B86ACE"/>
    <w:rsid w:val="00B8726B"/>
    <w:rsid w:val="00B90B02"/>
    <w:rsid w:val="00B92041"/>
    <w:rsid w:val="00B928F5"/>
    <w:rsid w:val="00B92967"/>
    <w:rsid w:val="00B92F4A"/>
    <w:rsid w:val="00B93071"/>
    <w:rsid w:val="00B93284"/>
    <w:rsid w:val="00B9492D"/>
    <w:rsid w:val="00B9575B"/>
    <w:rsid w:val="00B95ABA"/>
    <w:rsid w:val="00B96324"/>
    <w:rsid w:val="00B967D4"/>
    <w:rsid w:val="00B96D98"/>
    <w:rsid w:val="00B97730"/>
    <w:rsid w:val="00BA0652"/>
    <w:rsid w:val="00BA18D4"/>
    <w:rsid w:val="00BA1E7F"/>
    <w:rsid w:val="00BA2A04"/>
    <w:rsid w:val="00BA2E8F"/>
    <w:rsid w:val="00BA3E94"/>
    <w:rsid w:val="00BA46E7"/>
    <w:rsid w:val="00BA50DC"/>
    <w:rsid w:val="00BA5AE4"/>
    <w:rsid w:val="00BA6BC9"/>
    <w:rsid w:val="00BA7242"/>
    <w:rsid w:val="00BB09C7"/>
    <w:rsid w:val="00BB0BA8"/>
    <w:rsid w:val="00BB1D57"/>
    <w:rsid w:val="00BB20DD"/>
    <w:rsid w:val="00BB24A9"/>
    <w:rsid w:val="00BB47B5"/>
    <w:rsid w:val="00BB543A"/>
    <w:rsid w:val="00BB619D"/>
    <w:rsid w:val="00BB7959"/>
    <w:rsid w:val="00BB7C29"/>
    <w:rsid w:val="00BC08BF"/>
    <w:rsid w:val="00BC4AD1"/>
    <w:rsid w:val="00BC5925"/>
    <w:rsid w:val="00BC5EC4"/>
    <w:rsid w:val="00BC745C"/>
    <w:rsid w:val="00BC7880"/>
    <w:rsid w:val="00BD0452"/>
    <w:rsid w:val="00BD1234"/>
    <w:rsid w:val="00BD2080"/>
    <w:rsid w:val="00BD256A"/>
    <w:rsid w:val="00BD30EB"/>
    <w:rsid w:val="00BD3D27"/>
    <w:rsid w:val="00BD47EF"/>
    <w:rsid w:val="00BD555A"/>
    <w:rsid w:val="00BD68B6"/>
    <w:rsid w:val="00BD70AE"/>
    <w:rsid w:val="00BE1215"/>
    <w:rsid w:val="00BE1D5D"/>
    <w:rsid w:val="00BE20D5"/>
    <w:rsid w:val="00BE2D18"/>
    <w:rsid w:val="00BE337A"/>
    <w:rsid w:val="00BE41EC"/>
    <w:rsid w:val="00BE4220"/>
    <w:rsid w:val="00BE47CF"/>
    <w:rsid w:val="00BE50B1"/>
    <w:rsid w:val="00BE5A7F"/>
    <w:rsid w:val="00BE684E"/>
    <w:rsid w:val="00BF0E19"/>
    <w:rsid w:val="00BF1B60"/>
    <w:rsid w:val="00BF1C81"/>
    <w:rsid w:val="00BF2E6D"/>
    <w:rsid w:val="00BF3810"/>
    <w:rsid w:val="00BF753F"/>
    <w:rsid w:val="00C024E5"/>
    <w:rsid w:val="00C02C8A"/>
    <w:rsid w:val="00C04674"/>
    <w:rsid w:val="00C04A5C"/>
    <w:rsid w:val="00C04ECF"/>
    <w:rsid w:val="00C051BC"/>
    <w:rsid w:val="00C058D5"/>
    <w:rsid w:val="00C05B45"/>
    <w:rsid w:val="00C07AE3"/>
    <w:rsid w:val="00C07C77"/>
    <w:rsid w:val="00C144C6"/>
    <w:rsid w:val="00C14C84"/>
    <w:rsid w:val="00C178EC"/>
    <w:rsid w:val="00C17F32"/>
    <w:rsid w:val="00C225AD"/>
    <w:rsid w:val="00C22963"/>
    <w:rsid w:val="00C246EA"/>
    <w:rsid w:val="00C249E7"/>
    <w:rsid w:val="00C27988"/>
    <w:rsid w:val="00C30CD4"/>
    <w:rsid w:val="00C316E3"/>
    <w:rsid w:val="00C31C1B"/>
    <w:rsid w:val="00C32161"/>
    <w:rsid w:val="00C3261F"/>
    <w:rsid w:val="00C35A37"/>
    <w:rsid w:val="00C35DA4"/>
    <w:rsid w:val="00C37B7B"/>
    <w:rsid w:val="00C42DBA"/>
    <w:rsid w:val="00C42F3B"/>
    <w:rsid w:val="00C4367D"/>
    <w:rsid w:val="00C43723"/>
    <w:rsid w:val="00C437F8"/>
    <w:rsid w:val="00C43C08"/>
    <w:rsid w:val="00C444C6"/>
    <w:rsid w:val="00C463CD"/>
    <w:rsid w:val="00C476C8"/>
    <w:rsid w:val="00C47C1D"/>
    <w:rsid w:val="00C5110D"/>
    <w:rsid w:val="00C51EDE"/>
    <w:rsid w:val="00C54AD5"/>
    <w:rsid w:val="00C555E0"/>
    <w:rsid w:val="00C564AB"/>
    <w:rsid w:val="00C5748A"/>
    <w:rsid w:val="00C602C8"/>
    <w:rsid w:val="00C61DD2"/>
    <w:rsid w:val="00C629F4"/>
    <w:rsid w:val="00C63173"/>
    <w:rsid w:val="00C635F1"/>
    <w:rsid w:val="00C65929"/>
    <w:rsid w:val="00C66229"/>
    <w:rsid w:val="00C67794"/>
    <w:rsid w:val="00C67B82"/>
    <w:rsid w:val="00C70FA2"/>
    <w:rsid w:val="00C7255B"/>
    <w:rsid w:val="00C7416B"/>
    <w:rsid w:val="00C7451D"/>
    <w:rsid w:val="00C74884"/>
    <w:rsid w:val="00C74BC8"/>
    <w:rsid w:val="00C757B9"/>
    <w:rsid w:val="00C76E14"/>
    <w:rsid w:val="00C77AC3"/>
    <w:rsid w:val="00C77BFD"/>
    <w:rsid w:val="00C77C3C"/>
    <w:rsid w:val="00C806C6"/>
    <w:rsid w:val="00C81E04"/>
    <w:rsid w:val="00C82185"/>
    <w:rsid w:val="00C824F9"/>
    <w:rsid w:val="00C82E4F"/>
    <w:rsid w:val="00C83091"/>
    <w:rsid w:val="00C844BA"/>
    <w:rsid w:val="00C84ECC"/>
    <w:rsid w:val="00C853AF"/>
    <w:rsid w:val="00C85AD6"/>
    <w:rsid w:val="00C86E26"/>
    <w:rsid w:val="00C86F03"/>
    <w:rsid w:val="00C8720E"/>
    <w:rsid w:val="00C87AD0"/>
    <w:rsid w:val="00C904C9"/>
    <w:rsid w:val="00C90C54"/>
    <w:rsid w:val="00C90F84"/>
    <w:rsid w:val="00C91396"/>
    <w:rsid w:val="00C91465"/>
    <w:rsid w:val="00C93FC9"/>
    <w:rsid w:val="00C94723"/>
    <w:rsid w:val="00C951B0"/>
    <w:rsid w:val="00C95BDA"/>
    <w:rsid w:val="00C9604A"/>
    <w:rsid w:val="00C962BA"/>
    <w:rsid w:val="00C969A7"/>
    <w:rsid w:val="00C979E9"/>
    <w:rsid w:val="00C97F86"/>
    <w:rsid w:val="00CA0380"/>
    <w:rsid w:val="00CA0807"/>
    <w:rsid w:val="00CA092B"/>
    <w:rsid w:val="00CA1D9A"/>
    <w:rsid w:val="00CA2DEA"/>
    <w:rsid w:val="00CA3E6C"/>
    <w:rsid w:val="00CA4B23"/>
    <w:rsid w:val="00CA5216"/>
    <w:rsid w:val="00CA59C9"/>
    <w:rsid w:val="00CA6D1D"/>
    <w:rsid w:val="00CB15EE"/>
    <w:rsid w:val="00CB1704"/>
    <w:rsid w:val="00CB2498"/>
    <w:rsid w:val="00CB2D10"/>
    <w:rsid w:val="00CB37EA"/>
    <w:rsid w:val="00CB3A28"/>
    <w:rsid w:val="00CB42BA"/>
    <w:rsid w:val="00CB44E9"/>
    <w:rsid w:val="00CB586F"/>
    <w:rsid w:val="00CB62FA"/>
    <w:rsid w:val="00CB63FA"/>
    <w:rsid w:val="00CB6680"/>
    <w:rsid w:val="00CB7BE9"/>
    <w:rsid w:val="00CB7C2B"/>
    <w:rsid w:val="00CC1E00"/>
    <w:rsid w:val="00CC27C3"/>
    <w:rsid w:val="00CC2B59"/>
    <w:rsid w:val="00CC3058"/>
    <w:rsid w:val="00CC4098"/>
    <w:rsid w:val="00CC74A8"/>
    <w:rsid w:val="00CD0461"/>
    <w:rsid w:val="00CD259C"/>
    <w:rsid w:val="00CD328A"/>
    <w:rsid w:val="00CD34D5"/>
    <w:rsid w:val="00CD4E77"/>
    <w:rsid w:val="00CD5F23"/>
    <w:rsid w:val="00CD6530"/>
    <w:rsid w:val="00CE1465"/>
    <w:rsid w:val="00CE16AB"/>
    <w:rsid w:val="00CE4143"/>
    <w:rsid w:val="00CE4516"/>
    <w:rsid w:val="00CE589D"/>
    <w:rsid w:val="00CE640B"/>
    <w:rsid w:val="00CE7B88"/>
    <w:rsid w:val="00CF0E9E"/>
    <w:rsid w:val="00CF1AA1"/>
    <w:rsid w:val="00CF1BBC"/>
    <w:rsid w:val="00CF2CF0"/>
    <w:rsid w:val="00CF37B6"/>
    <w:rsid w:val="00CF5D94"/>
    <w:rsid w:val="00CF5DD4"/>
    <w:rsid w:val="00CF6A2F"/>
    <w:rsid w:val="00CF7296"/>
    <w:rsid w:val="00CF753F"/>
    <w:rsid w:val="00CF762D"/>
    <w:rsid w:val="00D0098C"/>
    <w:rsid w:val="00D02098"/>
    <w:rsid w:val="00D03262"/>
    <w:rsid w:val="00D0427D"/>
    <w:rsid w:val="00D04FB5"/>
    <w:rsid w:val="00D05371"/>
    <w:rsid w:val="00D05EC0"/>
    <w:rsid w:val="00D07785"/>
    <w:rsid w:val="00D07F18"/>
    <w:rsid w:val="00D1004B"/>
    <w:rsid w:val="00D1147B"/>
    <w:rsid w:val="00D11832"/>
    <w:rsid w:val="00D11DC9"/>
    <w:rsid w:val="00D12EA6"/>
    <w:rsid w:val="00D13C94"/>
    <w:rsid w:val="00D13E50"/>
    <w:rsid w:val="00D14B1C"/>
    <w:rsid w:val="00D14C96"/>
    <w:rsid w:val="00D15D12"/>
    <w:rsid w:val="00D1705E"/>
    <w:rsid w:val="00D172E5"/>
    <w:rsid w:val="00D175C1"/>
    <w:rsid w:val="00D176BE"/>
    <w:rsid w:val="00D20423"/>
    <w:rsid w:val="00D20551"/>
    <w:rsid w:val="00D213CD"/>
    <w:rsid w:val="00D21686"/>
    <w:rsid w:val="00D21867"/>
    <w:rsid w:val="00D219B5"/>
    <w:rsid w:val="00D2275A"/>
    <w:rsid w:val="00D23282"/>
    <w:rsid w:val="00D23332"/>
    <w:rsid w:val="00D23468"/>
    <w:rsid w:val="00D244AB"/>
    <w:rsid w:val="00D27632"/>
    <w:rsid w:val="00D304A3"/>
    <w:rsid w:val="00D304C8"/>
    <w:rsid w:val="00D30B47"/>
    <w:rsid w:val="00D30DC8"/>
    <w:rsid w:val="00D313DF"/>
    <w:rsid w:val="00D31DEA"/>
    <w:rsid w:val="00D31F3A"/>
    <w:rsid w:val="00D324B4"/>
    <w:rsid w:val="00D33C82"/>
    <w:rsid w:val="00D350AC"/>
    <w:rsid w:val="00D355D7"/>
    <w:rsid w:val="00D35FF2"/>
    <w:rsid w:val="00D36CC5"/>
    <w:rsid w:val="00D3799A"/>
    <w:rsid w:val="00D37FF5"/>
    <w:rsid w:val="00D402C0"/>
    <w:rsid w:val="00D415E1"/>
    <w:rsid w:val="00D41871"/>
    <w:rsid w:val="00D41AF3"/>
    <w:rsid w:val="00D43D5E"/>
    <w:rsid w:val="00D460D0"/>
    <w:rsid w:val="00D462EA"/>
    <w:rsid w:val="00D46E04"/>
    <w:rsid w:val="00D50A8B"/>
    <w:rsid w:val="00D50C9C"/>
    <w:rsid w:val="00D51FB5"/>
    <w:rsid w:val="00D5215C"/>
    <w:rsid w:val="00D554EC"/>
    <w:rsid w:val="00D55C9A"/>
    <w:rsid w:val="00D569E5"/>
    <w:rsid w:val="00D5732C"/>
    <w:rsid w:val="00D57BC3"/>
    <w:rsid w:val="00D606DE"/>
    <w:rsid w:val="00D60719"/>
    <w:rsid w:val="00D61908"/>
    <w:rsid w:val="00D640A9"/>
    <w:rsid w:val="00D64AFD"/>
    <w:rsid w:val="00D65A9B"/>
    <w:rsid w:val="00D662D3"/>
    <w:rsid w:val="00D668A9"/>
    <w:rsid w:val="00D674CA"/>
    <w:rsid w:val="00D70C93"/>
    <w:rsid w:val="00D7199A"/>
    <w:rsid w:val="00D71D6F"/>
    <w:rsid w:val="00D7263C"/>
    <w:rsid w:val="00D74D39"/>
    <w:rsid w:val="00D75590"/>
    <w:rsid w:val="00D756F0"/>
    <w:rsid w:val="00D7634F"/>
    <w:rsid w:val="00D76F05"/>
    <w:rsid w:val="00D7766A"/>
    <w:rsid w:val="00D77A7B"/>
    <w:rsid w:val="00D77B8E"/>
    <w:rsid w:val="00D820FE"/>
    <w:rsid w:val="00D83CD1"/>
    <w:rsid w:val="00D84644"/>
    <w:rsid w:val="00D85972"/>
    <w:rsid w:val="00D85E0A"/>
    <w:rsid w:val="00D86B82"/>
    <w:rsid w:val="00D871A2"/>
    <w:rsid w:val="00D87227"/>
    <w:rsid w:val="00D92402"/>
    <w:rsid w:val="00D92E00"/>
    <w:rsid w:val="00D955A2"/>
    <w:rsid w:val="00D95E6C"/>
    <w:rsid w:val="00D972A8"/>
    <w:rsid w:val="00DA39AD"/>
    <w:rsid w:val="00DA4D37"/>
    <w:rsid w:val="00DA4E3D"/>
    <w:rsid w:val="00DA54FF"/>
    <w:rsid w:val="00DA5950"/>
    <w:rsid w:val="00DA7283"/>
    <w:rsid w:val="00DA79E6"/>
    <w:rsid w:val="00DA7A04"/>
    <w:rsid w:val="00DB052B"/>
    <w:rsid w:val="00DB0656"/>
    <w:rsid w:val="00DB1ABE"/>
    <w:rsid w:val="00DB4472"/>
    <w:rsid w:val="00DB49DB"/>
    <w:rsid w:val="00DB5139"/>
    <w:rsid w:val="00DB5CC8"/>
    <w:rsid w:val="00DB6620"/>
    <w:rsid w:val="00DB72C6"/>
    <w:rsid w:val="00DB7BE7"/>
    <w:rsid w:val="00DC1A10"/>
    <w:rsid w:val="00DC1BD4"/>
    <w:rsid w:val="00DC3A1A"/>
    <w:rsid w:val="00DC4CFE"/>
    <w:rsid w:val="00DC560B"/>
    <w:rsid w:val="00DC7D45"/>
    <w:rsid w:val="00DD0C03"/>
    <w:rsid w:val="00DD130F"/>
    <w:rsid w:val="00DD1DF7"/>
    <w:rsid w:val="00DD2807"/>
    <w:rsid w:val="00DD2A4C"/>
    <w:rsid w:val="00DD2EDD"/>
    <w:rsid w:val="00DD4727"/>
    <w:rsid w:val="00DD5AD6"/>
    <w:rsid w:val="00DD661D"/>
    <w:rsid w:val="00DD74B3"/>
    <w:rsid w:val="00DE21F4"/>
    <w:rsid w:val="00DE412A"/>
    <w:rsid w:val="00DE4C05"/>
    <w:rsid w:val="00DE50E9"/>
    <w:rsid w:val="00DE66DB"/>
    <w:rsid w:val="00DE700D"/>
    <w:rsid w:val="00DE76CB"/>
    <w:rsid w:val="00DE7D14"/>
    <w:rsid w:val="00DF0750"/>
    <w:rsid w:val="00DF1043"/>
    <w:rsid w:val="00DF13F7"/>
    <w:rsid w:val="00DF24F0"/>
    <w:rsid w:val="00DF3989"/>
    <w:rsid w:val="00DF4CA6"/>
    <w:rsid w:val="00DF4CB6"/>
    <w:rsid w:val="00DF6426"/>
    <w:rsid w:val="00DF6A0F"/>
    <w:rsid w:val="00DF7588"/>
    <w:rsid w:val="00E00EA6"/>
    <w:rsid w:val="00E00F9D"/>
    <w:rsid w:val="00E01306"/>
    <w:rsid w:val="00E014FB"/>
    <w:rsid w:val="00E02EB1"/>
    <w:rsid w:val="00E031CA"/>
    <w:rsid w:val="00E034E4"/>
    <w:rsid w:val="00E03A51"/>
    <w:rsid w:val="00E052FC"/>
    <w:rsid w:val="00E0633D"/>
    <w:rsid w:val="00E075C1"/>
    <w:rsid w:val="00E0795D"/>
    <w:rsid w:val="00E117C2"/>
    <w:rsid w:val="00E12B01"/>
    <w:rsid w:val="00E134EB"/>
    <w:rsid w:val="00E1353B"/>
    <w:rsid w:val="00E13E36"/>
    <w:rsid w:val="00E14436"/>
    <w:rsid w:val="00E1466E"/>
    <w:rsid w:val="00E15315"/>
    <w:rsid w:val="00E15AA0"/>
    <w:rsid w:val="00E15C4E"/>
    <w:rsid w:val="00E15FAD"/>
    <w:rsid w:val="00E166BA"/>
    <w:rsid w:val="00E16F53"/>
    <w:rsid w:val="00E202E2"/>
    <w:rsid w:val="00E208F0"/>
    <w:rsid w:val="00E21262"/>
    <w:rsid w:val="00E21B61"/>
    <w:rsid w:val="00E21D51"/>
    <w:rsid w:val="00E2535D"/>
    <w:rsid w:val="00E262CD"/>
    <w:rsid w:val="00E277CC"/>
    <w:rsid w:val="00E277D2"/>
    <w:rsid w:val="00E30409"/>
    <w:rsid w:val="00E30B57"/>
    <w:rsid w:val="00E30EF6"/>
    <w:rsid w:val="00E31109"/>
    <w:rsid w:val="00E32A41"/>
    <w:rsid w:val="00E3479B"/>
    <w:rsid w:val="00E35369"/>
    <w:rsid w:val="00E359FF"/>
    <w:rsid w:val="00E35ABF"/>
    <w:rsid w:val="00E35C2F"/>
    <w:rsid w:val="00E372FE"/>
    <w:rsid w:val="00E37588"/>
    <w:rsid w:val="00E379A5"/>
    <w:rsid w:val="00E413A4"/>
    <w:rsid w:val="00E416F4"/>
    <w:rsid w:val="00E4242D"/>
    <w:rsid w:val="00E438FD"/>
    <w:rsid w:val="00E45347"/>
    <w:rsid w:val="00E45CC4"/>
    <w:rsid w:val="00E4689A"/>
    <w:rsid w:val="00E4707B"/>
    <w:rsid w:val="00E4750F"/>
    <w:rsid w:val="00E47CD3"/>
    <w:rsid w:val="00E50262"/>
    <w:rsid w:val="00E51F3B"/>
    <w:rsid w:val="00E52062"/>
    <w:rsid w:val="00E5232E"/>
    <w:rsid w:val="00E53333"/>
    <w:rsid w:val="00E53722"/>
    <w:rsid w:val="00E537AB"/>
    <w:rsid w:val="00E53DF6"/>
    <w:rsid w:val="00E55217"/>
    <w:rsid w:val="00E55836"/>
    <w:rsid w:val="00E56022"/>
    <w:rsid w:val="00E56120"/>
    <w:rsid w:val="00E6014A"/>
    <w:rsid w:val="00E61C9F"/>
    <w:rsid w:val="00E61D28"/>
    <w:rsid w:val="00E63118"/>
    <w:rsid w:val="00E65758"/>
    <w:rsid w:val="00E657B6"/>
    <w:rsid w:val="00E658AE"/>
    <w:rsid w:val="00E65E2F"/>
    <w:rsid w:val="00E6632E"/>
    <w:rsid w:val="00E66523"/>
    <w:rsid w:val="00E67DE3"/>
    <w:rsid w:val="00E716CB"/>
    <w:rsid w:val="00E7425F"/>
    <w:rsid w:val="00E74C37"/>
    <w:rsid w:val="00E74FF1"/>
    <w:rsid w:val="00E750B3"/>
    <w:rsid w:val="00E756E1"/>
    <w:rsid w:val="00E758B1"/>
    <w:rsid w:val="00E75E54"/>
    <w:rsid w:val="00E7609F"/>
    <w:rsid w:val="00E768FF"/>
    <w:rsid w:val="00E8069D"/>
    <w:rsid w:val="00E82D0D"/>
    <w:rsid w:val="00E84739"/>
    <w:rsid w:val="00E84CB6"/>
    <w:rsid w:val="00E84F30"/>
    <w:rsid w:val="00E85149"/>
    <w:rsid w:val="00E862DB"/>
    <w:rsid w:val="00E86815"/>
    <w:rsid w:val="00E868E1"/>
    <w:rsid w:val="00E86C0E"/>
    <w:rsid w:val="00E86F7E"/>
    <w:rsid w:val="00E876AE"/>
    <w:rsid w:val="00E90741"/>
    <w:rsid w:val="00E90CF0"/>
    <w:rsid w:val="00E9158E"/>
    <w:rsid w:val="00E91B8A"/>
    <w:rsid w:val="00E91FED"/>
    <w:rsid w:val="00E92564"/>
    <w:rsid w:val="00E946FC"/>
    <w:rsid w:val="00E94FFC"/>
    <w:rsid w:val="00E95130"/>
    <w:rsid w:val="00E9552D"/>
    <w:rsid w:val="00E9652F"/>
    <w:rsid w:val="00E971D7"/>
    <w:rsid w:val="00EA1C2A"/>
    <w:rsid w:val="00EA1DBD"/>
    <w:rsid w:val="00EA2646"/>
    <w:rsid w:val="00EA42FA"/>
    <w:rsid w:val="00EA44B0"/>
    <w:rsid w:val="00EA6DBB"/>
    <w:rsid w:val="00EA7393"/>
    <w:rsid w:val="00EB01AE"/>
    <w:rsid w:val="00EB1BE1"/>
    <w:rsid w:val="00EB1C45"/>
    <w:rsid w:val="00EB3600"/>
    <w:rsid w:val="00EC1C45"/>
    <w:rsid w:val="00EC2226"/>
    <w:rsid w:val="00EC2BDD"/>
    <w:rsid w:val="00EC4742"/>
    <w:rsid w:val="00EC5E30"/>
    <w:rsid w:val="00EC6804"/>
    <w:rsid w:val="00EC708A"/>
    <w:rsid w:val="00EC7625"/>
    <w:rsid w:val="00EC7BEE"/>
    <w:rsid w:val="00ED1245"/>
    <w:rsid w:val="00ED22B8"/>
    <w:rsid w:val="00ED2317"/>
    <w:rsid w:val="00ED251F"/>
    <w:rsid w:val="00ED2C34"/>
    <w:rsid w:val="00ED42E3"/>
    <w:rsid w:val="00ED71D7"/>
    <w:rsid w:val="00EE191D"/>
    <w:rsid w:val="00EE195E"/>
    <w:rsid w:val="00EE1E7E"/>
    <w:rsid w:val="00EE2E3E"/>
    <w:rsid w:val="00EE4BCB"/>
    <w:rsid w:val="00EE4C15"/>
    <w:rsid w:val="00EE4C35"/>
    <w:rsid w:val="00EE4CFC"/>
    <w:rsid w:val="00EE4D1E"/>
    <w:rsid w:val="00EE55B6"/>
    <w:rsid w:val="00EF0CCA"/>
    <w:rsid w:val="00EF1E43"/>
    <w:rsid w:val="00EF2343"/>
    <w:rsid w:val="00EF306C"/>
    <w:rsid w:val="00EF41B1"/>
    <w:rsid w:val="00EF4585"/>
    <w:rsid w:val="00EF490A"/>
    <w:rsid w:val="00EF5947"/>
    <w:rsid w:val="00EF6249"/>
    <w:rsid w:val="00EF6DB8"/>
    <w:rsid w:val="00F003C7"/>
    <w:rsid w:val="00F024FC"/>
    <w:rsid w:val="00F0364E"/>
    <w:rsid w:val="00F03970"/>
    <w:rsid w:val="00F03CE2"/>
    <w:rsid w:val="00F03FB6"/>
    <w:rsid w:val="00F0493A"/>
    <w:rsid w:val="00F056AE"/>
    <w:rsid w:val="00F065A7"/>
    <w:rsid w:val="00F06B63"/>
    <w:rsid w:val="00F06BE6"/>
    <w:rsid w:val="00F07EF9"/>
    <w:rsid w:val="00F115EA"/>
    <w:rsid w:val="00F11A0F"/>
    <w:rsid w:val="00F1221F"/>
    <w:rsid w:val="00F129B6"/>
    <w:rsid w:val="00F14FC5"/>
    <w:rsid w:val="00F14FE6"/>
    <w:rsid w:val="00F1577A"/>
    <w:rsid w:val="00F15C8C"/>
    <w:rsid w:val="00F17A31"/>
    <w:rsid w:val="00F17F37"/>
    <w:rsid w:val="00F214E3"/>
    <w:rsid w:val="00F22247"/>
    <w:rsid w:val="00F24618"/>
    <w:rsid w:val="00F251AA"/>
    <w:rsid w:val="00F25646"/>
    <w:rsid w:val="00F25BE9"/>
    <w:rsid w:val="00F26AF3"/>
    <w:rsid w:val="00F26EFA"/>
    <w:rsid w:val="00F30883"/>
    <w:rsid w:val="00F30B00"/>
    <w:rsid w:val="00F30CD3"/>
    <w:rsid w:val="00F31B16"/>
    <w:rsid w:val="00F3250D"/>
    <w:rsid w:val="00F331BE"/>
    <w:rsid w:val="00F33B9E"/>
    <w:rsid w:val="00F40351"/>
    <w:rsid w:val="00F406D6"/>
    <w:rsid w:val="00F40B06"/>
    <w:rsid w:val="00F41298"/>
    <w:rsid w:val="00F43A48"/>
    <w:rsid w:val="00F4432C"/>
    <w:rsid w:val="00F45146"/>
    <w:rsid w:val="00F47724"/>
    <w:rsid w:val="00F5044F"/>
    <w:rsid w:val="00F50A97"/>
    <w:rsid w:val="00F50F8B"/>
    <w:rsid w:val="00F527C1"/>
    <w:rsid w:val="00F52C3F"/>
    <w:rsid w:val="00F61596"/>
    <w:rsid w:val="00F61957"/>
    <w:rsid w:val="00F61A77"/>
    <w:rsid w:val="00F642D2"/>
    <w:rsid w:val="00F6443E"/>
    <w:rsid w:val="00F653DB"/>
    <w:rsid w:val="00F668F2"/>
    <w:rsid w:val="00F70222"/>
    <w:rsid w:val="00F724A5"/>
    <w:rsid w:val="00F72BD8"/>
    <w:rsid w:val="00F72C58"/>
    <w:rsid w:val="00F72CCF"/>
    <w:rsid w:val="00F7403A"/>
    <w:rsid w:val="00F745A0"/>
    <w:rsid w:val="00F76905"/>
    <w:rsid w:val="00F7741E"/>
    <w:rsid w:val="00F77CCF"/>
    <w:rsid w:val="00F80785"/>
    <w:rsid w:val="00F829BA"/>
    <w:rsid w:val="00F845FD"/>
    <w:rsid w:val="00F84AA9"/>
    <w:rsid w:val="00F862E3"/>
    <w:rsid w:val="00F91C65"/>
    <w:rsid w:val="00F91FFB"/>
    <w:rsid w:val="00F92199"/>
    <w:rsid w:val="00F921E9"/>
    <w:rsid w:val="00F9257D"/>
    <w:rsid w:val="00F92D44"/>
    <w:rsid w:val="00F95233"/>
    <w:rsid w:val="00F971B1"/>
    <w:rsid w:val="00F97B4B"/>
    <w:rsid w:val="00F97B82"/>
    <w:rsid w:val="00FA138A"/>
    <w:rsid w:val="00FA1BF9"/>
    <w:rsid w:val="00FA2583"/>
    <w:rsid w:val="00FA3372"/>
    <w:rsid w:val="00FA4987"/>
    <w:rsid w:val="00FA4D02"/>
    <w:rsid w:val="00FA5B9F"/>
    <w:rsid w:val="00FA7E9C"/>
    <w:rsid w:val="00FB0AB8"/>
    <w:rsid w:val="00FB2208"/>
    <w:rsid w:val="00FB2DEF"/>
    <w:rsid w:val="00FB3BA9"/>
    <w:rsid w:val="00FB3EC9"/>
    <w:rsid w:val="00FB41C0"/>
    <w:rsid w:val="00FB4EF9"/>
    <w:rsid w:val="00FB7392"/>
    <w:rsid w:val="00FC0AE8"/>
    <w:rsid w:val="00FC0D96"/>
    <w:rsid w:val="00FC19D4"/>
    <w:rsid w:val="00FC1DA9"/>
    <w:rsid w:val="00FC2684"/>
    <w:rsid w:val="00FC2EC0"/>
    <w:rsid w:val="00FC361B"/>
    <w:rsid w:val="00FC41F8"/>
    <w:rsid w:val="00FC6279"/>
    <w:rsid w:val="00FC6541"/>
    <w:rsid w:val="00FC6CAA"/>
    <w:rsid w:val="00FC77D7"/>
    <w:rsid w:val="00FC7F4C"/>
    <w:rsid w:val="00FD2C79"/>
    <w:rsid w:val="00FD34B0"/>
    <w:rsid w:val="00FD3608"/>
    <w:rsid w:val="00FD368A"/>
    <w:rsid w:val="00FD37D8"/>
    <w:rsid w:val="00FD60C9"/>
    <w:rsid w:val="00FD69B2"/>
    <w:rsid w:val="00FE01B1"/>
    <w:rsid w:val="00FE076D"/>
    <w:rsid w:val="00FE1AB3"/>
    <w:rsid w:val="00FE2896"/>
    <w:rsid w:val="00FE3466"/>
    <w:rsid w:val="00FE3489"/>
    <w:rsid w:val="00FE3658"/>
    <w:rsid w:val="00FE407A"/>
    <w:rsid w:val="00FE5D2C"/>
    <w:rsid w:val="00FE77BA"/>
    <w:rsid w:val="00FF0BFA"/>
    <w:rsid w:val="00FF0EA9"/>
    <w:rsid w:val="00FF20C6"/>
    <w:rsid w:val="00FF356D"/>
    <w:rsid w:val="00FF4CF4"/>
    <w:rsid w:val="00FF6080"/>
    <w:rsid w:val="00FF60C6"/>
    <w:rsid w:val="00FF6A6D"/>
    <w:rsid w:val="00FF7459"/>
    <w:rsid w:val="00FF7905"/>
    <w:rsid w:val="00FF7B76"/>
    <w:rsid w:val="00FF7FAC"/>
    <w:rsid w:val="010D7DD7"/>
    <w:rsid w:val="010F3FA9"/>
    <w:rsid w:val="011C62C9"/>
    <w:rsid w:val="01261A8C"/>
    <w:rsid w:val="0134755F"/>
    <w:rsid w:val="01352921"/>
    <w:rsid w:val="0149797E"/>
    <w:rsid w:val="015A2EA2"/>
    <w:rsid w:val="01727AD4"/>
    <w:rsid w:val="01771543"/>
    <w:rsid w:val="019163C5"/>
    <w:rsid w:val="01945802"/>
    <w:rsid w:val="01B42948"/>
    <w:rsid w:val="01B71D50"/>
    <w:rsid w:val="01C27C15"/>
    <w:rsid w:val="01CF0D89"/>
    <w:rsid w:val="01D21C48"/>
    <w:rsid w:val="01D66A1A"/>
    <w:rsid w:val="01F42D45"/>
    <w:rsid w:val="02151639"/>
    <w:rsid w:val="02386B05"/>
    <w:rsid w:val="02594344"/>
    <w:rsid w:val="025974C0"/>
    <w:rsid w:val="028440C8"/>
    <w:rsid w:val="02897931"/>
    <w:rsid w:val="02B17E86"/>
    <w:rsid w:val="02C8760B"/>
    <w:rsid w:val="02CC57C3"/>
    <w:rsid w:val="02D76048"/>
    <w:rsid w:val="02D77F21"/>
    <w:rsid w:val="02D90DE3"/>
    <w:rsid w:val="02F93A93"/>
    <w:rsid w:val="030F25C8"/>
    <w:rsid w:val="031A552E"/>
    <w:rsid w:val="031D1010"/>
    <w:rsid w:val="0344493E"/>
    <w:rsid w:val="0360659C"/>
    <w:rsid w:val="037E3373"/>
    <w:rsid w:val="038730F8"/>
    <w:rsid w:val="03BB7835"/>
    <w:rsid w:val="03C055D4"/>
    <w:rsid w:val="03D33349"/>
    <w:rsid w:val="04003C23"/>
    <w:rsid w:val="04050243"/>
    <w:rsid w:val="04096DC8"/>
    <w:rsid w:val="0413543B"/>
    <w:rsid w:val="04185410"/>
    <w:rsid w:val="044F4F69"/>
    <w:rsid w:val="04DC01EC"/>
    <w:rsid w:val="04E23328"/>
    <w:rsid w:val="050A3FCC"/>
    <w:rsid w:val="051A33FA"/>
    <w:rsid w:val="05421E56"/>
    <w:rsid w:val="0564394D"/>
    <w:rsid w:val="059F029C"/>
    <w:rsid w:val="05A61D21"/>
    <w:rsid w:val="05B8492F"/>
    <w:rsid w:val="05E345C2"/>
    <w:rsid w:val="060956C3"/>
    <w:rsid w:val="06110339"/>
    <w:rsid w:val="0612484F"/>
    <w:rsid w:val="061E65E2"/>
    <w:rsid w:val="063279D7"/>
    <w:rsid w:val="063969B5"/>
    <w:rsid w:val="06470AB2"/>
    <w:rsid w:val="0650515A"/>
    <w:rsid w:val="066E659D"/>
    <w:rsid w:val="067C4876"/>
    <w:rsid w:val="06E17D3B"/>
    <w:rsid w:val="06F0636E"/>
    <w:rsid w:val="06F8250B"/>
    <w:rsid w:val="071E6B82"/>
    <w:rsid w:val="073B412B"/>
    <w:rsid w:val="074F4C03"/>
    <w:rsid w:val="07525C91"/>
    <w:rsid w:val="0779529F"/>
    <w:rsid w:val="07867EA4"/>
    <w:rsid w:val="07985FA3"/>
    <w:rsid w:val="07A5520D"/>
    <w:rsid w:val="07A961AD"/>
    <w:rsid w:val="07E94D5D"/>
    <w:rsid w:val="0825634E"/>
    <w:rsid w:val="084108E9"/>
    <w:rsid w:val="0844697E"/>
    <w:rsid w:val="08634780"/>
    <w:rsid w:val="087A5932"/>
    <w:rsid w:val="089B0238"/>
    <w:rsid w:val="089B6610"/>
    <w:rsid w:val="08CE07BA"/>
    <w:rsid w:val="08DD4532"/>
    <w:rsid w:val="08DD4DEC"/>
    <w:rsid w:val="08EE3202"/>
    <w:rsid w:val="08EE56BC"/>
    <w:rsid w:val="093A3733"/>
    <w:rsid w:val="09684744"/>
    <w:rsid w:val="09A856FA"/>
    <w:rsid w:val="0A222D55"/>
    <w:rsid w:val="0A334D52"/>
    <w:rsid w:val="0A460434"/>
    <w:rsid w:val="0A5B53A9"/>
    <w:rsid w:val="0A5F5B47"/>
    <w:rsid w:val="0A7856C0"/>
    <w:rsid w:val="0AB4509C"/>
    <w:rsid w:val="0AC643CD"/>
    <w:rsid w:val="0AF85ED6"/>
    <w:rsid w:val="0B0C4FB5"/>
    <w:rsid w:val="0B113FA2"/>
    <w:rsid w:val="0B183F48"/>
    <w:rsid w:val="0B2E3315"/>
    <w:rsid w:val="0B4D6210"/>
    <w:rsid w:val="0B6A10D2"/>
    <w:rsid w:val="0B957041"/>
    <w:rsid w:val="0BA66A6B"/>
    <w:rsid w:val="0BC373D8"/>
    <w:rsid w:val="0BD5159B"/>
    <w:rsid w:val="0C1E07BB"/>
    <w:rsid w:val="0C2228AF"/>
    <w:rsid w:val="0C294DFF"/>
    <w:rsid w:val="0C2C5BBA"/>
    <w:rsid w:val="0C58262E"/>
    <w:rsid w:val="0C7D22B4"/>
    <w:rsid w:val="0CAF7463"/>
    <w:rsid w:val="0CC25F19"/>
    <w:rsid w:val="0CC82FB7"/>
    <w:rsid w:val="0CFB5CAE"/>
    <w:rsid w:val="0CFE2CC9"/>
    <w:rsid w:val="0D047C65"/>
    <w:rsid w:val="0D274BD7"/>
    <w:rsid w:val="0D5F5E5E"/>
    <w:rsid w:val="0D6E7E4F"/>
    <w:rsid w:val="0DA970D9"/>
    <w:rsid w:val="0DB41BDB"/>
    <w:rsid w:val="0E1B738C"/>
    <w:rsid w:val="0E1C78AB"/>
    <w:rsid w:val="0E33589D"/>
    <w:rsid w:val="0E4D3285"/>
    <w:rsid w:val="0E576B35"/>
    <w:rsid w:val="0E9B33DD"/>
    <w:rsid w:val="0EA01784"/>
    <w:rsid w:val="0EF5397F"/>
    <w:rsid w:val="0F011DF8"/>
    <w:rsid w:val="0F1A369F"/>
    <w:rsid w:val="0F223EFD"/>
    <w:rsid w:val="0F39623B"/>
    <w:rsid w:val="0F5F63A1"/>
    <w:rsid w:val="0F7851B4"/>
    <w:rsid w:val="102B195E"/>
    <w:rsid w:val="105177F0"/>
    <w:rsid w:val="107E7440"/>
    <w:rsid w:val="10961B97"/>
    <w:rsid w:val="10FD7E68"/>
    <w:rsid w:val="11074842"/>
    <w:rsid w:val="11076AE5"/>
    <w:rsid w:val="112C5D04"/>
    <w:rsid w:val="114E3548"/>
    <w:rsid w:val="114E421F"/>
    <w:rsid w:val="1151764C"/>
    <w:rsid w:val="11A723F6"/>
    <w:rsid w:val="11A976A8"/>
    <w:rsid w:val="11B13D61"/>
    <w:rsid w:val="11D16BFE"/>
    <w:rsid w:val="11E37ABF"/>
    <w:rsid w:val="11E952FE"/>
    <w:rsid w:val="120174E4"/>
    <w:rsid w:val="125629DD"/>
    <w:rsid w:val="129B5536"/>
    <w:rsid w:val="12B5154F"/>
    <w:rsid w:val="12DD1C1A"/>
    <w:rsid w:val="12E71FD2"/>
    <w:rsid w:val="12EA7AE7"/>
    <w:rsid w:val="12F2507E"/>
    <w:rsid w:val="130536C1"/>
    <w:rsid w:val="130D32C4"/>
    <w:rsid w:val="13132D34"/>
    <w:rsid w:val="133D1A15"/>
    <w:rsid w:val="135C4CD2"/>
    <w:rsid w:val="13623FB2"/>
    <w:rsid w:val="136D6D8F"/>
    <w:rsid w:val="13742BBD"/>
    <w:rsid w:val="13B57934"/>
    <w:rsid w:val="13EF5041"/>
    <w:rsid w:val="13FD05CC"/>
    <w:rsid w:val="14072FCF"/>
    <w:rsid w:val="141109D8"/>
    <w:rsid w:val="14160894"/>
    <w:rsid w:val="143D67CD"/>
    <w:rsid w:val="14551D69"/>
    <w:rsid w:val="14644464"/>
    <w:rsid w:val="146752C6"/>
    <w:rsid w:val="1478369D"/>
    <w:rsid w:val="147A357D"/>
    <w:rsid w:val="14922675"/>
    <w:rsid w:val="14A344F5"/>
    <w:rsid w:val="14AD74AF"/>
    <w:rsid w:val="14B2050C"/>
    <w:rsid w:val="14B95D58"/>
    <w:rsid w:val="14BB71EB"/>
    <w:rsid w:val="14D11488"/>
    <w:rsid w:val="150A49B0"/>
    <w:rsid w:val="150C6C7C"/>
    <w:rsid w:val="153C7DC1"/>
    <w:rsid w:val="154020D1"/>
    <w:rsid w:val="15BF20A7"/>
    <w:rsid w:val="15D533E4"/>
    <w:rsid w:val="162B7795"/>
    <w:rsid w:val="16322361"/>
    <w:rsid w:val="16531097"/>
    <w:rsid w:val="165D6CB3"/>
    <w:rsid w:val="165E0877"/>
    <w:rsid w:val="166167A3"/>
    <w:rsid w:val="167246FA"/>
    <w:rsid w:val="168B6779"/>
    <w:rsid w:val="16AF07A6"/>
    <w:rsid w:val="16B04A78"/>
    <w:rsid w:val="16B70AB9"/>
    <w:rsid w:val="16CA1E34"/>
    <w:rsid w:val="16DB47A7"/>
    <w:rsid w:val="16DD5CBC"/>
    <w:rsid w:val="16DF43FD"/>
    <w:rsid w:val="1729784D"/>
    <w:rsid w:val="179901BE"/>
    <w:rsid w:val="179F790E"/>
    <w:rsid w:val="17A11269"/>
    <w:rsid w:val="17A821AF"/>
    <w:rsid w:val="17B1268C"/>
    <w:rsid w:val="17B86896"/>
    <w:rsid w:val="17BF1CA7"/>
    <w:rsid w:val="17D631C0"/>
    <w:rsid w:val="17F72AB1"/>
    <w:rsid w:val="186F17A7"/>
    <w:rsid w:val="18702CCD"/>
    <w:rsid w:val="187816FE"/>
    <w:rsid w:val="18786026"/>
    <w:rsid w:val="1881760E"/>
    <w:rsid w:val="1885444A"/>
    <w:rsid w:val="18BC4164"/>
    <w:rsid w:val="18C4366B"/>
    <w:rsid w:val="18D22803"/>
    <w:rsid w:val="190478B9"/>
    <w:rsid w:val="19457793"/>
    <w:rsid w:val="195258B2"/>
    <w:rsid w:val="19B33992"/>
    <w:rsid w:val="19EC0AFA"/>
    <w:rsid w:val="19ED204B"/>
    <w:rsid w:val="1A037B71"/>
    <w:rsid w:val="1A4C07A0"/>
    <w:rsid w:val="1A644AB4"/>
    <w:rsid w:val="1A6C1CCE"/>
    <w:rsid w:val="1A7434B7"/>
    <w:rsid w:val="1B2B3823"/>
    <w:rsid w:val="1B441364"/>
    <w:rsid w:val="1B5A2081"/>
    <w:rsid w:val="1B5D7B73"/>
    <w:rsid w:val="1BAA5B28"/>
    <w:rsid w:val="1BB750B7"/>
    <w:rsid w:val="1C1D3957"/>
    <w:rsid w:val="1C30331C"/>
    <w:rsid w:val="1C6A6739"/>
    <w:rsid w:val="1C872008"/>
    <w:rsid w:val="1C913B5A"/>
    <w:rsid w:val="1C9D605B"/>
    <w:rsid w:val="1D0165EA"/>
    <w:rsid w:val="1D226D5A"/>
    <w:rsid w:val="1D397015"/>
    <w:rsid w:val="1D3A5FA0"/>
    <w:rsid w:val="1D426A3B"/>
    <w:rsid w:val="1D7A639C"/>
    <w:rsid w:val="1DBC4C07"/>
    <w:rsid w:val="1DC249D9"/>
    <w:rsid w:val="1DEA52D0"/>
    <w:rsid w:val="1E126780"/>
    <w:rsid w:val="1E2A0AB6"/>
    <w:rsid w:val="1E2E5C37"/>
    <w:rsid w:val="1E4470D6"/>
    <w:rsid w:val="1E4B4B5A"/>
    <w:rsid w:val="1E503272"/>
    <w:rsid w:val="1E562965"/>
    <w:rsid w:val="1E7949C1"/>
    <w:rsid w:val="1E8540E7"/>
    <w:rsid w:val="1E8A6AB3"/>
    <w:rsid w:val="1E8E06BA"/>
    <w:rsid w:val="1ECD38A0"/>
    <w:rsid w:val="1ED1392E"/>
    <w:rsid w:val="1EDC08F6"/>
    <w:rsid w:val="1EDF6DFF"/>
    <w:rsid w:val="1EFB7C56"/>
    <w:rsid w:val="1F0A7832"/>
    <w:rsid w:val="1F374D1F"/>
    <w:rsid w:val="1F824712"/>
    <w:rsid w:val="1F886E65"/>
    <w:rsid w:val="1FB042F7"/>
    <w:rsid w:val="1FB34732"/>
    <w:rsid w:val="1FDD5463"/>
    <w:rsid w:val="1FE91FB6"/>
    <w:rsid w:val="1FF22B62"/>
    <w:rsid w:val="20041DB1"/>
    <w:rsid w:val="20196040"/>
    <w:rsid w:val="20277EA3"/>
    <w:rsid w:val="20407BA5"/>
    <w:rsid w:val="204971F4"/>
    <w:rsid w:val="20665C4F"/>
    <w:rsid w:val="20AA6F98"/>
    <w:rsid w:val="20BB11A5"/>
    <w:rsid w:val="20C462AC"/>
    <w:rsid w:val="20E56222"/>
    <w:rsid w:val="20EF09AB"/>
    <w:rsid w:val="20F14BC7"/>
    <w:rsid w:val="20F92979"/>
    <w:rsid w:val="216D3119"/>
    <w:rsid w:val="218621D5"/>
    <w:rsid w:val="219750A0"/>
    <w:rsid w:val="21C55BDE"/>
    <w:rsid w:val="2221772E"/>
    <w:rsid w:val="22412457"/>
    <w:rsid w:val="22470E68"/>
    <w:rsid w:val="2265761B"/>
    <w:rsid w:val="22682C67"/>
    <w:rsid w:val="22863E4D"/>
    <w:rsid w:val="229142FB"/>
    <w:rsid w:val="22A75E85"/>
    <w:rsid w:val="22B54EE4"/>
    <w:rsid w:val="22C47BB5"/>
    <w:rsid w:val="22CF0F38"/>
    <w:rsid w:val="22D8603F"/>
    <w:rsid w:val="230748D8"/>
    <w:rsid w:val="2376781A"/>
    <w:rsid w:val="23922691"/>
    <w:rsid w:val="23983A20"/>
    <w:rsid w:val="239E6FB5"/>
    <w:rsid w:val="23A83C63"/>
    <w:rsid w:val="23B402AC"/>
    <w:rsid w:val="23BA25D9"/>
    <w:rsid w:val="23D36806"/>
    <w:rsid w:val="23F5050A"/>
    <w:rsid w:val="24024409"/>
    <w:rsid w:val="240B5FA0"/>
    <w:rsid w:val="24101808"/>
    <w:rsid w:val="243B4AD7"/>
    <w:rsid w:val="244E108E"/>
    <w:rsid w:val="246614B3"/>
    <w:rsid w:val="24833D88"/>
    <w:rsid w:val="24BC5BEE"/>
    <w:rsid w:val="24BC70FC"/>
    <w:rsid w:val="24D70ACD"/>
    <w:rsid w:val="24E36433"/>
    <w:rsid w:val="24E9594A"/>
    <w:rsid w:val="24ED015C"/>
    <w:rsid w:val="24F05E9D"/>
    <w:rsid w:val="25072C0B"/>
    <w:rsid w:val="250C1FD0"/>
    <w:rsid w:val="25260866"/>
    <w:rsid w:val="253F73D1"/>
    <w:rsid w:val="254334B0"/>
    <w:rsid w:val="255B4D05"/>
    <w:rsid w:val="257676D3"/>
    <w:rsid w:val="25767FE9"/>
    <w:rsid w:val="25973BFC"/>
    <w:rsid w:val="25CE5F30"/>
    <w:rsid w:val="25D11C49"/>
    <w:rsid w:val="25D262F5"/>
    <w:rsid w:val="25E22D30"/>
    <w:rsid w:val="25E371D4"/>
    <w:rsid w:val="260158AC"/>
    <w:rsid w:val="26070F4C"/>
    <w:rsid w:val="263C0693"/>
    <w:rsid w:val="26647BE9"/>
    <w:rsid w:val="268A3AF4"/>
    <w:rsid w:val="26915A69"/>
    <w:rsid w:val="26A25DBE"/>
    <w:rsid w:val="26BB4DF7"/>
    <w:rsid w:val="26E4777C"/>
    <w:rsid w:val="26FF6A0B"/>
    <w:rsid w:val="27120906"/>
    <w:rsid w:val="275B4F1A"/>
    <w:rsid w:val="27693709"/>
    <w:rsid w:val="278E27CD"/>
    <w:rsid w:val="27983FEE"/>
    <w:rsid w:val="27B17D40"/>
    <w:rsid w:val="27B5640C"/>
    <w:rsid w:val="27F77E2F"/>
    <w:rsid w:val="281A740B"/>
    <w:rsid w:val="28247680"/>
    <w:rsid w:val="28463A4A"/>
    <w:rsid w:val="284D302B"/>
    <w:rsid w:val="28A71B9A"/>
    <w:rsid w:val="28B97BD6"/>
    <w:rsid w:val="28ED4356"/>
    <w:rsid w:val="28F24E84"/>
    <w:rsid w:val="29023E15"/>
    <w:rsid w:val="2952344C"/>
    <w:rsid w:val="295A14BE"/>
    <w:rsid w:val="297121CD"/>
    <w:rsid w:val="29746395"/>
    <w:rsid w:val="2983604E"/>
    <w:rsid w:val="299627B0"/>
    <w:rsid w:val="29A31B32"/>
    <w:rsid w:val="29AC17CD"/>
    <w:rsid w:val="29B03FDA"/>
    <w:rsid w:val="29BC7F50"/>
    <w:rsid w:val="29C40486"/>
    <w:rsid w:val="29D0702B"/>
    <w:rsid w:val="29FE4E85"/>
    <w:rsid w:val="29FF2103"/>
    <w:rsid w:val="2A0A6F5C"/>
    <w:rsid w:val="2A1C0A75"/>
    <w:rsid w:val="2A204F84"/>
    <w:rsid w:val="2A273408"/>
    <w:rsid w:val="2A2C5816"/>
    <w:rsid w:val="2AA14558"/>
    <w:rsid w:val="2AD52E64"/>
    <w:rsid w:val="2AD94755"/>
    <w:rsid w:val="2AE84CCE"/>
    <w:rsid w:val="2AEF20BE"/>
    <w:rsid w:val="2B186576"/>
    <w:rsid w:val="2B560448"/>
    <w:rsid w:val="2B6A0279"/>
    <w:rsid w:val="2B781E08"/>
    <w:rsid w:val="2B786611"/>
    <w:rsid w:val="2BB67139"/>
    <w:rsid w:val="2BD8066A"/>
    <w:rsid w:val="2BE74760"/>
    <w:rsid w:val="2BF57C61"/>
    <w:rsid w:val="2C2E4F21"/>
    <w:rsid w:val="2C46226B"/>
    <w:rsid w:val="2C923702"/>
    <w:rsid w:val="2C9D5C03"/>
    <w:rsid w:val="2CC14719"/>
    <w:rsid w:val="2CC969F8"/>
    <w:rsid w:val="2CFE0255"/>
    <w:rsid w:val="2D490014"/>
    <w:rsid w:val="2D501DD8"/>
    <w:rsid w:val="2D8556AA"/>
    <w:rsid w:val="2D865769"/>
    <w:rsid w:val="2D9D410D"/>
    <w:rsid w:val="2DD218DC"/>
    <w:rsid w:val="2DD41AF8"/>
    <w:rsid w:val="2DFE326D"/>
    <w:rsid w:val="2E174BB7"/>
    <w:rsid w:val="2E2E2FB7"/>
    <w:rsid w:val="2E3E3B7F"/>
    <w:rsid w:val="2E5C57A4"/>
    <w:rsid w:val="2EC2175E"/>
    <w:rsid w:val="2ECF1FC7"/>
    <w:rsid w:val="2EF20132"/>
    <w:rsid w:val="2EFC30B5"/>
    <w:rsid w:val="2F0E6DC8"/>
    <w:rsid w:val="2F50023E"/>
    <w:rsid w:val="2FAA09E6"/>
    <w:rsid w:val="2FAA48BF"/>
    <w:rsid w:val="2FAE1F94"/>
    <w:rsid w:val="2FC71915"/>
    <w:rsid w:val="2FDA31FA"/>
    <w:rsid w:val="2FEC3129"/>
    <w:rsid w:val="3056190F"/>
    <w:rsid w:val="30843362"/>
    <w:rsid w:val="308A44ED"/>
    <w:rsid w:val="30BB7579"/>
    <w:rsid w:val="31121843"/>
    <w:rsid w:val="312F769E"/>
    <w:rsid w:val="31A77F56"/>
    <w:rsid w:val="31EE7558"/>
    <w:rsid w:val="31EF5153"/>
    <w:rsid w:val="32103BF5"/>
    <w:rsid w:val="32231E66"/>
    <w:rsid w:val="323A4620"/>
    <w:rsid w:val="32432DA9"/>
    <w:rsid w:val="32693AAC"/>
    <w:rsid w:val="326A47D9"/>
    <w:rsid w:val="32754334"/>
    <w:rsid w:val="32987598"/>
    <w:rsid w:val="329E5C1B"/>
    <w:rsid w:val="32C832F2"/>
    <w:rsid w:val="32DC17A7"/>
    <w:rsid w:val="33027866"/>
    <w:rsid w:val="330A5A3B"/>
    <w:rsid w:val="331D30F9"/>
    <w:rsid w:val="333A0650"/>
    <w:rsid w:val="334A4E53"/>
    <w:rsid w:val="3350577D"/>
    <w:rsid w:val="33A1422B"/>
    <w:rsid w:val="33A22112"/>
    <w:rsid w:val="33AB50A9"/>
    <w:rsid w:val="33BC1065"/>
    <w:rsid w:val="33D259B1"/>
    <w:rsid w:val="33D4727F"/>
    <w:rsid w:val="3434040E"/>
    <w:rsid w:val="346A15BF"/>
    <w:rsid w:val="347E54A9"/>
    <w:rsid w:val="348E2AAD"/>
    <w:rsid w:val="349B3370"/>
    <w:rsid w:val="34DD1293"/>
    <w:rsid w:val="34E173BD"/>
    <w:rsid w:val="34EE0442"/>
    <w:rsid w:val="350B761F"/>
    <w:rsid w:val="35212D95"/>
    <w:rsid w:val="3522139B"/>
    <w:rsid w:val="35303AB8"/>
    <w:rsid w:val="354B26A0"/>
    <w:rsid w:val="357D65D2"/>
    <w:rsid w:val="35904BB7"/>
    <w:rsid w:val="35942299"/>
    <w:rsid w:val="359E4B45"/>
    <w:rsid w:val="35C00993"/>
    <w:rsid w:val="35E050FF"/>
    <w:rsid w:val="35F83822"/>
    <w:rsid w:val="36034D29"/>
    <w:rsid w:val="361138EA"/>
    <w:rsid w:val="36792748"/>
    <w:rsid w:val="36A4650C"/>
    <w:rsid w:val="36BA397D"/>
    <w:rsid w:val="36BE58B5"/>
    <w:rsid w:val="36C344B8"/>
    <w:rsid w:val="36CE3646"/>
    <w:rsid w:val="36E84195"/>
    <w:rsid w:val="36F33032"/>
    <w:rsid w:val="371116C7"/>
    <w:rsid w:val="374E6478"/>
    <w:rsid w:val="377802E1"/>
    <w:rsid w:val="3779679F"/>
    <w:rsid w:val="37800E75"/>
    <w:rsid w:val="37A24CCF"/>
    <w:rsid w:val="37A3652C"/>
    <w:rsid w:val="37AC3E5E"/>
    <w:rsid w:val="37B26A07"/>
    <w:rsid w:val="37D20E57"/>
    <w:rsid w:val="37D50F79"/>
    <w:rsid w:val="37DB0DD6"/>
    <w:rsid w:val="37E71C95"/>
    <w:rsid w:val="37F05781"/>
    <w:rsid w:val="38226516"/>
    <w:rsid w:val="38240CB8"/>
    <w:rsid w:val="38303081"/>
    <w:rsid w:val="383843EC"/>
    <w:rsid w:val="383D30B8"/>
    <w:rsid w:val="384229DF"/>
    <w:rsid w:val="385160F9"/>
    <w:rsid w:val="38956056"/>
    <w:rsid w:val="38A50319"/>
    <w:rsid w:val="38ED3A6E"/>
    <w:rsid w:val="38F35529"/>
    <w:rsid w:val="39037D0F"/>
    <w:rsid w:val="390625E1"/>
    <w:rsid w:val="39072D82"/>
    <w:rsid w:val="39156562"/>
    <w:rsid w:val="393B2A2C"/>
    <w:rsid w:val="39550FB5"/>
    <w:rsid w:val="396C3562"/>
    <w:rsid w:val="39797168"/>
    <w:rsid w:val="39974106"/>
    <w:rsid w:val="39BC591B"/>
    <w:rsid w:val="39D072AE"/>
    <w:rsid w:val="39DA5936"/>
    <w:rsid w:val="39DC6679"/>
    <w:rsid w:val="39F004E3"/>
    <w:rsid w:val="39FF1CAB"/>
    <w:rsid w:val="3A0D20AA"/>
    <w:rsid w:val="3A233BEC"/>
    <w:rsid w:val="3A2C468D"/>
    <w:rsid w:val="3A330510"/>
    <w:rsid w:val="3A4A3FC3"/>
    <w:rsid w:val="3A6B7A33"/>
    <w:rsid w:val="3A7E7074"/>
    <w:rsid w:val="3AB17E45"/>
    <w:rsid w:val="3AB212D5"/>
    <w:rsid w:val="3AD776B1"/>
    <w:rsid w:val="3AFD7AEB"/>
    <w:rsid w:val="3B2E0A5D"/>
    <w:rsid w:val="3B3A1CDA"/>
    <w:rsid w:val="3B455B06"/>
    <w:rsid w:val="3B4C0A52"/>
    <w:rsid w:val="3B5620E2"/>
    <w:rsid w:val="3B7566C9"/>
    <w:rsid w:val="3B787F67"/>
    <w:rsid w:val="3B947170"/>
    <w:rsid w:val="3BA45BB5"/>
    <w:rsid w:val="3BB00349"/>
    <w:rsid w:val="3BB42C2B"/>
    <w:rsid w:val="3BCC6963"/>
    <w:rsid w:val="3C0818CA"/>
    <w:rsid w:val="3C1A7270"/>
    <w:rsid w:val="3C1B147E"/>
    <w:rsid w:val="3C3C71E7"/>
    <w:rsid w:val="3C5B51D0"/>
    <w:rsid w:val="3C5F463A"/>
    <w:rsid w:val="3C6B6CDD"/>
    <w:rsid w:val="3C85183C"/>
    <w:rsid w:val="3CA07775"/>
    <w:rsid w:val="3CC234BA"/>
    <w:rsid w:val="3CE112D9"/>
    <w:rsid w:val="3D3702B5"/>
    <w:rsid w:val="3D3D191A"/>
    <w:rsid w:val="3D5E514C"/>
    <w:rsid w:val="3D686C44"/>
    <w:rsid w:val="3DDF5CA3"/>
    <w:rsid w:val="3DE07282"/>
    <w:rsid w:val="3DFA2EB5"/>
    <w:rsid w:val="3E32472A"/>
    <w:rsid w:val="3E3263E9"/>
    <w:rsid w:val="3E3D3AF1"/>
    <w:rsid w:val="3EFB4FB1"/>
    <w:rsid w:val="3F004A8C"/>
    <w:rsid w:val="3F073ADC"/>
    <w:rsid w:val="3F427EE2"/>
    <w:rsid w:val="3F487C50"/>
    <w:rsid w:val="3F4D63A5"/>
    <w:rsid w:val="3FA66703"/>
    <w:rsid w:val="3FDD2A8F"/>
    <w:rsid w:val="3FE034BE"/>
    <w:rsid w:val="3FE44C34"/>
    <w:rsid w:val="3FEA0A7E"/>
    <w:rsid w:val="3FEF74E0"/>
    <w:rsid w:val="3FF04570"/>
    <w:rsid w:val="3FF658FE"/>
    <w:rsid w:val="400D77F3"/>
    <w:rsid w:val="400F20B0"/>
    <w:rsid w:val="40736643"/>
    <w:rsid w:val="4092048B"/>
    <w:rsid w:val="40A54A34"/>
    <w:rsid w:val="40B82BB4"/>
    <w:rsid w:val="40C75D5E"/>
    <w:rsid w:val="40E63BC5"/>
    <w:rsid w:val="40FE4A6B"/>
    <w:rsid w:val="410843DD"/>
    <w:rsid w:val="41173D7E"/>
    <w:rsid w:val="411B17C3"/>
    <w:rsid w:val="417B430D"/>
    <w:rsid w:val="417B53B5"/>
    <w:rsid w:val="417D1F3A"/>
    <w:rsid w:val="4180738A"/>
    <w:rsid w:val="41AE46E3"/>
    <w:rsid w:val="41B57D17"/>
    <w:rsid w:val="41C07F20"/>
    <w:rsid w:val="41DF2AEE"/>
    <w:rsid w:val="421D6B9E"/>
    <w:rsid w:val="42466EEC"/>
    <w:rsid w:val="42497F67"/>
    <w:rsid w:val="427C658F"/>
    <w:rsid w:val="42957E13"/>
    <w:rsid w:val="42B75819"/>
    <w:rsid w:val="42B9333F"/>
    <w:rsid w:val="42CC7E7F"/>
    <w:rsid w:val="42F26851"/>
    <w:rsid w:val="42F45FA0"/>
    <w:rsid w:val="43256297"/>
    <w:rsid w:val="434F5B3E"/>
    <w:rsid w:val="435E3EE6"/>
    <w:rsid w:val="43655D41"/>
    <w:rsid w:val="436D030F"/>
    <w:rsid w:val="43AA712C"/>
    <w:rsid w:val="43CA50D8"/>
    <w:rsid w:val="43E3619A"/>
    <w:rsid w:val="43E60CC3"/>
    <w:rsid w:val="44010BA2"/>
    <w:rsid w:val="44187FD3"/>
    <w:rsid w:val="442166B0"/>
    <w:rsid w:val="44337033"/>
    <w:rsid w:val="4444548E"/>
    <w:rsid w:val="44A45929"/>
    <w:rsid w:val="44AE7580"/>
    <w:rsid w:val="44BB71B9"/>
    <w:rsid w:val="44C93F31"/>
    <w:rsid w:val="44CB735A"/>
    <w:rsid w:val="44CC5393"/>
    <w:rsid w:val="44E93C84"/>
    <w:rsid w:val="44F41406"/>
    <w:rsid w:val="44FE62C3"/>
    <w:rsid w:val="452810B4"/>
    <w:rsid w:val="453C717B"/>
    <w:rsid w:val="454A2974"/>
    <w:rsid w:val="457D3023"/>
    <w:rsid w:val="459F674C"/>
    <w:rsid w:val="45A46C77"/>
    <w:rsid w:val="45E408E6"/>
    <w:rsid w:val="45F87868"/>
    <w:rsid w:val="46295C18"/>
    <w:rsid w:val="463351B6"/>
    <w:rsid w:val="4691012F"/>
    <w:rsid w:val="46B75DE7"/>
    <w:rsid w:val="46C44060"/>
    <w:rsid w:val="46D52B6D"/>
    <w:rsid w:val="46E43999"/>
    <w:rsid w:val="470628CB"/>
    <w:rsid w:val="473D08D3"/>
    <w:rsid w:val="473E02B7"/>
    <w:rsid w:val="4758407E"/>
    <w:rsid w:val="47856BB6"/>
    <w:rsid w:val="478C42DA"/>
    <w:rsid w:val="47A96F56"/>
    <w:rsid w:val="480D1A37"/>
    <w:rsid w:val="48120765"/>
    <w:rsid w:val="4817042C"/>
    <w:rsid w:val="48210C25"/>
    <w:rsid w:val="482F4492"/>
    <w:rsid w:val="483671E0"/>
    <w:rsid w:val="48422CAA"/>
    <w:rsid w:val="48693DA5"/>
    <w:rsid w:val="487F37C7"/>
    <w:rsid w:val="48AC7593"/>
    <w:rsid w:val="48AF674F"/>
    <w:rsid w:val="48B40089"/>
    <w:rsid w:val="48CC6518"/>
    <w:rsid w:val="48D0050E"/>
    <w:rsid w:val="48DE16C0"/>
    <w:rsid w:val="48FB6FFB"/>
    <w:rsid w:val="4907170B"/>
    <w:rsid w:val="49124F92"/>
    <w:rsid w:val="491E03D7"/>
    <w:rsid w:val="49225890"/>
    <w:rsid w:val="493A4BEE"/>
    <w:rsid w:val="49795D3F"/>
    <w:rsid w:val="49843F7B"/>
    <w:rsid w:val="49B067D0"/>
    <w:rsid w:val="49F20EE5"/>
    <w:rsid w:val="4A084BAC"/>
    <w:rsid w:val="4A111487"/>
    <w:rsid w:val="4A161569"/>
    <w:rsid w:val="4A231286"/>
    <w:rsid w:val="4A433504"/>
    <w:rsid w:val="4A5601FD"/>
    <w:rsid w:val="4A8822DC"/>
    <w:rsid w:val="4A9B46E1"/>
    <w:rsid w:val="4AA700D3"/>
    <w:rsid w:val="4AC26DA5"/>
    <w:rsid w:val="4AC92197"/>
    <w:rsid w:val="4B095826"/>
    <w:rsid w:val="4B232A4D"/>
    <w:rsid w:val="4B3043BA"/>
    <w:rsid w:val="4B4B41DB"/>
    <w:rsid w:val="4B591FD6"/>
    <w:rsid w:val="4B5B06A4"/>
    <w:rsid w:val="4B616403"/>
    <w:rsid w:val="4B652BDB"/>
    <w:rsid w:val="4B9F0243"/>
    <w:rsid w:val="4BB055E8"/>
    <w:rsid w:val="4C2555A1"/>
    <w:rsid w:val="4C297697"/>
    <w:rsid w:val="4C2C4431"/>
    <w:rsid w:val="4C2F0B18"/>
    <w:rsid w:val="4C2F4672"/>
    <w:rsid w:val="4C5355D7"/>
    <w:rsid w:val="4C6A1298"/>
    <w:rsid w:val="4C883FD5"/>
    <w:rsid w:val="4C8A5EE9"/>
    <w:rsid w:val="4C9D18F2"/>
    <w:rsid w:val="4CB57E2B"/>
    <w:rsid w:val="4CCE58CF"/>
    <w:rsid w:val="4D1E2C19"/>
    <w:rsid w:val="4D3346A1"/>
    <w:rsid w:val="4D5075E4"/>
    <w:rsid w:val="4D9B1A27"/>
    <w:rsid w:val="4D9D69DD"/>
    <w:rsid w:val="4DA60964"/>
    <w:rsid w:val="4DC64B62"/>
    <w:rsid w:val="4E2F6BAB"/>
    <w:rsid w:val="4E374CB7"/>
    <w:rsid w:val="4E3841C2"/>
    <w:rsid w:val="4E801E4A"/>
    <w:rsid w:val="4E8F31A6"/>
    <w:rsid w:val="4E8F764A"/>
    <w:rsid w:val="4EA503D4"/>
    <w:rsid w:val="4EAA0D4B"/>
    <w:rsid w:val="4EC46BBD"/>
    <w:rsid w:val="4EF13E61"/>
    <w:rsid w:val="4F1B09F1"/>
    <w:rsid w:val="4F674123"/>
    <w:rsid w:val="4F6B13F2"/>
    <w:rsid w:val="4F7504F2"/>
    <w:rsid w:val="4FA549A6"/>
    <w:rsid w:val="4FE2481A"/>
    <w:rsid w:val="500A342C"/>
    <w:rsid w:val="501E2A33"/>
    <w:rsid w:val="505519BE"/>
    <w:rsid w:val="5060514F"/>
    <w:rsid w:val="506B138A"/>
    <w:rsid w:val="5077408C"/>
    <w:rsid w:val="50945954"/>
    <w:rsid w:val="5098735F"/>
    <w:rsid w:val="509A0A8B"/>
    <w:rsid w:val="50B27620"/>
    <w:rsid w:val="50B4759C"/>
    <w:rsid w:val="50B91F68"/>
    <w:rsid w:val="50D66EFA"/>
    <w:rsid w:val="50E33C7D"/>
    <w:rsid w:val="50F36650"/>
    <w:rsid w:val="50FC6397"/>
    <w:rsid w:val="51010174"/>
    <w:rsid w:val="51573B5F"/>
    <w:rsid w:val="51592273"/>
    <w:rsid w:val="516D5CC8"/>
    <w:rsid w:val="518947EE"/>
    <w:rsid w:val="51AE654F"/>
    <w:rsid w:val="51B22A95"/>
    <w:rsid w:val="51B43FDF"/>
    <w:rsid w:val="51C66964"/>
    <w:rsid w:val="51E63A25"/>
    <w:rsid w:val="522B2018"/>
    <w:rsid w:val="52315C4D"/>
    <w:rsid w:val="52337BDD"/>
    <w:rsid w:val="5254506D"/>
    <w:rsid w:val="527B23BF"/>
    <w:rsid w:val="527F33E2"/>
    <w:rsid w:val="52923265"/>
    <w:rsid w:val="52AD31C0"/>
    <w:rsid w:val="52B02F37"/>
    <w:rsid w:val="52D45F09"/>
    <w:rsid w:val="52EE63E8"/>
    <w:rsid w:val="53082BE8"/>
    <w:rsid w:val="530A54F1"/>
    <w:rsid w:val="53285A20"/>
    <w:rsid w:val="533F6EA0"/>
    <w:rsid w:val="53444EFB"/>
    <w:rsid w:val="534E21D9"/>
    <w:rsid w:val="539114A9"/>
    <w:rsid w:val="5397238C"/>
    <w:rsid w:val="53D9412A"/>
    <w:rsid w:val="53EC562E"/>
    <w:rsid w:val="541552F5"/>
    <w:rsid w:val="54160EFB"/>
    <w:rsid w:val="541E0E7E"/>
    <w:rsid w:val="54305CD3"/>
    <w:rsid w:val="543A2CF3"/>
    <w:rsid w:val="54420CBA"/>
    <w:rsid w:val="54522064"/>
    <w:rsid w:val="545A0829"/>
    <w:rsid w:val="545D16F6"/>
    <w:rsid w:val="54686973"/>
    <w:rsid w:val="5471213A"/>
    <w:rsid w:val="54905ECA"/>
    <w:rsid w:val="54BA22B1"/>
    <w:rsid w:val="54C84B76"/>
    <w:rsid w:val="55225FBE"/>
    <w:rsid w:val="55286102"/>
    <w:rsid w:val="552A00CC"/>
    <w:rsid w:val="554073E6"/>
    <w:rsid w:val="55524F2D"/>
    <w:rsid w:val="55697112"/>
    <w:rsid w:val="556C4E54"/>
    <w:rsid w:val="55B703A3"/>
    <w:rsid w:val="55BE64BA"/>
    <w:rsid w:val="55C67DF5"/>
    <w:rsid w:val="55D10548"/>
    <w:rsid w:val="55F11522"/>
    <w:rsid w:val="55FA541D"/>
    <w:rsid w:val="560D7FAC"/>
    <w:rsid w:val="56114DD1"/>
    <w:rsid w:val="561D553B"/>
    <w:rsid w:val="563B43B6"/>
    <w:rsid w:val="564543A1"/>
    <w:rsid w:val="56552F27"/>
    <w:rsid w:val="566F41E2"/>
    <w:rsid w:val="569F0646"/>
    <w:rsid w:val="56CD07BF"/>
    <w:rsid w:val="56E147BB"/>
    <w:rsid w:val="570F757A"/>
    <w:rsid w:val="573E39BB"/>
    <w:rsid w:val="57720FDC"/>
    <w:rsid w:val="577435AD"/>
    <w:rsid w:val="577A612B"/>
    <w:rsid w:val="578F5A6E"/>
    <w:rsid w:val="57B572B3"/>
    <w:rsid w:val="57C749B6"/>
    <w:rsid w:val="57D1482F"/>
    <w:rsid w:val="57DD31D4"/>
    <w:rsid w:val="57DE652C"/>
    <w:rsid w:val="57F000FB"/>
    <w:rsid w:val="57F04DC1"/>
    <w:rsid w:val="57FB5D50"/>
    <w:rsid w:val="58021B07"/>
    <w:rsid w:val="580A1FB7"/>
    <w:rsid w:val="581A53A8"/>
    <w:rsid w:val="582232DD"/>
    <w:rsid w:val="583C6998"/>
    <w:rsid w:val="584A0CAE"/>
    <w:rsid w:val="5858676E"/>
    <w:rsid w:val="585D60C3"/>
    <w:rsid w:val="58610A8E"/>
    <w:rsid w:val="58A67A6A"/>
    <w:rsid w:val="58C425E6"/>
    <w:rsid w:val="58D8399B"/>
    <w:rsid w:val="58E777AC"/>
    <w:rsid w:val="593C3F2A"/>
    <w:rsid w:val="597353A6"/>
    <w:rsid w:val="59A65848"/>
    <w:rsid w:val="59BA41A7"/>
    <w:rsid w:val="59CF119B"/>
    <w:rsid w:val="59ED3294"/>
    <w:rsid w:val="5A31426E"/>
    <w:rsid w:val="5A3324CA"/>
    <w:rsid w:val="5A4320CB"/>
    <w:rsid w:val="5A5338E2"/>
    <w:rsid w:val="5A8B648E"/>
    <w:rsid w:val="5AA80ADE"/>
    <w:rsid w:val="5AB346C0"/>
    <w:rsid w:val="5AE84658"/>
    <w:rsid w:val="5AE96DB5"/>
    <w:rsid w:val="5AFE4306"/>
    <w:rsid w:val="5B0656E4"/>
    <w:rsid w:val="5B33135D"/>
    <w:rsid w:val="5B407629"/>
    <w:rsid w:val="5B7B142A"/>
    <w:rsid w:val="5BAC61BC"/>
    <w:rsid w:val="5BC81B1E"/>
    <w:rsid w:val="5C0C22DA"/>
    <w:rsid w:val="5C1768BA"/>
    <w:rsid w:val="5C1934FD"/>
    <w:rsid w:val="5C25339C"/>
    <w:rsid w:val="5C2F5CF5"/>
    <w:rsid w:val="5C341C87"/>
    <w:rsid w:val="5C5509F2"/>
    <w:rsid w:val="5C8005D2"/>
    <w:rsid w:val="5C8D580F"/>
    <w:rsid w:val="5C900C58"/>
    <w:rsid w:val="5D4376B8"/>
    <w:rsid w:val="5D497A61"/>
    <w:rsid w:val="5D5E0913"/>
    <w:rsid w:val="5D890A34"/>
    <w:rsid w:val="5DA36C6E"/>
    <w:rsid w:val="5DAB687E"/>
    <w:rsid w:val="5DCE3B07"/>
    <w:rsid w:val="5DE54B90"/>
    <w:rsid w:val="5DE6548E"/>
    <w:rsid w:val="5DE97C76"/>
    <w:rsid w:val="5DEF5A0F"/>
    <w:rsid w:val="5DF41210"/>
    <w:rsid w:val="5E161950"/>
    <w:rsid w:val="5E3654CC"/>
    <w:rsid w:val="5E4D0988"/>
    <w:rsid w:val="5E4D401A"/>
    <w:rsid w:val="5E741D96"/>
    <w:rsid w:val="5EB91933"/>
    <w:rsid w:val="5EC83F5E"/>
    <w:rsid w:val="5EDD61AF"/>
    <w:rsid w:val="5F023259"/>
    <w:rsid w:val="5F047298"/>
    <w:rsid w:val="5F06253D"/>
    <w:rsid w:val="5F1C355C"/>
    <w:rsid w:val="5F5375C7"/>
    <w:rsid w:val="5F59269F"/>
    <w:rsid w:val="5F9B3C9D"/>
    <w:rsid w:val="5FBC6467"/>
    <w:rsid w:val="5FEC41DC"/>
    <w:rsid w:val="5FF92B75"/>
    <w:rsid w:val="60142311"/>
    <w:rsid w:val="601C4CBB"/>
    <w:rsid w:val="60503496"/>
    <w:rsid w:val="605D0BB2"/>
    <w:rsid w:val="60671760"/>
    <w:rsid w:val="606719A3"/>
    <w:rsid w:val="606C50C8"/>
    <w:rsid w:val="607D343D"/>
    <w:rsid w:val="60806DF2"/>
    <w:rsid w:val="60CA4511"/>
    <w:rsid w:val="60E01A5F"/>
    <w:rsid w:val="60FE4D7A"/>
    <w:rsid w:val="610D3DF5"/>
    <w:rsid w:val="61446CCB"/>
    <w:rsid w:val="61474B03"/>
    <w:rsid w:val="618802E0"/>
    <w:rsid w:val="62035F2D"/>
    <w:rsid w:val="620B3141"/>
    <w:rsid w:val="6219598E"/>
    <w:rsid w:val="624B3430"/>
    <w:rsid w:val="6256605D"/>
    <w:rsid w:val="62581DB0"/>
    <w:rsid w:val="627818F5"/>
    <w:rsid w:val="627D3396"/>
    <w:rsid w:val="62B0101C"/>
    <w:rsid w:val="62CE6FEA"/>
    <w:rsid w:val="62F92E8C"/>
    <w:rsid w:val="62FD6A68"/>
    <w:rsid w:val="630A26BE"/>
    <w:rsid w:val="631818DF"/>
    <w:rsid w:val="631A5956"/>
    <w:rsid w:val="632E5134"/>
    <w:rsid w:val="63347599"/>
    <w:rsid w:val="6349245A"/>
    <w:rsid w:val="634D1881"/>
    <w:rsid w:val="637F4016"/>
    <w:rsid w:val="63C811DC"/>
    <w:rsid w:val="63DF6526"/>
    <w:rsid w:val="63E510B6"/>
    <w:rsid w:val="63EF65C6"/>
    <w:rsid w:val="64250D75"/>
    <w:rsid w:val="642D14E9"/>
    <w:rsid w:val="64352709"/>
    <w:rsid w:val="6488096B"/>
    <w:rsid w:val="648F1CFA"/>
    <w:rsid w:val="649966D5"/>
    <w:rsid w:val="64DD0CB7"/>
    <w:rsid w:val="65073528"/>
    <w:rsid w:val="650E4428"/>
    <w:rsid w:val="652B5A0E"/>
    <w:rsid w:val="652F0DE7"/>
    <w:rsid w:val="65322954"/>
    <w:rsid w:val="65444882"/>
    <w:rsid w:val="654E6210"/>
    <w:rsid w:val="656E7C5A"/>
    <w:rsid w:val="65905D2A"/>
    <w:rsid w:val="65D2213C"/>
    <w:rsid w:val="65E65D8F"/>
    <w:rsid w:val="661219CE"/>
    <w:rsid w:val="661443AD"/>
    <w:rsid w:val="662841B4"/>
    <w:rsid w:val="666A1E9C"/>
    <w:rsid w:val="667831F6"/>
    <w:rsid w:val="66824E83"/>
    <w:rsid w:val="66DB3C6F"/>
    <w:rsid w:val="67000ABB"/>
    <w:rsid w:val="6714094C"/>
    <w:rsid w:val="6716400D"/>
    <w:rsid w:val="671B2210"/>
    <w:rsid w:val="674A7A4B"/>
    <w:rsid w:val="6754334C"/>
    <w:rsid w:val="67B215EE"/>
    <w:rsid w:val="67CA5699"/>
    <w:rsid w:val="67E86D52"/>
    <w:rsid w:val="67F1786D"/>
    <w:rsid w:val="67FF3C9E"/>
    <w:rsid w:val="68061AF4"/>
    <w:rsid w:val="6807420A"/>
    <w:rsid w:val="682A043C"/>
    <w:rsid w:val="686565C9"/>
    <w:rsid w:val="688E11B4"/>
    <w:rsid w:val="68B07A7C"/>
    <w:rsid w:val="68B27D65"/>
    <w:rsid w:val="68D0643D"/>
    <w:rsid w:val="690251E8"/>
    <w:rsid w:val="69211A53"/>
    <w:rsid w:val="69597679"/>
    <w:rsid w:val="695C402B"/>
    <w:rsid w:val="69852275"/>
    <w:rsid w:val="698E7BA5"/>
    <w:rsid w:val="69AF24F6"/>
    <w:rsid w:val="69BF585B"/>
    <w:rsid w:val="69DE1B81"/>
    <w:rsid w:val="69E26A6B"/>
    <w:rsid w:val="6A213764"/>
    <w:rsid w:val="6A2B3BB7"/>
    <w:rsid w:val="6A4E1D0F"/>
    <w:rsid w:val="6A760E6D"/>
    <w:rsid w:val="6A78135B"/>
    <w:rsid w:val="6A7E3C57"/>
    <w:rsid w:val="6A871B8C"/>
    <w:rsid w:val="6A885221"/>
    <w:rsid w:val="6A8B6C55"/>
    <w:rsid w:val="6A9F3307"/>
    <w:rsid w:val="6AA9734A"/>
    <w:rsid w:val="6AB109DD"/>
    <w:rsid w:val="6ACF2E50"/>
    <w:rsid w:val="6B1A660C"/>
    <w:rsid w:val="6B250908"/>
    <w:rsid w:val="6B2A0087"/>
    <w:rsid w:val="6B2F4279"/>
    <w:rsid w:val="6B447E54"/>
    <w:rsid w:val="6B454EC0"/>
    <w:rsid w:val="6B5D66AE"/>
    <w:rsid w:val="6B730C63"/>
    <w:rsid w:val="6B967DA7"/>
    <w:rsid w:val="6BB32772"/>
    <w:rsid w:val="6BC8393C"/>
    <w:rsid w:val="6BF56847"/>
    <w:rsid w:val="6BF608B1"/>
    <w:rsid w:val="6C1A634D"/>
    <w:rsid w:val="6C223877"/>
    <w:rsid w:val="6C22582A"/>
    <w:rsid w:val="6C9809C2"/>
    <w:rsid w:val="6CA36E93"/>
    <w:rsid w:val="6CB00F6D"/>
    <w:rsid w:val="6CD03B9F"/>
    <w:rsid w:val="6CEE3336"/>
    <w:rsid w:val="6D016302"/>
    <w:rsid w:val="6D32277E"/>
    <w:rsid w:val="6D45564C"/>
    <w:rsid w:val="6D6C0E2A"/>
    <w:rsid w:val="6D6F3466"/>
    <w:rsid w:val="6D8E6FF3"/>
    <w:rsid w:val="6D9920A3"/>
    <w:rsid w:val="6DB34323"/>
    <w:rsid w:val="6DD37069"/>
    <w:rsid w:val="6E1305CE"/>
    <w:rsid w:val="6E194F78"/>
    <w:rsid w:val="6E364F94"/>
    <w:rsid w:val="6E392D88"/>
    <w:rsid w:val="6E415EAE"/>
    <w:rsid w:val="6E7B2F10"/>
    <w:rsid w:val="6E84188C"/>
    <w:rsid w:val="6E8D0BA4"/>
    <w:rsid w:val="6EAE577B"/>
    <w:rsid w:val="6EB90D41"/>
    <w:rsid w:val="6EDE5718"/>
    <w:rsid w:val="6F0C36FA"/>
    <w:rsid w:val="6F2D6397"/>
    <w:rsid w:val="6F370C24"/>
    <w:rsid w:val="6F395362"/>
    <w:rsid w:val="6F6307CD"/>
    <w:rsid w:val="6FAB1949"/>
    <w:rsid w:val="6FC00FB9"/>
    <w:rsid w:val="6FCC6A0F"/>
    <w:rsid w:val="6FDD6052"/>
    <w:rsid w:val="6FE512FD"/>
    <w:rsid w:val="700D06A2"/>
    <w:rsid w:val="701337DF"/>
    <w:rsid w:val="70411408"/>
    <w:rsid w:val="706249F5"/>
    <w:rsid w:val="70867ABF"/>
    <w:rsid w:val="708B7B2E"/>
    <w:rsid w:val="70903082"/>
    <w:rsid w:val="709365AA"/>
    <w:rsid w:val="70C247CF"/>
    <w:rsid w:val="70C47385"/>
    <w:rsid w:val="71133566"/>
    <w:rsid w:val="714C1284"/>
    <w:rsid w:val="7161057A"/>
    <w:rsid w:val="717829F6"/>
    <w:rsid w:val="717F78E2"/>
    <w:rsid w:val="71A04694"/>
    <w:rsid w:val="71A9327B"/>
    <w:rsid w:val="71ED1E0E"/>
    <w:rsid w:val="71FD204B"/>
    <w:rsid w:val="72966949"/>
    <w:rsid w:val="72AE7D36"/>
    <w:rsid w:val="72BF1BF3"/>
    <w:rsid w:val="72F53670"/>
    <w:rsid w:val="72FD42D3"/>
    <w:rsid w:val="730072BC"/>
    <w:rsid w:val="7318735E"/>
    <w:rsid w:val="734B14E2"/>
    <w:rsid w:val="7389586B"/>
    <w:rsid w:val="73CF301E"/>
    <w:rsid w:val="73E37A91"/>
    <w:rsid w:val="74053848"/>
    <w:rsid w:val="74362235"/>
    <w:rsid w:val="743B4662"/>
    <w:rsid w:val="743D7EDD"/>
    <w:rsid w:val="74561EEC"/>
    <w:rsid w:val="747D0312"/>
    <w:rsid w:val="74821C92"/>
    <w:rsid w:val="74853EF2"/>
    <w:rsid w:val="74AA2238"/>
    <w:rsid w:val="74B02C8E"/>
    <w:rsid w:val="74F1432C"/>
    <w:rsid w:val="74F83ECB"/>
    <w:rsid w:val="75212082"/>
    <w:rsid w:val="75250BAE"/>
    <w:rsid w:val="752913AF"/>
    <w:rsid w:val="753366D1"/>
    <w:rsid w:val="75383CE8"/>
    <w:rsid w:val="75491A51"/>
    <w:rsid w:val="75622B13"/>
    <w:rsid w:val="7568580B"/>
    <w:rsid w:val="756A7784"/>
    <w:rsid w:val="757B1C9B"/>
    <w:rsid w:val="75C32A24"/>
    <w:rsid w:val="75D66A3E"/>
    <w:rsid w:val="76297228"/>
    <w:rsid w:val="764402D6"/>
    <w:rsid w:val="769E6427"/>
    <w:rsid w:val="76AA651F"/>
    <w:rsid w:val="76CD20EF"/>
    <w:rsid w:val="770A2F46"/>
    <w:rsid w:val="7711272C"/>
    <w:rsid w:val="771816DB"/>
    <w:rsid w:val="773703D1"/>
    <w:rsid w:val="773D57FB"/>
    <w:rsid w:val="774E3B1C"/>
    <w:rsid w:val="775D3592"/>
    <w:rsid w:val="776143DD"/>
    <w:rsid w:val="77640DC4"/>
    <w:rsid w:val="776C7220"/>
    <w:rsid w:val="77724D2A"/>
    <w:rsid w:val="77732DB5"/>
    <w:rsid w:val="77A6003C"/>
    <w:rsid w:val="77B43AFA"/>
    <w:rsid w:val="77C33D3D"/>
    <w:rsid w:val="77D11708"/>
    <w:rsid w:val="77E81747"/>
    <w:rsid w:val="78010BBC"/>
    <w:rsid w:val="783D0D9D"/>
    <w:rsid w:val="783E5A5A"/>
    <w:rsid w:val="784E2CAA"/>
    <w:rsid w:val="784F737E"/>
    <w:rsid w:val="78880AE2"/>
    <w:rsid w:val="78A736C6"/>
    <w:rsid w:val="78AF797E"/>
    <w:rsid w:val="78B039E4"/>
    <w:rsid w:val="78B8343A"/>
    <w:rsid w:val="79457000"/>
    <w:rsid w:val="7961380D"/>
    <w:rsid w:val="79743BBA"/>
    <w:rsid w:val="797A65A1"/>
    <w:rsid w:val="799754B2"/>
    <w:rsid w:val="79BC4EE7"/>
    <w:rsid w:val="79BC6C95"/>
    <w:rsid w:val="79C91002"/>
    <w:rsid w:val="79D11EB9"/>
    <w:rsid w:val="79D73ACF"/>
    <w:rsid w:val="79D83B0D"/>
    <w:rsid w:val="79DC06E9"/>
    <w:rsid w:val="7A0B685A"/>
    <w:rsid w:val="7A120583"/>
    <w:rsid w:val="7A1C5986"/>
    <w:rsid w:val="7A211360"/>
    <w:rsid w:val="7A537BE0"/>
    <w:rsid w:val="7A652A1D"/>
    <w:rsid w:val="7A7E1B2F"/>
    <w:rsid w:val="7A852023"/>
    <w:rsid w:val="7A9E283F"/>
    <w:rsid w:val="7ADD76F1"/>
    <w:rsid w:val="7AFE4CDF"/>
    <w:rsid w:val="7B0C1557"/>
    <w:rsid w:val="7B394D28"/>
    <w:rsid w:val="7B4117E5"/>
    <w:rsid w:val="7B536A16"/>
    <w:rsid w:val="7B8463A6"/>
    <w:rsid w:val="7BD026D3"/>
    <w:rsid w:val="7BE41C3E"/>
    <w:rsid w:val="7BE80E01"/>
    <w:rsid w:val="7C255D00"/>
    <w:rsid w:val="7C2D4C31"/>
    <w:rsid w:val="7C9E2682"/>
    <w:rsid w:val="7CA474B1"/>
    <w:rsid w:val="7CAC1243"/>
    <w:rsid w:val="7CDB7433"/>
    <w:rsid w:val="7CE9753D"/>
    <w:rsid w:val="7D4729E2"/>
    <w:rsid w:val="7D4D7343"/>
    <w:rsid w:val="7D67531C"/>
    <w:rsid w:val="7D8265E4"/>
    <w:rsid w:val="7DC720AD"/>
    <w:rsid w:val="7DEC566F"/>
    <w:rsid w:val="7DED735C"/>
    <w:rsid w:val="7DF53877"/>
    <w:rsid w:val="7E0D6AC7"/>
    <w:rsid w:val="7E566C54"/>
    <w:rsid w:val="7E6545F0"/>
    <w:rsid w:val="7E822610"/>
    <w:rsid w:val="7EA1645A"/>
    <w:rsid w:val="7EA72020"/>
    <w:rsid w:val="7ED44A81"/>
    <w:rsid w:val="7F091139"/>
    <w:rsid w:val="7F0A6157"/>
    <w:rsid w:val="7F122D08"/>
    <w:rsid w:val="7F5462BC"/>
    <w:rsid w:val="7F557009"/>
    <w:rsid w:val="7F56028B"/>
    <w:rsid w:val="7F5F2FD3"/>
    <w:rsid w:val="7F662E3B"/>
    <w:rsid w:val="7F735751"/>
    <w:rsid w:val="7F811AFC"/>
    <w:rsid w:val="7F9C091E"/>
    <w:rsid w:val="7FAE0E2E"/>
    <w:rsid w:val="7FAF6D8A"/>
    <w:rsid w:val="7FB64187"/>
    <w:rsid w:val="7FC900ED"/>
    <w:rsid w:val="7FCA2A29"/>
    <w:rsid w:val="7FD05249"/>
    <w:rsid w:val="7FD71D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楷体_GB2312" w:hAnsi="宋体" w:eastAsia="楷体_GB2312"/>
      <w:sz w:val="3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宋体" w:hAnsi="宋体"/>
      <w:color w:val="FF0000"/>
      <w:sz w:val="32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宋体" w:hAnsi="宋体"/>
      <w:color w:val="FF0000"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annotation text"/>
    <w:basedOn w:val="1"/>
    <w:link w:val="17"/>
    <w:qFormat/>
    <w:uiPriority w:val="0"/>
    <w:pPr>
      <w:jc w:val="left"/>
    </w:pPr>
  </w:style>
  <w:style w:type="paragraph" w:styleId="7">
    <w:name w:val="Body Text Indent"/>
    <w:basedOn w:val="1"/>
    <w:qFormat/>
    <w:uiPriority w:val="0"/>
    <w:pPr>
      <w:adjustRightInd w:val="0"/>
      <w:spacing w:line="440" w:lineRule="atLeast"/>
      <w:ind w:firstLine="480" w:firstLineChars="200"/>
      <w:jc w:val="left"/>
      <w:textAlignment w:val="baseline"/>
    </w:pPr>
    <w:rPr>
      <w:rFonts w:ascii="Book Antiqua" w:hAnsi="Book Antiqua" w:eastAsia="仿宋_GB2312"/>
      <w:kern w:val="0"/>
      <w:sz w:val="24"/>
      <w:szCs w:val="20"/>
    </w:rPr>
  </w:style>
  <w:style w:type="paragraph" w:styleId="8">
    <w:name w:val="Balloon Text"/>
    <w:basedOn w:val="1"/>
    <w:link w:val="18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annotation subject"/>
    <w:basedOn w:val="6"/>
    <w:next w:val="6"/>
    <w:link w:val="19"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</w:style>
  <w:style w:type="character" w:styleId="16">
    <w:name w:val="annotation reference"/>
    <w:qFormat/>
    <w:uiPriority w:val="0"/>
    <w:rPr>
      <w:sz w:val="21"/>
      <w:szCs w:val="21"/>
    </w:rPr>
  </w:style>
  <w:style w:type="character" w:customStyle="1" w:styleId="17">
    <w:name w:val="批注文字 字符"/>
    <w:link w:val="6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8"/>
    <w:qFormat/>
    <w:uiPriority w:val="0"/>
    <w:rPr>
      <w:kern w:val="2"/>
      <w:sz w:val="18"/>
      <w:szCs w:val="18"/>
    </w:rPr>
  </w:style>
  <w:style w:type="character" w:customStyle="1" w:styleId="19">
    <w:name w:val="批注主题 字符"/>
    <w:link w:val="11"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2006&#24180;&#24230;&#24037;&#20316;&#25991;&#20214;&#22841;\&#24120;&#29992;&#25991;&#26723;\&#25253;&#21578;&#27169;&#26495;\TSG%20R7001-2004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TSG R7001-2004</Template>
  <Company>qscce</Company>
  <Pages>14</Pages>
  <Words>3714</Words>
  <Characters>13639</Characters>
  <Lines>112</Lines>
  <Paragraphs>31</Paragraphs>
  <TotalTime>980</TotalTime>
  <ScaleCrop>false</ScaleCrop>
  <LinksUpToDate>false</LinksUpToDate>
  <CharactersWithSpaces>15211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2019-10-23T03:13:00Z</dcterms:created>
  <dc:creator>uer</dc:creator>
  <cp:lastModifiedBy>不二</cp:lastModifiedBy>
  <cp:lastPrinted>2025-05-29T03:03:00Z</cp:lastPrinted>
  <dcterms:modified xsi:type="dcterms:W3CDTF">2026-08-27T01:37:10Z</dcterms:modified>
  <dc:title>报告编号：CI-YC08-2011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C4C422A82DAB4017BC8970897CAAF2D2_13</vt:lpwstr>
  </property>
  <property fmtid="{D5CDD505-2E9C-101B-9397-08002B2CF9AE}" pid="4" name="KSOTemplateDocerSaveRecord">
    <vt:lpwstr>eyJoZGlkIjoiMDU4MWI3ODlkNjk5YWU5Mzg5OGM4N2VhNWM1MjEyYzYiLCJ1c2VySWQiOiIxNzUzMDcxNDU3In0=</vt:lpwstr>
  </property>
</Properties>
</file>